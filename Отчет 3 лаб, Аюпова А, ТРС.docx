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C22C4" w14:textId="77777777" w:rsidR="00727642" w:rsidRPr="009D06EB" w:rsidRDefault="00727642" w:rsidP="009D06EB">
      <w:pPr>
        <w:jc w:val="center"/>
      </w:pPr>
      <w:r w:rsidRPr="009D06EB">
        <w:t>ФГБОУ ВО</w:t>
      </w:r>
    </w:p>
    <w:p w14:paraId="6C4E83D4" w14:textId="77777777" w:rsidR="00727642" w:rsidRPr="009D06EB" w:rsidRDefault="00727642" w:rsidP="009D06EB">
      <w:pPr>
        <w:jc w:val="center"/>
      </w:pPr>
      <w:r w:rsidRPr="009D06EB">
        <w:t>Уфимский университет науки и технологий</w:t>
      </w:r>
    </w:p>
    <w:p w14:paraId="5C7427C8" w14:textId="4ACC9DF3" w:rsidR="00727642" w:rsidRDefault="004D3379" w:rsidP="004D3379">
      <w:pPr>
        <w:jc w:val="center"/>
      </w:pPr>
      <w:r w:rsidRPr="004D3379">
        <w:t>Высокопроизводительных вычислительных систем</w:t>
      </w:r>
      <w:r w:rsidR="007B1D7F">
        <w:t xml:space="preserve"> и дифференциальных уравнений</w:t>
      </w:r>
    </w:p>
    <w:p w14:paraId="6F7A80B8" w14:textId="77777777" w:rsidR="004D3379" w:rsidRDefault="004D3379" w:rsidP="004D3379">
      <w:pPr>
        <w:jc w:val="center"/>
      </w:pPr>
    </w:p>
    <w:p w14:paraId="6F26F986" w14:textId="77777777" w:rsidR="00727642" w:rsidRDefault="00727642" w:rsidP="00727642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727642" w14:paraId="589A3A48" w14:textId="77777777" w:rsidTr="00D44A08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3F69AA" w14:textId="77777777" w:rsidR="00727642" w:rsidRDefault="00727642" w:rsidP="00D44A08">
            <w:pPr>
              <w:jc w:val="right"/>
              <w:rPr>
                <w:sz w:val="22"/>
              </w:rPr>
            </w:pPr>
            <w:r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2CC56C76" w14:textId="77777777" w:rsidR="00727642" w:rsidRDefault="00727642" w:rsidP="00D44A08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2CDEAC35" w14:textId="77777777" w:rsidR="00727642" w:rsidRDefault="00727642" w:rsidP="00D44A08">
            <w:pPr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75812FB6" w14:textId="77777777" w:rsidR="00727642" w:rsidRDefault="00727642" w:rsidP="00D44A08">
            <w:pPr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78105DBD" w14:textId="77777777" w:rsidR="00727642" w:rsidRDefault="00727642" w:rsidP="00D44A08">
            <w:pPr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26E908FB" w14:textId="77777777" w:rsidR="00727642" w:rsidRDefault="00727642" w:rsidP="00D44A08">
            <w:pPr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550A5F9F" w14:textId="77777777" w:rsidR="00727642" w:rsidRDefault="00727642" w:rsidP="00D44A08">
            <w:pPr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0A0339D2" w14:textId="77777777" w:rsidR="00727642" w:rsidRDefault="00727642" w:rsidP="00D44A08">
            <w:pPr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38CDE5B6" w14:textId="77777777" w:rsidR="00727642" w:rsidRDefault="00727642" w:rsidP="00D44A08">
            <w:pPr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DF24857" w14:textId="77777777" w:rsidR="00727642" w:rsidRDefault="00727642" w:rsidP="00D44A08">
            <w:pPr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62CE078C" w14:textId="77777777" w:rsidR="00727642" w:rsidRDefault="00727642" w:rsidP="00D44A08">
            <w:pPr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15046CD0" w14:textId="77777777" w:rsidR="00727642" w:rsidRDefault="00727642" w:rsidP="00D44A08">
            <w:pPr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65CF3111" w14:textId="77777777" w:rsidR="00727642" w:rsidRDefault="00727642" w:rsidP="00D44A08">
            <w:pPr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</w:tr>
      <w:tr w:rsidR="00727642" w14:paraId="3F2CCF9A" w14:textId="77777777" w:rsidTr="00D44A08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FBAC595" w14:textId="77777777" w:rsidR="00727642" w:rsidRDefault="00727642" w:rsidP="00D44A08">
            <w:pPr>
              <w:jc w:val="right"/>
              <w:rPr>
                <w:sz w:val="22"/>
              </w:rPr>
            </w:pPr>
            <w:r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B3AAE69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541BE5A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6302BC2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0B79A2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46129E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451E46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A74C68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E2AF79D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6A26F8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0659EFB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90E771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30B9A58" w14:textId="77777777" w:rsidR="00727642" w:rsidRDefault="00727642" w:rsidP="00D44A08">
            <w:pPr>
              <w:rPr>
                <w:sz w:val="22"/>
              </w:rPr>
            </w:pPr>
          </w:p>
        </w:tc>
      </w:tr>
      <w:tr w:rsidR="00727642" w14:paraId="483F6D4D" w14:textId="77777777" w:rsidTr="00D44A08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25122D" w14:textId="77777777" w:rsidR="00727642" w:rsidRDefault="00727642" w:rsidP="00D44A08">
            <w:pPr>
              <w:jc w:val="right"/>
              <w:rPr>
                <w:sz w:val="22"/>
              </w:rPr>
            </w:pPr>
            <w:r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A3709E8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840702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0DCFFC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F0E4D8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87F456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B52DC1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3A92CE5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2BFBDF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6A7A12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D9D921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6BC9F7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2FCFB0" w14:textId="77777777" w:rsidR="00727642" w:rsidRDefault="00727642" w:rsidP="00D44A08">
            <w:pPr>
              <w:rPr>
                <w:sz w:val="22"/>
              </w:rPr>
            </w:pPr>
          </w:p>
        </w:tc>
      </w:tr>
      <w:tr w:rsidR="00727642" w14:paraId="7194E9F0" w14:textId="77777777" w:rsidTr="00D44A08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50FF0F" w14:textId="77777777" w:rsidR="00727642" w:rsidRDefault="00727642" w:rsidP="00D44A08">
            <w:pPr>
              <w:jc w:val="right"/>
              <w:rPr>
                <w:sz w:val="22"/>
              </w:rPr>
            </w:pPr>
            <w:r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255C55A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8104E8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A611D1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068173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5A102CE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CF54D23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9D094F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87B147B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4CDAB65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350D26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461AE8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8327A5" w14:textId="77777777" w:rsidR="00727642" w:rsidRDefault="00727642" w:rsidP="00D44A08">
            <w:pPr>
              <w:rPr>
                <w:sz w:val="22"/>
              </w:rPr>
            </w:pPr>
          </w:p>
        </w:tc>
      </w:tr>
      <w:tr w:rsidR="00727642" w14:paraId="0AFC4196" w14:textId="77777777" w:rsidTr="00D44A08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DF85E8" w14:textId="77777777" w:rsidR="00727642" w:rsidRDefault="00727642" w:rsidP="00D44A08">
            <w:pPr>
              <w:jc w:val="right"/>
              <w:rPr>
                <w:sz w:val="22"/>
              </w:rPr>
            </w:pPr>
            <w:r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322120E0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F6F423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C00B67D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658FBC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47ED39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6479F3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8A73BBD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2ABA10B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D4E059B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539C048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392741B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47D0381" w14:textId="77777777" w:rsidR="00727642" w:rsidRDefault="00727642" w:rsidP="00D44A08">
            <w:pPr>
              <w:rPr>
                <w:sz w:val="22"/>
              </w:rPr>
            </w:pPr>
          </w:p>
        </w:tc>
      </w:tr>
      <w:tr w:rsidR="00727642" w14:paraId="61199213" w14:textId="77777777" w:rsidTr="00D44A08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6CC32E" w14:textId="77777777" w:rsidR="00727642" w:rsidRDefault="00727642" w:rsidP="00D44A08">
            <w:pPr>
              <w:jc w:val="right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9886B38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185FCF6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C465D5C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2784CCA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C26CE54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C64A67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D211BD1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352F49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5640837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9C1A32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4A5BF71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5AE0C45" w14:textId="77777777" w:rsidR="00727642" w:rsidRDefault="00727642" w:rsidP="00D44A08">
            <w:pPr>
              <w:rPr>
                <w:sz w:val="22"/>
              </w:rPr>
            </w:pPr>
          </w:p>
        </w:tc>
      </w:tr>
      <w:tr w:rsidR="00727642" w14:paraId="515ACE71" w14:textId="77777777" w:rsidTr="00D44A08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05C908" w14:textId="77777777" w:rsidR="00727642" w:rsidRDefault="00727642" w:rsidP="00D44A08">
            <w:pPr>
              <w:jc w:val="right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1FE017C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88BDA20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83BBC91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6BDD055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AEE1590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BDF023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B21262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177FEC2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3754B6C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DB13C6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926CD9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C66731D" w14:textId="77777777" w:rsidR="00727642" w:rsidRDefault="00727642" w:rsidP="00D44A08">
            <w:pPr>
              <w:rPr>
                <w:sz w:val="22"/>
              </w:rPr>
            </w:pPr>
          </w:p>
        </w:tc>
      </w:tr>
      <w:tr w:rsidR="00727642" w14:paraId="26B32CEB" w14:textId="77777777" w:rsidTr="00D44A08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AE9F27" w14:textId="77777777" w:rsidR="00727642" w:rsidRDefault="00727642" w:rsidP="00D44A08">
            <w:pPr>
              <w:jc w:val="right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D1C7215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7518471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D52C3C9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2DBC9B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A93DD4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B5DEB6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2DA6CA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1644F7A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49C8B8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9A62D09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1A8537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756BBF" w14:textId="77777777" w:rsidR="00727642" w:rsidRDefault="00727642" w:rsidP="00D44A08">
            <w:pPr>
              <w:rPr>
                <w:sz w:val="22"/>
              </w:rPr>
            </w:pPr>
          </w:p>
        </w:tc>
      </w:tr>
      <w:tr w:rsidR="00727642" w14:paraId="37DC53DF" w14:textId="77777777" w:rsidTr="00D44A08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CF057E" w14:textId="77777777" w:rsidR="00727642" w:rsidRDefault="00727642" w:rsidP="00D44A08">
            <w:pPr>
              <w:jc w:val="right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128F9D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21C2F89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E5868C4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0B82AC8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44DECA2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C7BE29C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7B159C1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9CD2E35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729313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981286D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AF8C658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4DE1BC5" w14:textId="77777777" w:rsidR="00727642" w:rsidRDefault="00727642" w:rsidP="00D44A08">
            <w:pPr>
              <w:rPr>
                <w:sz w:val="22"/>
              </w:rPr>
            </w:pPr>
          </w:p>
        </w:tc>
      </w:tr>
      <w:tr w:rsidR="00727642" w14:paraId="66A85682" w14:textId="77777777" w:rsidTr="00D44A08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8A5CCB" w14:textId="77777777" w:rsidR="00727642" w:rsidRDefault="00727642" w:rsidP="00D44A08">
            <w:pPr>
              <w:jc w:val="right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491695DD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2800905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4E6AE1B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0B1F883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697749F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B61EDCF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6ED11E3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D41CB0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5D6301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4ABF9C1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499132A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8118FD" w14:textId="77777777" w:rsidR="00727642" w:rsidRDefault="00727642" w:rsidP="00D44A08">
            <w:pPr>
              <w:rPr>
                <w:sz w:val="22"/>
              </w:rPr>
            </w:pPr>
          </w:p>
        </w:tc>
      </w:tr>
      <w:tr w:rsidR="00727642" w14:paraId="57B1A839" w14:textId="77777777" w:rsidTr="00D44A08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0BA6B2" w14:textId="77777777" w:rsidR="00727642" w:rsidRDefault="00727642" w:rsidP="00D44A08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5106E2F7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03DF194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369780F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02FA140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6E4A113A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2A83DD60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FD076BB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B67A905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2CBEA6C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3ED27A0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0C15D84E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D17DE23" w14:textId="77777777" w:rsidR="00727642" w:rsidRDefault="00727642" w:rsidP="00D44A08">
            <w:pPr>
              <w:rPr>
                <w:sz w:val="22"/>
              </w:rPr>
            </w:pPr>
          </w:p>
        </w:tc>
      </w:tr>
    </w:tbl>
    <w:p w14:paraId="558F85CC" w14:textId="77777777" w:rsidR="00727642" w:rsidRDefault="00727642" w:rsidP="00727642"/>
    <w:p w14:paraId="68FC1C06" w14:textId="77777777" w:rsidR="009E2268" w:rsidRDefault="00727642" w:rsidP="00727642">
      <w:pPr>
        <w:tabs>
          <w:tab w:val="center" w:pos="1080"/>
          <w:tab w:val="center" w:pos="4680"/>
          <w:tab w:val="center" w:pos="8460"/>
        </w:tabs>
        <w:rPr>
          <w:sz w:val="32"/>
        </w:rPr>
      </w:pPr>
      <w:r>
        <w:rPr>
          <w:sz w:val="32"/>
        </w:rPr>
        <w:tab/>
      </w:r>
    </w:p>
    <w:p w14:paraId="6DA14ED0" w14:textId="11A0A8A0" w:rsidR="00727642" w:rsidRPr="001966F0" w:rsidRDefault="009E2268" w:rsidP="00817DF1">
      <w:pPr>
        <w:tabs>
          <w:tab w:val="center" w:pos="1080"/>
          <w:tab w:val="center" w:pos="4680"/>
          <w:tab w:val="center" w:pos="8460"/>
        </w:tabs>
        <w:jc w:val="center"/>
        <w:rPr>
          <w:sz w:val="32"/>
        </w:rPr>
      </w:pPr>
      <w:r w:rsidRPr="009E2268">
        <w:rPr>
          <w:sz w:val="32"/>
        </w:rPr>
        <w:t>“</w:t>
      </w:r>
      <w:r w:rsidR="004D3379" w:rsidRPr="004D3379">
        <w:t xml:space="preserve"> </w:t>
      </w:r>
      <w:r w:rsidR="00817DF1" w:rsidRPr="00817DF1">
        <w:rPr>
          <w:sz w:val="32"/>
        </w:rPr>
        <w:t xml:space="preserve">Решение краевых задач для эллиптических </w:t>
      </w:r>
      <w:proofErr w:type="gramStart"/>
      <w:r w:rsidR="00817DF1" w:rsidRPr="00817DF1">
        <w:rPr>
          <w:sz w:val="32"/>
        </w:rPr>
        <w:t xml:space="preserve">уравнений </w:t>
      </w:r>
      <w:r w:rsidR="004D3379" w:rsidRPr="001966F0">
        <w:rPr>
          <w:sz w:val="32"/>
        </w:rPr>
        <w:t>”</w:t>
      </w:r>
      <w:proofErr w:type="gramEnd"/>
    </w:p>
    <w:p w14:paraId="46C36B38" w14:textId="77777777" w:rsidR="009E2268" w:rsidRPr="009E2268" w:rsidRDefault="009E2268" w:rsidP="009E2268">
      <w:pPr>
        <w:tabs>
          <w:tab w:val="center" w:pos="1080"/>
          <w:tab w:val="center" w:pos="4680"/>
          <w:tab w:val="center" w:pos="8460"/>
        </w:tabs>
        <w:rPr>
          <w:sz w:val="32"/>
        </w:rPr>
      </w:pPr>
    </w:p>
    <w:p w14:paraId="60598416" w14:textId="77777777" w:rsidR="00727642" w:rsidRPr="001F145E" w:rsidRDefault="00727642" w:rsidP="00727642"/>
    <w:p w14:paraId="652D2A04" w14:textId="77777777" w:rsidR="00727642" w:rsidRPr="001F145E" w:rsidRDefault="00727642" w:rsidP="00727642"/>
    <w:p w14:paraId="10B1B61F" w14:textId="77777777" w:rsidR="00727642" w:rsidRPr="009D06EB" w:rsidRDefault="00727642" w:rsidP="009D06EB">
      <w:pPr>
        <w:tabs>
          <w:tab w:val="right" w:pos="9720"/>
        </w:tabs>
        <w:jc w:val="center"/>
        <w:rPr>
          <w:b/>
          <w:sz w:val="32"/>
          <w:szCs w:val="32"/>
        </w:rPr>
      </w:pPr>
      <w:r w:rsidRPr="009D06EB">
        <w:rPr>
          <w:b/>
          <w:sz w:val="32"/>
          <w:szCs w:val="32"/>
        </w:rPr>
        <w:t>ОТЧЕТ</w:t>
      </w:r>
    </w:p>
    <w:p w14:paraId="0CA46E80" w14:textId="77777777" w:rsidR="00727642" w:rsidRDefault="00727642" w:rsidP="00727642">
      <w:pPr>
        <w:tabs>
          <w:tab w:val="right" w:pos="9720"/>
        </w:tabs>
        <w:jc w:val="center"/>
        <w:rPr>
          <w:b/>
          <w:sz w:val="32"/>
          <w:szCs w:val="32"/>
        </w:rPr>
      </w:pPr>
      <w:r w:rsidRPr="00565652">
        <w:rPr>
          <w:b/>
          <w:sz w:val="32"/>
          <w:szCs w:val="32"/>
        </w:rPr>
        <w:t>по лабораторной работе</w:t>
      </w:r>
    </w:p>
    <w:p w14:paraId="1B2FD08F" w14:textId="77777777" w:rsidR="00727642" w:rsidRPr="00565652" w:rsidRDefault="00727642" w:rsidP="00727642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1460D04C" w14:textId="1A110123" w:rsidR="00727642" w:rsidRPr="004D3379" w:rsidRDefault="00727642" w:rsidP="004D3379">
      <w:pPr>
        <w:tabs>
          <w:tab w:val="right" w:pos="9720"/>
        </w:tabs>
        <w:jc w:val="center"/>
        <w:rPr>
          <w:b/>
          <w:bCs/>
          <w:sz w:val="28"/>
        </w:rPr>
      </w:pPr>
      <w:r w:rsidRPr="004D3379">
        <w:rPr>
          <w:b/>
          <w:bCs/>
          <w:sz w:val="28"/>
        </w:rPr>
        <w:t>по</w:t>
      </w:r>
      <w:r w:rsidR="007F72C7" w:rsidRPr="004D3379">
        <w:rPr>
          <w:bCs/>
          <w:sz w:val="28"/>
        </w:rPr>
        <w:t xml:space="preserve"> </w:t>
      </w:r>
      <w:r w:rsidR="001966F0">
        <w:rPr>
          <w:bCs/>
          <w:sz w:val="28"/>
        </w:rPr>
        <w:t>Теории разностных схем</w:t>
      </w:r>
    </w:p>
    <w:p w14:paraId="6123BEFC" w14:textId="77777777" w:rsidR="00727642" w:rsidRPr="00342C3E" w:rsidRDefault="00727642" w:rsidP="00727642">
      <w:pPr>
        <w:tabs>
          <w:tab w:val="right" w:pos="9720"/>
        </w:tabs>
        <w:jc w:val="center"/>
        <w:rPr>
          <w:sz w:val="20"/>
          <w:szCs w:val="20"/>
        </w:rPr>
      </w:pPr>
      <w:r>
        <w:rPr>
          <w:bCs/>
          <w:sz w:val="20"/>
          <w:szCs w:val="20"/>
        </w:rPr>
        <w:t>(</w:t>
      </w:r>
      <w:r w:rsidRPr="00565652">
        <w:rPr>
          <w:bCs/>
          <w:i/>
          <w:sz w:val="20"/>
          <w:szCs w:val="20"/>
        </w:rPr>
        <w:t>наименование дисциплины</w:t>
      </w:r>
      <w:r>
        <w:rPr>
          <w:bCs/>
          <w:sz w:val="20"/>
          <w:szCs w:val="20"/>
        </w:rPr>
        <w:t>)</w:t>
      </w:r>
    </w:p>
    <w:p w14:paraId="3362BF69" w14:textId="77777777" w:rsidR="00727642" w:rsidRDefault="00727642" w:rsidP="00727642"/>
    <w:p w14:paraId="6E55EE44" w14:textId="77777777" w:rsidR="00727642" w:rsidRDefault="00727642" w:rsidP="00727642"/>
    <w:p w14:paraId="71A29FB6" w14:textId="77777777" w:rsidR="00727642" w:rsidRDefault="00727642" w:rsidP="00727642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727642" w14:paraId="58760B79" w14:textId="77777777" w:rsidTr="00D44A08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06D5F072" w14:textId="24298F85" w:rsidR="00727642" w:rsidRDefault="00727642" w:rsidP="00D44A08">
            <w:pPr>
              <w:jc w:val="center"/>
              <w:rPr>
                <w:sz w:val="40"/>
              </w:rPr>
            </w:pPr>
            <w:r>
              <w:rPr>
                <w:sz w:val="40"/>
              </w:rPr>
              <w:t>130</w:t>
            </w:r>
            <w:r w:rsidR="007C5A45">
              <w:rPr>
                <w:sz w:val="40"/>
              </w:rPr>
              <w:t>8</w:t>
            </w:r>
            <w:r>
              <w:rPr>
                <w:sz w:val="40"/>
              </w:rPr>
              <w:t>.5</w:t>
            </w:r>
            <w:r>
              <w:rPr>
                <w:sz w:val="40"/>
                <w:lang w:val="en-US"/>
              </w:rPr>
              <w:t>0</w:t>
            </w:r>
            <w:r w:rsidR="00D91E70">
              <w:rPr>
                <w:sz w:val="40"/>
              </w:rPr>
              <w:t>00</w:t>
            </w:r>
            <w:r w:rsidR="007F72C7">
              <w:rPr>
                <w:sz w:val="40"/>
                <w:lang w:val="en-US"/>
              </w:rPr>
              <w:t>0</w:t>
            </w:r>
            <w:r w:rsidR="001966F0">
              <w:rPr>
                <w:sz w:val="40"/>
              </w:rPr>
              <w:t>2</w:t>
            </w:r>
            <w:r>
              <w:rPr>
                <w:sz w:val="40"/>
              </w:rPr>
              <w:t>.000ПЗ</w:t>
            </w:r>
          </w:p>
        </w:tc>
      </w:tr>
      <w:tr w:rsidR="00727642" w14:paraId="5D87E0C6" w14:textId="77777777" w:rsidTr="00D44A08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A2F46D" w14:textId="77777777" w:rsidR="00727642" w:rsidRDefault="00727642" w:rsidP="00D44A08">
            <w:pPr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 w:rsidRPr="00565652">
              <w:rPr>
                <w:i/>
                <w:sz w:val="20"/>
              </w:rPr>
              <w:t>обозначение документа</w:t>
            </w:r>
            <w:r>
              <w:rPr>
                <w:sz w:val="20"/>
              </w:rPr>
              <w:t>)</w:t>
            </w:r>
          </w:p>
        </w:tc>
      </w:tr>
    </w:tbl>
    <w:p w14:paraId="40C6EA57" w14:textId="77777777" w:rsidR="00727642" w:rsidRDefault="00727642" w:rsidP="00727642"/>
    <w:p w14:paraId="2A18E05A" w14:textId="77777777" w:rsidR="00727642" w:rsidRDefault="00727642" w:rsidP="00727642"/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559"/>
        <w:gridCol w:w="284"/>
        <w:gridCol w:w="2835"/>
        <w:gridCol w:w="1701"/>
        <w:gridCol w:w="1275"/>
        <w:gridCol w:w="1129"/>
      </w:tblGrid>
      <w:tr w:rsidR="00727642" w14:paraId="034036DF" w14:textId="77777777" w:rsidTr="00D44A08">
        <w:trPr>
          <w:cantSplit/>
          <w:trHeight w:val="297"/>
          <w:jc w:val="center"/>
        </w:trPr>
        <w:tc>
          <w:tcPr>
            <w:tcW w:w="851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763A0E2" w14:textId="77777777" w:rsidR="00727642" w:rsidRDefault="00727642" w:rsidP="00D44A08">
            <w:r>
              <w:t>Группа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41FBCD1" w14:textId="77777777" w:rsidR="00727642" w:rsidRDefault="00727642" w:rsidP="00D44A08"/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09B790A" w14:textId="77777777" w:rsidR="00727642" w:rsidRDefault="00727642" w:rsidP="00D44A08"/>
        </w:tc>
        <w:tc>
          <w:tcPr>
            <w:tcW w:w="2835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77F49AD" w14:textId="77777777" w:rsidR="00727642" w:rsidRDefault="00727642" w:rsidP="00D44A08">
            <w:pPr>
              <w:jc w:val="center"/>
            </w:pPr>
            <w:r>
              <w:t>Фамилия И. О.</w:t>
            </w:r>
          </w:p>
        </w:tc>
        <w:tc>
          <w:tcPr>
            <w:tcW w:w="1701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93A51E8" w14:textId="77777777" w:rsidR="00727642" w:rsidRDefault="00727642" w:rsidP="00D44A08">
            <w:pPr>
              <w:jc w:val="center"/>
            </w:pPr>
            <w:r>
              <w:t>Подпись</w:t>
            </w:r>
          </w:p>
        </w:tc>
        <w:tc>
          <w:tcPr>
            <w:tcW w:w="1275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D6505E0" w14:textId="77777777" w:rsidR="00727642" w:rsidRDefault="00727642" w:rsidP="00D44A08">
            <w:pPr>
              <w:jc w:val="center"/>
            </w:pPr>
            <w:r>
              <w:t>Дата</w:t>
            </w:r>
          </w:p>
        </w:tc>
        <w:tc>
          <w:tcPr>
            <w:tcW w:w="1129" w:type="dxa"/>
            <w:vMerge w:val="restart"/>
            <w:tcMar>
              <w:left w:w="0" w:type="dxa"/>
              <w:right w:w="0" w:type="dxa"/>
            </w:tcMar>
            <w:vAlign w:val="center"/>
          </w:tcPr>
          <w:p w14:paraId="079F3EFD" w14:textId="77777777" w:rsidR="00727642" w:rsidRDefault="00727642" w:rsidP="00D44A08">
            <w:pPr>
              <w:jc w:val="center"/>
            </w:pPr>
            <w:r>
              <w:t>Оценка</w:t>
            </w:r>
          </w:p>
        </w:tc>
      </w:tr>
      <w:tr w:rsidR="00727642" w14:paraId="72A32D65" w14:textId="77777777" w:rsidTr="00D44A08">
        <w:trPr>
          <w:cantSplit/>
          <w:trHeight w:val="295"/>
          <w:jc w:val="center"/>
        </w:trPr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185BD03" w14:textId="77777777" w:rsidR="00727642" w:rsidRDefault="00727642" w:rsidP="00D44A08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2B0F82F" w14:textId="5C9D1D4F" w:rsidR="00727642" w:rsidRDefault="007F72C7" w:rsidP="00D44A08">
            <w:pPr>
              <w:rPr>
                <w:sz w:val="32"/>
              </w:rPr>
            </w:pPr>
            <w:r>
              <w:rPr>
                <w:sz w:val="32"/>
              </w:rPr>
              <w:t>МКН-</w:t>
            </w:r>
            <w:r w:rsidR="004D3379">
              <w:rPr>
                <w:sz w:val="32"/>
              </w:rPr>
              <w:t>3</w:t>
            </w:r>
            <w:r>
              <w:rPr>
                <w:sz w:val="32"/>
              </w:rPr>
              <w:t>18Б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2DD042" w14:textId="77777777" w:rsidR="00727642" w:rsidRDefault="00727642" w:rsidP="00D44A08"/>
        </w:tc>
        <w:tc>
          <w:tcPr>
            <w:tcW w:w="2835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A9B3BC2" w14:textId="77777777" w:rsidR="00727642" w:rsidRDefault="00727642" w:rsidP="00D44A08">
            <w:pPr>
              <w:jc w:val="center"/>
            </w:pPr>
          </w:p>
        </w:tc>
        <w:tc>
          <w:tcPr>
            <w:tcW w:w="1701" w:type="dxa"/>
            <w:vMerge/>
            <w:tcMar>
              <w:left w:w="0" w:type="dxa"/>
              <w:right w:w="0" w:type="dxa"/>
            </w:tcMar>
            <w:vAlign w:val="center"/>
          </w:tcPr>
          <w:p w14:paraId="70505BC3" w14:textId="77777777" w:rsidR="00727642" w:rsidRDefault="00727642" w:rsidP="00D44A08">
            <w:pPr>
              <w:jc w:val="center"/>
            </w:pPr>
          </w:p>
        </w:tc>
        <w:tc>
          <w:tcPr>
            <w:tcW w:w="1275" w:type="dxa"/>
            <w:vMerge/>
            <w:tcMar>
              <w:left w:w="0" w:type="dxa"/>
              <w:right w:w="0" w:type="dxa"/>
            </w:tcMar>
            <w:vAlign w:val="center"/>
          </w:tcPr>
          <w:p w14:paraId="55DD4352" w14:textId="77777777" w:rsidR="00727642" w:rsidRDefault="00727642" w:rsidP="00D44A08">
            <w:pPr>
              <w:jc w:val="center"/>
            </w:pPr>
          </w:p>
        </w:tc>
        <w:tc>
          <w:tcPr>
            <w:tcW w:w="1129" w:type="dxa"/>
            <w:vMerge/>
            <w:tcMar>
              <w:left w:w="0" w:type="dxa"/>
              <w:right w:w="0" w:type="dxa"/>
            </w:tcMar>
            <w:vAlign w:val="center"/>
          </w:tcPr>
          <w:p w14:paraId="246C87D1" w14:textId="77777777" w:rsidR="00727642" w:rsidRDefault="00727642" w:rsidP="00D44A08">
            <w:pPr>
              <w:jc w:val="center"/>
            </w:pPr>
          </w:p>
        </w:tc>
      </w:tr>
      <w:tr w:rsidR="00727642" w14:paraId="612E23C3" w14:textId="77777777" w:rsidTr="00D44A08">
        <w:trPr>
          <w:cantSplit/>
          <w:trHeight w:val="295"/>
          <w:jc w:val="center"/>
        </w:trPr>
        <w:tc>
          <w:tcPr>
            <w:tcW w:w="851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9117F0A" w14:textId="77777777" w:rsidR="00727642" w:rsidRDefault="00727642" w:rsidP="00D44A08"/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F438C82" w14:textId="77777777" w:rsidR="00727642" w:rsidRDefault="00727642" w:rsidP="00D44A08"/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D722407" w14:textId="77777777" w:rsidR="00727642" w:rsidRDefault="00727642" w:rsidP="00D44A08"/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EDD015A" w14:textId="77777777" w:rsidR="00727642" w:rsidRDefault="00727642" w:rsidP="00D44A08">
            <w:pPr>
              <w:jc w:val="center"/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F89A73E" w14:textId="77777777" w:rsidR="00727642" w:rsidRDefault="00727642" w:rsidP="00D44A08">
            <w:pPr>
              <w:jc w:val="center"/>
            </w:pPr>
          </w:p>
        </w:tc>
        <w:tc>
          <w:tcPr>
            <w:tcW w:w="1275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EE1F5A7" w14:textId="77777777" w:rsidR="00727642" w:rsidRDefault="00727642" w:rsidP="00D44A08">
            <w:pPr>
              <w:jc w:val="center"/>
            </w:pPr>
          </w:p>
        </w:tc>
        <w:tc>
          <w:tcPr>
            <w:tcW w:w="1129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D99D286" w14:textId="77777777" w:rsidR="00727642" w:rsidRDefault="00727642" w:rsidP="00D44A08">
            <w:pPr>
              <w:jc w:val="center"/>
            </w:pPr>
          </w:p>
        </w:tc>
      </w:tr>
      <w:tr w:rsidR="00727642" w14:paraId="62E7B273" w14:textId="77777777" w:rsidTr="00D44A08">
        <w:trPr>
          <w:trHeight w:val="563"/>
          <w:jc w:val="center"/>
        </w:trPr>
        <w:tc>
          <w:tcPr>
            <w:tcW w:w="2694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421EDBD0" w14:textId="77777777" w:rsidR="00727642" w:rsidRDefault="00727642" w:rsidP="00D44A08">
            <w:r>
              <w:t>Студент</w:t>
            </w:r>
          </w:p>
        </w:tc>
        <w:tc>
          <w:tcPr>
            <w:tcW w:w="2835" w:type="dxa"/>
            <w:tcMar>
              <w:left w:w="0" w:type="dxa"/>
              <w:right w:w="0" w:type="dxa"/>
            </w:tcMar>
            <w:vAlign w:val="center"/>
          </w:tcPr>
          <w:p w14:paraId="34E38A96" w14:textId="6FA9A210" w:rsidR="00727642" w:rsidRDefault="007F72C7" w:rsidP="007F72C7">
            <w:pPr>
              <w:jc w:val="center"/>
            </w:pPr>
            <w:r>
              <w:t xml:space="preserve">Аюпова </w:t>
            </w:r>
            <w:r w:rsidR="004D3379">
              <w:t>А. М.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</w:tcPr>
          <w:p w14:paraId="18487609" w14:textId="77777777" w:rsidR="00727642" w:rsidRDefault="00727642" w:rsidP="00D44A08"/>
        </w:tc>
        <w:tc>
          <w:tcPr>
            <w:tcW w:w="1275" w:type="dxa"/>
            <w:tcMar>
              <w:left w:w="0" w:type="dxa"/>
              <w:right w:w="0" w:type="dxa"/>
            </w:tcMar>
            <w:vAlign w:val="center"/>
          </w:tcPr>
          <w:p w14:paraId="2EE4ED12" w14:textId="77777777" w:rsidR="00727642" w:rsidRDefault="00727642" w:rsidP="00D44A08">
            <w:pPr>
              <w:ind w:firstLine="42"/>
            </w:pPr>
          </w:p>
        </w:tc>
        <w:tc>
          <w:tcPr>
            <w:tcW w:w="1129" w:type="dxa"/>
            <w:tcMar>
              <w:left w:w="0" w:type="dxa"/>
              <w:right w:w="0" w:type="dxa"/>
            </w:tcMar>
            <w:vAlign w:val="center"/>
          </w:tcPr>
          <w:p w14:paraId="1F678F0D" w14:textId="77777777" w:rsidR="00727642" w:rsidRDefault="00727642" w:rsidP="00D44A08"/>
        </w:tc>
      </w:tr>
      <w:tr w:rsidR="00727642" w14:paraId="37996C93" w14:textId="77777777" w:rsidTr="00D44A08">
        <w:trPr>
          <w:trHeight w:val="557"/>
          <w:jc w:val="center"/>
        </w:trPr>
        <w:tc>
          <w:tcPr>
            <w:tcW w:w="2694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DB5BF9D" w14:textId="77777777" w:rsidR="00727642" w:rsidRDefault="00727642" w:rsidP="00D44A08">
            <w:r>
              <w:t>Преподаватель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084E211" w14:textId="3E36EE4D" w:rsidR="00727642" w:rsidRDefault="001966F0" w:rsidP="007F72C7">
            <w:pPr>
              <w:jc w:val="center"/>
            </w:pPr>
            <w:r>
              <w:t>Гайнетдинова А. А.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4E1A614" w14:textId="77777777" w:rsidR="00727642" w:rsidRDefault="00727642" w:rsidP="00D44A08"/>
        </w:tc>
        <w:tc>
          <w:tcPr>
            <w:tcW w:w="127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AD2980" w14:textId="77777777" w:rsidR="00727642" w:rsidRDefault="00727642" w:rsidP="00D44A08">
            <w:pPr>
              <w:ind w:firstLine="42"/>
            </w:pPr>
          </w:p>
        </w:tc>
        <w:tc>
          <w:tcPr>
            <w:tcW w:w="1129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11E0458" w14:textId="77777777" w:rsidR="00727642" w:rsidRDefault="00727642" w:rsidP="00D44A08"/>
        </w:tc>
      </w:tr>
    </w:tbl>
    <w:p w14:paraId="196EF569" w14:textId="77777777" w:rsidR="00727642" w:rsidRDefault="00727642" w:rsidP="00727642"/>
    <w:p w14:paraId="65F7ACFD" w14:textId="77777777" w:rsidR="001966F0" w:rsidRDefault="001966F0" w:rsidP="00727642"/>
    <w:p w14:paraId="47990566" w14:textId="77777777" w:rsidR="001966F0" w:rsidRDefault="001966F0" w:rsidP="00727642"/>
    <w:p w14:paraId="0BF8ED7D" w14:textId="77777777" w:rsidR="001966F0" w:rsidRDefault="001966F0" w:rsidP="00727642"/>
    <w:p w14:paraId="7C809AA0" w14:textId="77777777" w:rsidR="001966F0" w:rsidRDefault="001966F0" w:rsidP="00727642"/>
    <w:p w14:paraId="50C96A53" w14:textId="62870F56" w:rsidR="00727642" w:rsidRDefault="00727642" w:rsidP="00727642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Уфа 202</w:t>
      </w:r>
      <w:r w:rsidR="001966F0">
        <w:rPr>
          <w:b/>
          <w:bCs/>
          <w:sz w:val="28"/>
        </w:rPr>
        <w:t>5</w:t>
      </w:r>
      <w:r>
        <w:rPr>
          <w:b/>
          <w:bCs/>
          <w:sz w:val="28"/>
        </w:rPr>
        <w:t xml:space="preserve"> г.</w:t>
      </w:r>
    </w:p>
    <w:p w14:paraId="5A00E04C" w14:textId="77777777" w:rsidR="00727642" w:rsidRDefault="00727642" w:rsidP="00727642">
      <w:pPr>
        <w:pStyle w:val="a4"/>
        <w:ind w:firstLine="0"/>
        <w:sectPr w:rsidR="00727642" w:rsidSect="00182A86">
          <w:headerReference w:type="default" r:id="rId8"/>
          <w:footerReference w:type="default" r:id="rId9"/>
          <w:headerReference w:type="first" r:id="rId10"/>
          <w:pgSz w:w="11906" w:h="16838" w:code="9"/>
          <w:pgMar w:top="851" w:right="737" w:bottom="794" w:left="1418" w:header="709" w:footer="709" w:gutter="0"/>
          <w:pgNumType w:start="7"/>
          <w:cols w:space="708"/>
          <w:titlePg/>
          <w:docGrid w:linePitch="360"/>
        </w:sectPr>
      </w:pPr>
    </w:p>
    <w:p w14:paraId="37D927CD" w14:textId="77777777" w:rsidR="00F020ED" w:rsidRDefault="00F020ED" w:rsidP="004D3379">
      <w:pPr>
        <w:pStyle w:val="10"/>
        <w:numPr>
          <w:ilvl w:val="0"/>
          <w:numId w:val="0"/>
        </w:numPr>
        <w:ind w:left="1283" w:hanging="432"/>
      </w:pPr>
      <w:bookmarkStart w:id="0" w:name="_Toc247031795"/>
      <w:bookmarkStart w:id="1" w:name="_Toc129305898"/>
      <w:bookmarkStart w:id="2" w:name="_Toc129305943"/>
      <w:bookmarkStart w:id="3" w:name="_Toc132753776"/>
      <w:bookmarkStart w:id="4" w:name="_Toc166002413"/>
      <w:r>
        <w:lastRenderedPageBreak/>
        <w:t>Введение</w:t>
      </w:r>
      <w:bookmarkEnd w:id="0"/>
      <w:bookmarkEnd w:id="1"/>
      <w:bookmarkEnd w:id="2"/>
      <w:bookmarkEnd w:id="3"/>
      <w:bookmarkEnd w:id="4"/>
    </w:p>
    <w:p w14:paraId="6BF63783" w14:textId="77777777" w:rsidR="007C5A45" w:rsidRDefault="007C5A45" w:rsidP="007C5A45">
      <w:pPr>
        <w:rPr>
          <w:b/>
          <w:bCs/>
          <w:sz w:val="28"/>
          <w:szCs w:val="28"/>
        </w:rPr>
      </w:pPr>
      <w:r w:rsidRPr="00D34144">
        <w:rPr>
          <w:b/>
          <w:bCs/>
          <w:sz w:val="28"/>
          <w:szCs w:val="28"/>
        </w:rPr>
        <w:t xml:space="preserve">Цель работы: </w:t>
      </w:r>
    </w:p>
    <w:p w14:paraId="7E36E3A5" w14:textId="32340ED5" w:rsidR="001878DE" w:rsidRDefault="00817DF1" w:rsidP="009E2268">
      <w:pPr>
        <w:rPr>
          <w:b/>
          <w:bCs/>
          <w:sz w:val="28"/>
          <w:szCs w:val="28"/>
        </w:rPr>
      </w:pPr>
      <w:r>
        <w:rPr>
          <w:sz w:val="28"/>
          <w:szCs w:val="28"/>
        </w:rPr>
        <w:t>П</w:t>
      </w:r>
      <w:r w:rsidRPr="00817DF1">
        <w:rPr>
          <w:sz w:val="28"/>
          <w:szCs w:val="28"/>
        </w:rPr>
        <w:t>олучить навык численного решения краевых задач для уравнений эллиптического типа с использованием различных методов на примере задачи Дирихле для линейного двумерного неоднородного уравнения.</w:t>
      </w:r>
    </w:p>
    <w:p w14:paraId="434059D7" w14:textId="77777777" w:rsidR="001878DE" w:rsidRPr="001878DE" w:rsidRDefault="001878DE" w:rsidP="009E2268">
      <w:pPr>
        <w:rPr>
          <w:sz w:val="28"/>
          <w:szCs w:val="28"/>
        </w:rPr>
      </w:pPr>
      <w:bookmarkStart w:id="5" w:name="_Hlk166005066"/>
    </w:p>
    <w:p w14:paraId="32EF79C0" w14:textId="2A414B8D" w:rsidR="00F020ED" w:rsidRDefault="00DB5A4F" w:rsidP="001878DE">
      <w:pPr>
        <w:pStyle w:val="10"/>
        <w:numPr>
          <w:ilvl w:val="0"/>
          <w:numId w:val="0"/>
        </w:numPr>
        <w:ind w:left="1283"/>
      </w:pPr>
      <w:bookmarkStart w:id="6" w:name="_Toc132753777"/>
      <w:bookmarkStart w:id="7" w:name="_Toc166002414"/>
      <w:bookmarkEnd w:id="5"/>
      <w:r>
        <w:lastRenderedPageBreak/>
        <w:t>Ход работы</w:t>
      </w:r>
      <w:bookmarkEnd w:id="6"/>
      <w:bookmarkEnd w:id="7"/>
    </w:p>
    <w:p w14:paraId="281E7772" w14:textId="7ED572E3" w:rsidR="00F020ED" w:rsidRDefault="009E2268" w:rsidP="001966F0">
      <w:pPr>
        <w:pStyle w:val="20"/>
        <w:numPr>
          <w:ilvl w:val="0"/>
          <w:numId w:val="39"/>
        </w:numPr>
      </w:pPr>
      <w:bookmarkStart w:id="8" w:name="_Toc166002415"/>
      <w:r>
        <w:t>Теоретическая часть</w:t>
      </w:r>
      <w:bookmarkEnd w:id="8"/>
    </w:p>
    <w:p w14:paraId="0317BA6E" w14:textId="77777777" w:rsidR="00817DF1" w:rsidRDefault="00817DF1" w:rsidP="00817DF1">
      <w:pPr>
        <w:tabs>
          <w:tab w:val="left" w:pos="708"/>
        </w:tabs>
        <w:suppressAutoHyphens/>
        <w:spacing w:line="276" w:lineRule="auto"/>
        <w:ind w:left="709" w:hanging="709"/>
        <w:rPr>
          <w:rFonts w:eastAsia="Calibri"/>
          <w:iCs/>
          <w:color w:val="00000A"/>
          <w:kern w:val="2"/>
          <w:sz w:val="28"/>
          <w:szCs w:val="28"/>
          <w:lang w:eastAsia="en-US"/>
        </w:rPr>
      </w:pPr>
      <w:r>
        <w:rPr>
          <w:rFonts w:eastAsia="Calibri"/>
          <w:iCs/>
          <w:color w:val="00000A"/>
          <w:kern w:val="2"/>
          <w:sz w:val="28"/>
          <w:szCs w:val="28"/>
          <w:lang w:eastAsia="en-US"/>
        </w:rPr>
        <w:t>Рассмотрим задачу Дирихле для уравнения Пуассона:</w:t>
      </w:r>
    </w:p>
    <w:p w14:paraId="4057C928" w14:textId="77777777" w:rsidR="00817DF1" w:rsidRDefault="00817DF1" w:rsidP="00817DF1">
      <w:pPr>
        <w:tabs>
          <w:tab w:val="left" w:pos="708"/>
        </w:tabs>
        <w:suppressAutoHyphens/>
        <w:spacing w:line="276" w:lineRule="auto"/>
        <w:ind w:left="709" w:hanging="709"/>
        <w:rPr>
          <w:rFonts w:eastAsia="Calibri"/>
          <w:i/>
          <w:iCs/>
          <w:color w:val="00000A"/>
          <w:kern w:val="2"/>
          <w:sz w:val="28"/>
          <w:szCs w:val="28"/>
          <w:lang w:eastAsia="en-US"/>
        </w:rPr>
      </w:pPr>
      <m:oMathPara>
        <m:oMath>
          <m:r>
            <m:rPr>
              <m:sty m:val="p"/>
            </m:rP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eastAsia="en-US"/>
            </w:rPr>
            <m:t>Δ</m:t>
          </m:r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eastAsia="en-US"/>
            </w:rPr>
            <m:t>u≡</m:t>
          </m:r>
          <m:f>
            <m:fP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eastAsia="en-US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eastAsia="en-US"/>
                    </w:rPr>
                  </m:ctrlPr>
                </m:sSupPr>
                <m:e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∂</m:t>
                  </m:r>
                </m:e>
                <m:sup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u</m:t>
              </m:r>
            </m:num>
            <m:den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∂</m:t>
              </m:r>
              <m:sSup>
                <m:sSupPr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eastAsia="en-US"/>
                    </w:rPr>
                  </m:ctrlPr>
                </m:sSupPr>
                <m:e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2</m:t>
                  </m:r>
                </m:sup>
              </m:sSup>
            </m:den>
          </m:f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eastAsia="en-US"/>
            </w:rPr>
            <m:t>+</m:t>
          </m:r>
          <m:f>
            <m:fP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eastAsia="en-US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eastAsia="en-US"/>
                    </w:rPr>
                  </m:ctrlPr>
                </m:sSupPr>
                <m:e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∂</m:t>
                  </m:r>
                </m:e>
                <m:sup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u</m:t>
              </m:r>
            </m:num>
            <m:den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∂</m:t>
              </m:r>
              <m:sSup>
                <m:sSupPr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eastAsia="en-US"/>
                    </w:rPr>
                  </m:ctrlPr>
                </m:sSupPr>
                <m:e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y</m:t>
                  </m:r>
                </m:e>
                <m:sup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2</m:t>
                  </m:r>
                </m:sup>
              </m:sSup>
            </m:den>
          </m:f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eastAsia="en-US"/>
            </w:rPr>
            <m:t>=-f</m:t>
          </m:r>
          <m:d>
            <m:dP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eastAsia="en-US"/>
                </w:rPr>
              </m:ctrlPr>
            </m:dPr>
            <m:e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x,y</m:t>
              </m:r>
            </m:e>
          </m:d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eastAsia="en-US"/>
            </w:rPr>
            <m:t>;</m:t>
          </m:r>
        </m:oMath>
      </m:oMathPara>
    </w:p>
    <w:p w14:paraId="02CCCA0C" w14:textId="77777777" w:rsidR="00817DF1" w:rsidRDefault="00817DF1" w:rsidP="00817DF1">
      <w:pPr>
        <w:tabs>
          <w:tab w:val="left" w:pos="708"/>
        </w:tabs>
        <w:suppressAutoHyphens/>
        <w:spacing w:line="276" w:lineRule="auto"/>
        <w:ind w:left="709" w:hanging="709"/>
        <w:rPr>
          <w:rFonts w:eastAsia="Calibri"/>
          <w:i/>
          <w:iCs/>
          <w:color w:val="00000A"/>
          <w:kern w:val="2"/>
          <w:sz w:val="28"/>
          <w:szCs w:val="28"/>
          <w:lang w:val="en-US" w:eastAsia="en-US"/>
        </w:rPr>
      </w:pPr>
      <m:oMathPara>
        <m:oMath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eastAsia="en-US"/>
            </w:rPr>
            <m:t>u</m:t>
          </m:r>
          <m:sSub>
            <m:sSubP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eastAsia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​</m:t>
                  </m:r>
                </m:e>
              </m:d>
            </m:e>
            <m:sub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∂</m:t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Ω</m:t>
              </m:r>
            </m:sub>
          </m:sSub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eastAsia="en-US"/>
            </w:rPr>
            <m:t>=α</m:t>
          </m:r>
          <m:d>
            <m:dP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eastAsia="en-US"/>
                </w:rPr>
              </m:ctrlPr>
            </m:dPr>
            <m:e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x,y</m:t>
              </m:r>
            </m:e>
          </m:d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eastAsia="en-US"/>
            </w:rPr>
            <m:t xml:space="preserve">, </m:t>
          </m:r>
          <m:d>
            <m:dP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eastAsia="en-US"/>
                </w:rPr>
              </m:ctrlPr>
            </m:dPr>
            <m:e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x,y</m:t>
              </m:r>
            </m:e>
          </m:d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eastAsia="en-US"/>
            </w:rPr>
            <m:t>∈∂</m:t>
          </m:r>
          <m:r>
            <m:rPr>
              <m:sty m:val="p"/>
            </m:rP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eastAsia="en-US"/>
            </w:rPr>
            <m:t>Ω</m:t>
          </m:r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val="en-US" w:eastAsia="en-US"/>
            </w:rPr>
            <m:t>,</m:t>
          </m:r>
        </m:oMath>
      </m:oMathPara>
    </w:p>
    <w:p w14:paraId="056FCF8E" w14:textId="77777777" w:rsidR="00817DF1" w:rsidRDefault="00817DF1" w:rsidP="00817DF1">
      <w:pPr>
        <w:tabs>
          <w:tab w:val="left" w:pos="708"/>
        </w:tabs>
        <w:suppressAutoHyphens/>
        <w:spacing w:line="276" w:lineRule="auto"/>
        <w:ind w:left="709" w:hanging="709"/>
        <w:rPr>
          <w:rFonts w:eastAsia="Calibri"/>
          <w:iCs/>
          <w:color w:val="00000A"/>
          <w:kern w:val="2"/>
          <w:sz w:val="28"/>
          <w:szCs w:val="28"/>
          <w:lang w:eastAsia="en-US"/>
        </w:rPr>
      </w:pPr>
      <w:r>
        <w:rPr>
          <w:rFonts w:eastAsia="Calibri"/>
          <w:iCs/>
          <w:color w:val="00000A"/>
          <w:kern w:val="2"/>
          <w:sz w:val="28"/>
          <w:szCs w:val="28"/>
          <w:lang w:eastAsia="en-US"/>
        </w:rPr>
        <w:t xml:space="preserve">где </w:t>
      </w:r>
      <m:oMath>
        <m:r>
          <m:rPr>
            <m:sty m:val="p"/>
          </m:rPr>
          <w:rPr>
            <w:rFonts w:ascii="Cambria Math" w:eastAsia="Calibri" w:hAnsi="Cambria Math"/>
            <w:color w:val="00000A"/>
            <w:kern w:val="2"/>
            <w:sz w:val="28"/>
            <w:szCs w:val="28"/>
            <w:lang w:eastAsia="en-US"/>
          </w:rPr>
          <m:t>Ω</m:t>
        </m:r>
        <m:r>
          <w:rPr>
            <w:rFonts w:ascii="Cambria Math" w:eastAsia="Calibri" w:hAnsi="Cambria Math"/>
            <w:color w:val="00000A"/>
            <w:kern w:val="2"/>
            <w:sz w:val="28"/>
            <w:szCs w:val="28"/>
            <w:lang w:eastAsia="en-US"/>
          </w:rPr>
          <m:t>={</m:t>
        </m:r>
        <m:d>
          <m:dPr>
            <m:ctrlPr>
              <w:rPr>
                <w:rFonts w:ascii="Cambria Math" w:eastAsia="Calibri" w:hAnsi="Cambria Math"/>
                <w:i/>
                <w:iCs/>
                <w:color w:val="00000A"/>
                <w:kern w:val="2"/>
                <w:sz w:val="28"/>
                <w:szCs w:val="28"/>
                <w:lang w:eastAsia="en-US"/>
              </w:rPr>
            </m:ctrlPr>
          </m:dPr>
          <m:e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eastAsia="en-US"/>
              </w:rPr>
              <m:t>x,y</m:t>
            </m:r>
          </m:e>
        </m:d>
        <m:r>
          <w:rPr>
            <w:rFonts w:ascii="Cambria Math" w:eastAsia="Calibri" w:hAnsi="Cambria Math"/>
            <w:color w:val="00000A"/>
            <w:kern w:val="2"/>
            <w:sz w:val="28"/>
            <w:szCs w:val="28"/>
            <w:lang w:eastAsia="en-US"/>
          </w:rPr>
          <m:t>:0&lt;x,y&lt;1}</m:t>
        </m:r>
      </m:oMath>
      <w:r>
        <w:rPr>
          <w:rFonts w:eastAsia="Calibri"/>
          <w:iCs/>
          <w:color w:val="00000A"/>
          <w:kern w:val="2"/>
          <w:sz w:val="28"/>
          <w:szCs w:val="28"/>
          <w:lang w:eastAsia="en-US"/>
        </w:rPr>
        <w:t xml:space="preserve"> – единичный квадрат.</w:t>
      </w:r>
    </w:p>
    <w:p w14:paraId="2D7A3FF9" w14:textId="77777777" w:rsidR="00817DF1" w:rsidRDefault="00817DF1" w:rsidP="00817DF1">
      <w:pPr>
        <w:tabs>
          <w:tab w:val="left" w:pos="708"/>
        </w:tabs>
        <w:suppressAutoHyphens/>
        <w:spacing w:line="276" w:lineRule="auto"/>
        <w:ind w:left="709" w:hanging="709"/>
        <w:rPr>
          <w:rFonts w:eastAsia="Calibri"/>
          <w:iCs/>
          <w:color w:val="00000A"/>
          <w:kern w:val="2"/>
          <w:sz w:val="28"/>
          <w:szCs w:val="28"/>
          <w:lang w:eastAsia="en-US"/>
        </w:rPr>
      </w:pPr>
      <w:r>
        <w:rPr>
          <w:rFonts w:eastAsia="Calibri"/>
          <w:iCs/>
          <w:color w:val="00000A"/>
          <w:kern w:val="2"/>
          <w:sz w:val="28"/>
          <w:szCs w:val="28"/>
          <w:lang w:eastAsia="en-US"/>
        </w:rPr>
        <w:tab/>
        <w:t xml:space="preserve">Введем равномерную сетку с шагами </w:t>
      </w:r>
      <m:oMath>
        <m:sSub>
          <m:sSubPr>
            <m:ctrlPr>
              <w:rPr>
                <w:rFonts w:ascii="Cambria Math" w:eastAsia="Calibri" w:hAnsi="Cambria Math"/>
                <w:i/>
                <w:iCs/>
                <w:color w:val="00000A"/>
                <w:kern w:val="2"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eastAsia="en-US"/>
              </w:rPr>
              <m:t>h</m:t>
            </m:r>
          </m:e>
          <m:sub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eastAsia="en-US"/>
              </w:rPr>
              <m:t>1</m:t>
            </m:r>
          </m:sub>
        </m:sSub>
        <m:r>
          <w:rPr>
            <w:rFonts w:ascii="Cambria Math" w:eastAsia="Calibri" w:hAnsi="Cambria Math"/>
            <w:color w:val="00000A"/>
            <w:kern w:val="2"/>
            <w:sz w:val="28"/>
            <w:szCs w:val="28"/>
            <w:lang w:eastAsia="en-US"/>
          </w:rPr>
          <m:t>=</m:t>
        </m:r>
        <m:f>
          <m:fPr>
            <m:ctrlPr>
              <w:rPr>
                <w:rFonts w:ascii="Cambria Math" w:eastAsia="Calibri" w:hAnsi="Cambria Math"/>
                <w:i/>
                <w:iCs/>
                <w:color w:val="00000A"/>
                <w:kern w:val="2"/>
                <w:sz w:val="28"/>
                <w:szCs w:val="28"/>
                <w:lang w:eastAsia="en-US"/>
              </w:rPr>
            </m:ctrlPr>
          </m:fPr>
          <m:num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eastAsia="en-US"/>
              </w:rPr>
              <m:t>1</m:t>
            </m:r>
          </m:num>
          <m:den>
            <m:sSub>
              <m:sSubPr>
                <m:ctrlPr>
                  <w:rPr>
                    <w:rFonts w:ascii="Cambria Math" w:eastAsia="Calibri" w:hAnsi="Cambria Math"/>
                    <w:i/>
                    <w:iCs/>
                    <w:color w:val="00000A"/>
                    <w:kern w:val="2"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color w:val="00000A"/>
                    <w:kern w:val="2"/>
                    <w:sz w:val="28"/>
                    <w:szCs w:val="28"/>
                    <w:lang w:eastAsia="en-US"/>
                  </w:rPr>
                  <m:t>N</m:t>
                </m:r>
              </m:e>
              <m:sub>
                <m:r>
                  <w:rPr>
                    <w:rFonts w:ascii="Cambria Math" w:eastAsia="Calibri" w:hAnsi="Cambria Math"/>
                    <w:color w:val="00000A"/>
                    <w:kern w:val="2"/>
                    <w:sz w:val="28"/>
                    <w:szCs w:val="28"/>
                    <w:lang w:eastAsia="en-US"/>
                  </w:rPr>
                  <m:t>1</m:t>
                </m:r>
              </m:sub>
            </m:sSub>
          </m:den>
        </m:f>
        <m:r>
          <w:rPr>
            <w:rFonts w:ascii="Cambria Math" w:eastAsia="Calibri" w:hAnsi="Cambria Math"/>
            <w:color w:val="00000A"/>
            <w:kern w:val="2"/>
            <w:sz w:val="28"/>
            <w:szCs w:val="28"/>
            <w:lang w:eastAsia="en-US"/>
          </w:rPr>
          <m:t xml:space="preserve">, </m:t>
        </m:r>
        <m:sSub>
          <m:sSubPr>
            <m:ctrlPr>
              <w:rPr>
                <w:rFonts w:ascii="Cambria Math" w:eastAsia="Calibri" w:hAnsi="Cambria Math"/>
                <w:i/>
                <w:iCs/>
                <w:color w:val="00000A"/>
                <w:kern w:val="2"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eastAsia="en-US"/>
              </w:rPr>
              <m:t>h</m:t>
            </m:r>
          </m:e>
          <m:sub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eastAsia="en-US"/>
              </w:rPr>
              <m:t>2</m:t>
            </m:r>
          </m:sub>
        </m:sSub>
        <m:r>
          <w:rPr>
            <w:rFonts w:ascii="Cambria Math" w:eastAsia="Calibri" w:hAnsi="Cambria Math"/>
            <w:color w:val="00000A"/>
            <w:kern w:val="2"/>
            <w:sz w:val="28"/>
            <w:szCs w:val="28"/>
            <w:lang w:eastAsia="en-US"/>
          </w:rPr>
          <m:t>=</m:t>
        </m:r>
        <m:f>
          <m:fPr>
            <m:ctrlPr>
              <w:rPr>
                <w:rFonts w:ascii="Cambria Math" w:eastAsia="Calibri" w:hAnsi="Cambria Math"/>
                <w:i/>
                <w:iCs/>
                <w:color w:val="00000A"/>
                <w:kern w:val="2"/>
                <w:sz w:val="28"/>
                <w:szCs w:val="28"/>
                <w:lang w:eastAsia="en-US"/>
              </w:rPr>
            </m:ctrlPr>
          </m:fPr>
          <m:num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eastAsia="en-US"/>
              </w:rPr>
              <m:t>1</m:t>
            </m:r>
          </m:num>
          <m:den>
            <m:sSub>
              <m:sSubPr>
                <m:ctrlPr>
                  <w:rPr>
                    <w:rFonts w:ascii="Cambria Math" w:eastAsia="Calibri" w:hAnsi="Cambria Math"/>
                    <w:i/>
                    <w:iCs/>
                    <w:color w:val="00000A"/>
                    <w:kern w:val="2"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color w:val="00000A"/>
                    <w:kern w:val="2"/>
                    <w:sz w:val="28"/>
                    <w:szCs w:val="28"/>
                    <w:lang w:eastAsia="en-US"/>
                  </w:rPr>
                  <m:t>N</m:t>
                </m:r>
              </m:e>
              <m:sub>
                <m:r>
                  <w:rPr>
                    <w:rFonts w:ascii="Cambria Math" w:eastAsia="Calibri" w:hAnsi="Cambria Math"/>
                    <w:color w:val="00000A"/>
                    <w:kern w:val="2"/>
                    <w:sz w:val="28"/>
                    <w:szCs w:val="28"/>
                    <w:lang w:eastAsia="en-US"/>
                  </w:rPr>
                  <m:t>2</m:t>
                </m:r>
              </m:sub>
            </m:sSub>
          </m:den>
        </m:f>
      </m:oMath>
      <w:r>
        <w:rPr>
          <w:rFonts w:eastAsia="Calibri"/>
          <w:iCs/>
          <w:color w:val="00000A"/>
          <w:kern w:val="2"/>
          <w:sz w:val="28"/>
          <w:szCs w:val="28"/>
          <w:lang w:eastAsia="en-US"/>
        </w:rPr>
        <w:t xml:space="preserve">. Обозначим </w:t>
      </w:r>
      <m:oMath>
        <m:sSub>
          <m:sSubPr>
            <m:ctrlPr>
              <w:rPr>
                <w:rFonts w:ascii="Cambria Math" w:eastAsia="Calibri" w:hAnsi="Cambria Math"/>
                <w:iCs/>
                <w:color w:val="00000A"/>
                <w:kern w:val="2"/>
                <w:sz w:val="28"/>
                <w:szCs w:val="28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eastAsia="en-US"/>
              </w:rPr>
              <m:t>Ω</m:t>
            </m:r>
          </m:e>
          <m:sub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eastAsia="en-US"/>
              </w:rPr>
              <m:t>h</m:t>
            </m:r>
          </m:sub>
        </m:sSub>
        <m:r>
          <w:rPr>
            <w:rFonts w:ascii="Cambria Math" w:eastAsia="Calibri" w:hAnsi="Cambria Math"/>
            <w:color w:val="00000A"/>
            <w:kern w:val="2"/>
            <w:sz w:val="28"/>
            <w:szCs w:val="28"/>
            <w:lang w:eastAsia="en-US"/>
          </w:rPr>
          <m:t>-</m:t>
        </m:r>
      </m:oMath>
      <w:r>
        <w:rPr>
          <w:rFonts w:eastAsia="Calibri"/>
          <w:iCs/>
          <w:color w:val="00000A"/>
          <w:kern w:val="2"/>
          <w:sz w:val="28"/>
          <w:szCs w:val="28"/>
          <w:lang w:eastAsia="en-US"/>
        </w:rPr>
        <w:t xml:space="preserve"> множество узлов сетки, лежащие внутри </w:t>
      </w:r>
      <m:oMath>
        <m:r>
          <m:rPr>
            <m:sty m:val="p"/>
          </m:rPr>
          <w:rPr>
            <w:rFonts w:ascii="Cambria Math" w:eastAsia="Calibri" w:hAnsi="Cambria Math"/>
            <w:color w:val="00000A"/>
            <w:kern w:val="2"/>
            <w:sz w:val="28"/>
            <w:szCs w:val="28"/>
            <w:lang w:eastAsia="en-US"/>
          </w:rPr>
          <m:t>Ω</m:t>
        </m:r>
        <m:r>
          <w:rPr>
            <w:rFonts w:ascii="Cambria Math" w:eastAsia="Calibri" w:hAnsi="Cambria Math"/>
            <w:color w:val="00000A"/>
            <w:kern w:val="2"/>
            <w:sz w:val="28"/>
            <w:szCs w:val="28"/>
            <w:lang w:eastAsia="en-US"/>
          </w:rPr>
          <m:t xml:space="preserve">, </m:t>
        </m:r>
      </m:oMath>
      <w:r>
        <w:rPr>
          <w:rFonts w:eastAsia="Calibri"/>
          <w:iCs/>
          <w:color w:val="00000A"/>
          <w:kern w:val="2"/>
          <w:sz w:val="28"/>
          <w:szCs w:val="28"/>
          <w:lang w:eastAsia="en-US"/>
        </w:rPr>
        <w:t>а</w:t>
      </w:r>
      <m:oMath>
        <m:r>
          <w:rPr>
            <w:rFonts w:ascii="Cambria Math" w:eastAsia="Calibri" w:hAnsi="Cambria Math"/>
            <w:color w:val="00000A"/>
            <w:kern w:val="2"/>
            <w:sz w:val="28"/>
            <w:szCs w:val="28"/>
            <w:lang w:eastAsia="en-US"/>
          </w:rPr>
          <m:t xml:space="preserve"> ∂</m:t>
        </m:r>
        <m:sSub>
          <m:sSubPr>
            <m:ctrlPr>
              <w:rPr>
                <w:rFonts w:ascii="Cambria Math" w:eastAsia="Calibri" w:hAnsi="Cambria Math"/>
                <w:iCs/>
                <w:color w:val="00000A"/>
                <w:kern w:val="2"/>
                <w:sz w:val="28"/>
                <w:szCs w:val="28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eastAsia="en-US"/>
              </w:rPr>
              <m:t>Ω</m:t>
            </m:r>
          </m:e>
          <m:sub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eastAsia="en-US"/>
              </w:rPr>
              <m:t>h</m:t>
            </m:r>
          </m:sub>
        </m:sSub>
        <m:r>
          <w:rPr>
            <w:rFonts w:ascii="Cambria Math" w:eastAsia="Calibri" w:hAnsi="Cambria Math"/>
            <w:color w:val="00000A"/>
            <w:kern w:val="2"/>
            <w:sz w:val="28"/>
            <w:szCs w:val="28"/>
            <w:lang w:eastAsia="en-US"/>
          </w:rPr>
          <m:t>-</m:t>
        </m:r>
      </m:oMath>
      <w:r>
        <w:rPr>
          <w:rFonts w:eastAsia="Calibri"/>
          <w:iCs/>
          <w:color w:val="00000A"/>
          <w:kern w:val="2"/>
          <w:sz w:val="28"/>
          <w:szCs w:val="28"/>
          <w:lang w:eastAsia="en-US"/>
        </w:rPr>
        <w:t xml:space="preserve"> множество узлов сетки, лежащих на </w:t>
      </w:r>
      <m:oMath>
        <m:r>
          <w:rPr>
            <w:rFonts w:ascii="Cambria Math" w:eastAsia="Calibri" w:hAnsi="Cambria Math"/>
            <w:color w:val="00000A"/>
            <w:kern w:val="2"/>
            <w:sz w:val="28"/>
            <w:szCs w:val="28"/>
            <w:lang w:eastAsia="en-US"/>
          </w:rPr>
          <m:t>∂</m:t>
        </m:r>
        <m:r>
          <m:rPr>
            <m:sty m:val="p"/>
          </m:rPr>
          <w:rPr>
            <w:rFonts w:ascii="Cambria Math" w:eastAsia="Calibri" w:hAnsi="Cambria Math"/>
            <w:color w:val="00000A"/>
            <w:kern w:val="2"/>
            <w:sz w:val="28"/>
            <w:szCs w:val="28"/>
            <w:lang w:eastAsia="en-US"/>
          </w:rPr>
          <m:t>Ω</m:t>
        </m:r>
      </m:oMath>
      <w:r>
        <w:rPr>
          <w:rFonts w:eastAsia="Calibri"/>
          <w:iCs/>
          <w:color w:val="00000A"/>
          <w:kern w:val="2"/>
          <w:sz w:val="28"/>
          <w:szCs w:val="28"/>
          <w:lang w:eastAsia="en-US"/>
        </w:rPr>
        <w:t xml:space="preserve">. Введем сеточную функцию </w:t>
      </w:r>
      <m:oMath>
        <m:r>
          <w:rPr>
            <w:rFonts w:ascii="Cambria Math" w:eastAsia="Calibri" w:hAnsi="Cambria Math"/>
            <w:color w:val="00000A"/>
            <w:kern w:val="2"/>
            <w:sz w:val="28"/>
            <w:szCs w:val="28"/>
            <w:lang w:eastAsia="en-US"/>
          </w:rPr>
          <m:t>y</m:t>
        </m:r>
      </m:oMath>
      <w:r>
        <w:rPr>
          <w:rFonts w:eastAsia="Calibri"/>
          <w:iCs/>
          <w:color w:val="00000A"/>
          <w:kern w:val="2"/>
          <w:sz w:val="28"/>
          <w:szCs w:val="28"/>
          <w:lang w:eastAsia="en-US"/>
        </w:rPr>
        <w:t xml:space="preserve">, принимающая значение </w:t>
      </w:r>
      <m:oMath>
        <m:sSubSup>
          <m:sSubSupPr>
            <m:ctrlPr>
              <w:rPr>
                <w:rFonts w:ascii="Cambria Math" w:eastAsia="Calibri" w:hAnsi="Cambria Math"/>
                <w:i/>
                <w:iCs/>
                <w:color w:val="00000A"/>
                <w:kern w:val="2"/>
                <w:sz w:val="28"/>
                <w:szCs w:val="28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eastAsia="en-US"/>
              </w:rPr>
              <m:t>y</m:t>
            </m:r>
          </m:e>
          <m:sub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eastAsia="en-US"/>
              </w:rPr>
              <m:t>i</m:t>
            </m:r>
          </m:sub>
          <m:sup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eastAsia="en-US"/>
              </w:rPr>
              <m:t>j</m:t>
            </m:r>
          </m:sup>
        </m:sSubSup>
      </m:oMath>
      <w:r>
        <w:rPr>
          <w:rFonts w:eastAsia="Calibri"/>
          <w:iCs/>
          <w:color w:val="00000A"/>
          <w:kern w:val="2"/>
          <w:sz w:val="28"/>
          <w:szCs w:val="28"/>
          <w:lang w:eastAsia="en-US"/>
        </w:rPr>
        <w:t xml:space="preserve"> на узле </w:t>
      </w:r>
      <m:oMath>
        <m:d>
          <m:dPr>
            <m:ctrlPr>
              <w:rPr>
                <w:rFonts w:ascii="Cambria Math" w:eastAsia="Calibri" w:hAnsi="Cambria Math"/>
                <w:i/>
                <w:iCs/>
                <w:color w:val="00000A"/>
                <w:kern w:val="2"/>
                <w:sz w:val="28"/>
                <w:szCs w:val="28"/>
                <w:lang w:eastAsia="en-US"/>
              </w:rPr>
            </m:ctrlPr>
          </m:dPr>
          <m:e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eastAsia="en-US"/>
              </w:rPr>
              <m:t>i</m:t>
            </m:r>
            <m:sSub>
              <m:sSubPr>
                <m:ctrlPr>
                  <w:rPr>
                    <w:rFonts w:ascii="Cambria Math" w:eastAsia="Calibri" w:hAnsi="Cambria Math"/>
                    <w:i/>
                    <w:iCs/>
                    <w:color w:val="00000A"/>
                    <w:kern w:val="2"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color w:val="00000A"/>
                    <w:kern w:val="2"/>
                    <w:sz w:val="28"/>
                    <w:szCs w:val="28"/>
                    <w:lang w:eastAsia="en-US"/>
                  </w:rPr>
                  <m:t>h</m:t>
                </m:r>
              </m:e>
              <m:sub>
                <m:r>
                  <w:rPr>
                    <w:rFonts w:ascii="Cambria Math" w:eastAsia="Calibri" w:hAnsi="Cambria Math"/>
                    <w:color w:val="00000A"/>
                    <w:kern w:val="2"/>
                    <w:sz w:val="28"/>
                    <w:szCs w:val="28"/>
                    <w:lang w:eastAsia="en-US"/>
                  </w:rPr>
                  <m:t>1</m:t>
                </m:r>
              </m:sub>
            </m:sSub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eastAsia="en-US"/>
              </w:rPr>
              <m:t>,</m:t>
            </m:r>
            <m:sSub>
              <m:sSubPr>
                <m:ctrlPr>
                  <w:rPr>
                    <w:rFonts w:ascii="Cambria Math" w:eastAsia="Calibri" w:hAnsi="Cambria Math"/>
                    <w:i/>
                    <w:iCs/>
                    <w:color w:val="00000A"/>
                    <w:kern w:val="2"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color w:val="00000A"/>
                    <w:kern w:val="2"/>
                    <w:sz w:val="28"/>
                    <w:szCs w:val="28"/>
                    <w:lang w:eastAsia="en-US"/>
                  </w:rPr>
                  <m:t>jh</m:t>
                </m:r>
              </m:e>
              <m:sub>
                <m:r>
                  <w:rPr>
                    <w:rFonts w:ascii="Cambria Math" w:eastAsia="Calibri" w:hAnsi="Cambria Math"/>
                    <w:color w:val="00000A"/>
                    <w:kern w:val="2"/>
                    <w:sz w:val="28"/>
                    <w:szCs w:val="28"/>
                    <w:lang w:eastAsia="en-US"/>
                  </w:rPr>
                  <m:t>2</m:t>
                </m:r>
              </m:sub>
            </m:sSub>
          </m:e>
        </m:d>
        <m:r>
          <w:rPr>
            <w:rFonts w:ascii="Cambria Math" w:eastAsia="Calibri" w:hAnsi="Cambria Math"/>
            <w:color w:val="00000A"/>
            <w:kern w:val="2"/>
            <w:sz w:val="28"/>
            <w:szCs w:val="28"/>
            <w:lang w:eastAsia="en-US"/>
          </w:rPr>
          <m:t>, i=0..</m:t>
        </m:r>
        <m:sSub>
          <m:sSubPr>
            <m:ctrlPr>
              <w:rPr>
                <w:rFonts w:ascii="Cambria Math" w:eastAsia="Calibri" w:hAnsi="Cambria Math"/>
                <w:i/>
                <w:iCs/>
                <w:color w:val="00000A"/>
                <w:kern w:val="2"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eastAsia="en-US"/>
              </w:rPr>
              <m:t>N</m:t>
            </m:r>
          </m:e>
          <m:sub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eastAsia="en-US"/>
              </w:rPr>
              <m:t>1</m:t>
            </m:r>
          </m:sub>
        </m:sSub>
        <m:r>
          <w:rPr>
            <w:rFonts w:ascii="Cambria Math" w:eastAsia="Calibri" w:hAnsi="Cambria Math"/>
            <w:color w:val="00000A"/>
            <w:kern w:val="2"/>
            <w:sz w:val="28"/>
            <w:szCs w:val="28"/>
            <w:lang w:eastAsia="en-US"/>
          </w:rPr>
          <m:t>, j=0..</m:t>
        </m:r>
        <m:sSub>
          <m:sSubPr>
            <m:ctrlPr>
              <w:rPr>
                <w:rFonts w:ascii="Cambria Math" w:eastAsia="Calibri" w:hAnsi="Cambria Math"/>
                <w:i/>
                <w:iCs/>
                <w:color w:val="00000A"/>
                <w:kern w:val="2"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eastAsia="en-US"/>
              </w:rPr>
              <m:t>N</m:t>
            </m:r>
          </m:e>
          <m:sub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eastAsia="en-US"/>
              </w:rPr>
              <m:t>2</m:t>
            </m:r>
          </m:sub>
        </m:sSub>
      </m:oMath>
      <w:r>
        <w:rPr>
          <w:rFonts w:eastAsia="Calibri"/>
          <w:iCs/>
          <w:color w:val="00000A"/>
          <w:kern w:val="2"/>
          <w:sz w:val="28"/>
          <w:szCs w:val="28"/>
          <w:lang w:eastAsia="en-US"/>
        </w:rPr>
        <w:t>. Заменяя производные разностными аналогами, получим следующую разностную схему (разностная задача Дирихле):</w:t>
      </w:r>
    </w:p>
    <w:p w14:paraId="45F50592" w14:textId="77777777" w:rsidR="00817DF1" w:rsidRDefault="00000000" w:rsidP="00817DF1">
      <w:pPr>
        <w:tabs>
          <w:tab w:val="left" w:pos="708"/>
        </w:tabs>
        <w:suppressAutoHyphens/>
        <w:spacing w:line="276" w:lineRule="auto"/>
        <w:ind w:left="709" w:hanging="709"/>
        <w:rPr>
          <w:rFonts w:eastAsia="Calibri"/>
          <w:iCs/>
          <w:color w:val="00000A"/>
          <w:kern w:val="2"/>
          <w:sz w:val="28"/>
          <w:szCs w:val="28"/>
          <w:lang w:eastAsia="en-US"/>
        </w:rPr>
      </w:pPr>
      <m:oMathPara>
        <m:oMath>
          <m:f>
            <m:fP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val="en-US" w:eastAsia="en-US"/>
                </w:rPr>
              </m:ctrlPr>
            </m:fPr>
            <m:num>
              <m:sSubSup>
                <m:sSubSupPr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</m:ctrlPr>
                </m:sSubSupPr>
                <m:e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i</m:t>
                  </m:r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-1</m:t>
                  </m:r>
                </m:sub>
                <m:sup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j</m:t>
                  </m:r>
                </m:sup>
              </m:sSubSup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-2</m:t>
              </m:r>
              <m:sSubSup>
                <m:sSubSupPr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</m:ctrlPr>
                </m:sSubSupPr>
                <m:e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i</m:t>
                  </m:r>
                </m:sub>
                <m:sup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j</m:t>
                  </m:r>
                </m:sup>
              </m:sSubSup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+</m:t>
              </m:r>
              <m:sSubSup>
                <m:sSubSupPr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</m:ctrlPr>
                </m:sSubSupPr>
                <m:e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i</m:t>
                  </m:r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+1</m:t>
                  </m:r>
                </m:sub>
                <m:sup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j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</m:ctrlPr>
                </m:sSubSupPr>
                <m:e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h</m:t>
                  </m:r>
                </m:e>
                <m:sub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1</m:t>
                  </m:r>
                </m:sub>
                <m:sup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2</m:t>
                  </m:r>
                </m:sup>
              </m:sSubSup>
            </m:den>
          </m:f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eastAsia="en-US"/>
            </w:rPr>
            <m:t>+</m:t>
          </m:r>
          <m:f>
            <m:fP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val="en-US" w:eastAsia="en-US"/>
                </w:rPr>
              </m:ctrlPr>
            </m:fPr>
            <m:num>
              <m:sSubSup>
                <m:sSubSupPr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</m:ctrlPr>
                </m:sSubSupPr>
                <m:e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i</m:t>
                  </m:r>
                </m:sub>
                <m:sup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j</m:t>
                  </m:r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-1</m:t>
                  </m:r>
                </m:sup>
              </m:sSubSup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-2</m:t>
              </m:r>
              <m:sSubSup>
                <m:sSubSupPr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</m:ctrlPr>
                </m:sSubSupPr>
                <m:e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i</m:t>
                  </m:r>
                </m:sub>
                <m:sup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j</m:t>
                  </m:r>
                </m:sup>
              </m:sSubSup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+</m:t>
              </m:r>
              <m:sSubSup>
                <m:sSubSupPr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</m:ctrlPr>
                </m:sSubSupPr>
                <m:e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i</m:t>
                  </m:r>
                </m:sub>
                <m:sup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j</m:t>
                  </m:r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+1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</m:ctrlPr>
                </m:sSubSupPr>
                <m:e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h</m:t>
                  </m:r>
                </m:e>
                <m:sub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2</m:t>
                  </m:r>
                </m:sub>
                <m:sup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2</m:t>
                  </m:r>
                </m:sup>
              </m:sSubSup>
            </m:den>
          </m:f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eastAsia="en-US"/>
            </w:rPr>
            <m:t>=-</m:t>
          </m:r>
          <m:sSubSup>
            <m:sSubSupP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val="en-US" w:eastAsia="en-US"/>
                </w:rPr>
              </m:ctrlPr>
            </m:sSubSupPr>
            <m:e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f</m:t>
              </m:r>
            </m:e>
            <m:sub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i</m:t>
              </m:r>
            </m:sub>
            <m:sup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j</m:t>
              </m:r>
            </m:sup>
          </m:sSubSup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eastAsia="en-US"/>
            </w:rPr>
            <m:t xml:space="preserve"> (1)</m:t>
          </m:r>
        </m:oMath>
      </m:oMathPara>
    </w:p>
    <w:p w14:paraId="63E37FA0" w14:textId="77777777" w:rsidR="00817DF1" w:rsidRDefault="00000000" w:rsidP="00817DF1">
      <w:pPr>
        <w:tabs>
          <w:tab w:val="left" w:pos="708"/>
        </w:tabs>
        <w:suppressAutoHyphens/>
        <w:spacing w:line="276" w:lineRule="auto"/>
        <w:ind w:left="709" w:hanging="709"/>
        <w:rPr>
          <w:rFonts w:eastAsia="Calibri"/>
          <w:iCs/>
          <w:color w:val="00000A"/>
          <w:kern w:val="2"/>
          <w:sz w:val="28"/>
          <w:szCs w:val="28"/>
          <w:lang w:eastAsia="en-US"/>
        </w:rPr>
      </w:pPr>
      <m:oMathPara>
        <m:oMath>
          <m:sSubSup>
            <m:sSubSupP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val="en-US" w:eastAsia="en-US"/>
                </w:rPr>
              </m:ctrlPr>
            </m:sSubSupPr>
            <m:e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y</m:t>
              </m:r>
            </m:e>
            <m:sub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i</m:t>
              </m:r>
            </m:sub>
            <m:sup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j</m:t>
              </m:r>
            </m:sup>
          </m:sSubSup>
          <m:sSub>
            <m:sSubP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val="en-US" w:eastAsia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​</m:t>
                  </m:r>
                </m:e>
              </m:d>
            </m:e>
            <m:sub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∂</m:t>
              </m:r>
              <m:sSub>
                <m:sSubPr>
                  <m:ctrlPr>
                    <w:rPr>
                      <w:rFonts w:ascii="Cambria Math" w:eastAsia="Calibri" w:hAnsi="Cambria Math"/>
                      <w:iCs/>
                      <w:color w:val="00000A"/>
                      <w:kern w:val="2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Ω</m:t>
                  </m:r>
                </m:e>
                <m:sub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h</m:t>
                  </m:r>
                </m:sub>
              </m:sSub>
            </m:sub>
          </m:sSub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val="en-US" w:eastAsia="en-US"/>
            </w:rPr>
            <m:t>α</m:t>
          </m:r>
          <m:d>
            <m:dP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val="en-US" w:eastAsia="en-US"/>
                </w:rPr>
              </m:ctrlPr>
            </m:dPr>
            <m:e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i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h</m:t>
                  </m:r>
                </m:e>
                <m:sub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1</m:t>
                  </m:r>
                </m:sub>
              </m:sSub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,</m:t>
              </m:r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j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h</m:t>
                  </m:r>
                </m:e>
                <m:sub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2</m:t>
                  </m:r>
                </m:sub>
              </m:sSub>
            </m:e>
          </m:d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val="en-US" w:eastAsia="en-US"/>
            </w:rPr>
            <m:t xml:space="preserve">, </m:t>
          </m:r>
          <m:d>
            <m:dP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val="en-US" w:eastAsia="en-US"/>
                </w:rPr>
              </m:ctrlPr>
            </m:dPr>
            <m:e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i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h</m:t>
                  </m:r>
                </m:e>
                <m:sub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1</m:t>
                  </m:r>
                </m:sub>
              </m:sSub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,</m:t>
              </m:r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j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h</m:t>
                  </m:r>
                </m:e>
                <m:sub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2</m:t>
                  </m:r>
                </m:sub>
              </m:sSub>
            </m:e>
          </m:d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eastAsia="en-US"/>
            </w:rPr>
            <m:t>∈∂</m:t>
          </m:r>
          <m:sSub>
            <m:sSubPr>
              <m:ctrlPr>
                <w:rPr>
                  <w:rFonts w:ascii="Cambria Math" w:eastAsia="Calibri" w:hAnsi="Cambria Math"/>
                  <w:iCs/>
                  <w:color w:val="00000A"/>
                  <w:kern w:val="2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Ω</m:t>
              </m:r>
            </m:e>
            <m:sub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h</m:t>
              </m:r>
            </m:sub>
          </m:sSub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eastAsia="en-US"/>
            </w:rPr>
            <m:t xml:space="preserve"> (2)</m:t>
          </m:r>
        </m:oMath>
      </m:oMathPara>
    </w:p>
    <w:p w14:paraId="29A40D85" w14:textId="77777777" w:rsidR="00817DF1" w:rsidRDefault="00817DF1" w:rsidP="00817DF1">
      <w:pPr>
        <w:tabs>
          <w:tab w:val="left" w:pos="708"/>
        </w:tabs>
        <w:suppressAutoHyphens/>
        <w:spacing w:line="276" w:lineRule="auto"/>
        <w:ind w:left="709" w:hanging="709"/>
        <w:rPr>
          <w:rFonts w:eastAsia="Calibri"/>
          <w:iCs/>
          <w:color w:val="00000A"/>
          <w:kern w:val="2"/>
          <w:sz w:val="28"/>
          <w:szCs w:val="28"/>
          <w:lang w:eastAsia="en-US"/>
        </w:rPr>
      </w:pPr>
      <w:r>
        <w:rPr>
          <w:rFonts w:eastAsia="Calibri"/>
          <w:iCs/>
          <w:color w:val="00000A"/>
          <w:kern w:val="2"/>
          <w:sz w:val="28"/>
          <w:szCs w:val="28"/>
          <w:lang w:eastAsia="en-US"/>
        </w:rPr>
        <w:t xml:space="preserve">где </w:t>
      </w:r>
      <m:oMath>
        <m:sSubSup>
          <m:sSubSupPr>
            <m:ctrlPr>
              <w:rPr>
                <w:rFonts w:ascii="Cambria Math" w:eastAsia="Calibri" w:hAnsi="Cambria Math"/>
                <w:i/>
                <w:iCs/>
                <w:color w:val="00000A"/>
                <w:kern w:val="2"/>
                <w:sz w:val="28"/>
                <w:szCs w:val="28"/>
                <w:lang w:val="en-US" w:eastAsia="en-US"/>
              </w:rPr>
            </m:ctrlPr>
          </m:sSubSupPr>
          <m:e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val="en-US" w:eastAsia="en-US"/>
              </w:rPr>
              <m:t>f</m:t>
            </m:r>
          </m:e>
          <m:sub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val="en-US" w:eastAsia="en-US"/>
              </w:rPr>
              <m:t>i</m:t>
            </m:r>
          </m:sub>
          <m:sup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val="en-US" w:eastAsia="en-US"/>
              </w:rPr>
              <m:t>j</m:t>
            </m:r>
          </m:sup>
        </m:sSubSup>
        <m:r>
          <w:rPr>
            <w:rFonts w:ascii="Cambria Math" w:eastAsia="Calibri" w:hAnsi="Cambria Math"/>
            <w:color w:val="00000A"/>
            <w:kern w:val="2"/>
            <w:sz w:val="28"/>
            <w:szCs w:val="28"/>
            <w:lang w:eastAsia="en-US"/>
          </w:rPr>
          <m:t>=</m:t>
        </m:r>
        <m:r>
          <w:rPr>
            <w:rFonts w:ascii="Cambria Math" w:eastAsia="Calibri" w:hAnsi="Cambria Math"/>
            <w:color w:val="00000A"/>
            <w:kern w:val="2"/>
            <w:sz w:val="28"/>
            <w:szCs w:val="28"/>
            <w:lang w:val="en-US" w:eastAsia="en-US"/>
          </w:rPr>
          <m:t>f</m:t>
        </m:r>
        <m:d>
          <m:dPr>
            <m:ctrlPr>
              <w:rPr>
                <w:rFonts w:ascii="Cambria Math" w:eastAsia="Calibri" w:hAnsi="Cambria Math"/>
                <w:i/>
                <w:iCs/>
                <w:color w:val="00000A"/>
                <w:kern w:val="2"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val="en-US" w:eastAsia="en-US"/>
              </w:rPr>
              <m:t>i</m:t>
            </m:r>
            <m:sSub>
              <m:sSubPr>
                <m:ctrlPr>
                  <w:rPr>
                    <w:rFonts w:ascii="Cambria Math" w:eastAsia="Calibri" w:hAnsi="Cambria Math"/>
                    <w:i/>
                    <w:iCs/>
                    <w:color w:val="00000A"/>
                    <w:kern w:val="2"/>
                    <w:sz w:val="28"/>
                    <w:szCs w:val="28"/>
                    <w:lang w:val="en-US"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color w:val="00000A"/>
                    <w:kern w:val="2"/>
                    <w:sz w:val="28"/>
                    <w:szCs w:val="28"/>
                    <w:lang w:eastAsia="en-US"/>
                  </w:rPr>
                  <m:t>h</m:t>
                </m:r>
              </m:e>
              <m:sub>
                <m:r>
                  <w:rPr>
                    <w:rFonts w:ascii="Cambria Math" w:eastAsia="Calibri" w:hAnsi="Cambria Math"/>
                    <w:color w:val="00000A"/>
                    <w:kern w:val="2"/>
                    <w:sz w:val="28"/>
                    <w:szCs w:val="28"/>
                    <w:lang w:eastAsia="en-US"/>
                  </w:rPr>
                  <m:t>1</m:t>
                </m:r>
              </m:sub>
            </m:sSub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eastAsia="en-US"/>
              </w:rPr>
              <m:t>,</m:t>
            </m:r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val="en-US" w:eastAsia="en-US"/>
              </w:rPr>
              <m:t>j</m:t>
            </m:r>
            <m:sSub>
              <m:sSubPr>
                <m:ctrlPr>
                  <w:rPr>
                    <w:rFonts w:ascii="Cambria Math" w:eastAsia="Calibri" w:hAnsi="Cambria Math"/>
                    <w:i/>
                    <w:iCs/>
                    <w:color w:val="00000A"/>
                    <w:kern w:val="2"/>
                    <w:sz w:val="28"/>
                    <w:szCs w:val="28"/>
                    <w:lang w:val="en-US"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color w:val="00000A"/>
                    <w:kern w:val="2"/>
                    <w:sz w:val="28"/>
                    <w:szCs w:val="28"/>
                    <w:lang w:eastAsia="en-US"/>
                  </w:rPr>
                  <m:t>h</m:t>
                </m:r>
              </m:e>
              <m:sub>
                <m:r>
                  <w:rPr>
                    <w:rFonts w:ascii="Cambria Math" w:eastAsia="Calibri" w:hAnsi="Cambria Math"/>
                    <w:color w:val="00000A"/>
                    <w:kern w:val="2"/>
                    <w:sz w:val="28"/>
                    <w:szCs w:val="28"/>
                    <w:lang w:eastAsia="en-US"/>
                  </w:rPr>
                  <m:t>2</m:t>
                </m:r>
              </m:sub>
            </m:sSub>
          </m:e>
        </m:d>
        <m:r>
          <w:rPr>
            <w:rFonts w:ascii="Cambria Math" w:eastAsia="Calibri" w:hAnsi="Cambria Math"/>
            <w:color w:val="00000A"/>
            <w:kern w:val="2"/>
            <w:sz w:val="28"/>
            <w:szCs w:val="28"/>
            <w:lang w:eastAsia="en-US"/>
          </w:rPr>
          <m:t>.</m:t>
        </m:r>
      </m:oMath>
      <w:r>
        <w:rPr>
          <w:rFonts w:eastAsia="Calibri"/>
          <w:iCs/>
          <w:color w:val="00000A"/>
          <w:kern w:val="2"/>
          <w:sz w:val="28"/>
          <w:szCs w:val="28"/>
          <w:lang w:eastAsia="en-US"/>
        </w:rPr>
        <w:t xml:space="preserve"> </w:t>
      </w:r>
    </w:p>
    <w:p w14:paraId="15A76C7A" w14:textId="77777777" w:rsidR="00817DF1" w:rsidRDefault="00817DF1" w:rsidP="00817DF1">
      <w:pPr>
        <w:tabs>
          <w:tab w:val="left" w:pos="708"/>
        </w:tabs>
        <w:suppressAutoHyphens/>
        <w:spacing w:line="276" w:lineRule="auto"/>
        <w:ind w:left="709" w:hanging="709"/>
        <w:rPr>
          <w:rFonts w:eastAsia="Calibri"/>
          <w:iCs/>
          <w:color w:val="00000A"/>
          <w:kern w:val="2"/>
          <w:sz w:val="28"/>
          <w:szCs w:val="28"/>
          <w:lang w:eastAsia="en-US"/>
        </w:rPr>
      </w:pPr>
      <w:r>
        <w:rPr>
          <w:rFonts w:eastAsia="Calibri"/>
          <w:iCs/>
          <w:color w:val="00000A"/>
          <w:kern w:val="2"/>
          <w:sz w:val="28"/>
          <w:szCs w:val="28"/>
          <w:lang w:eastAsia="en-US"/>
        </w:rPr>
        <w:tab/>
        <w:t>Подставляя (2) в (1) и перенося известные члены в правую часть, получим СЛАУ</w:t>
      </w:r>
    </w:p>
    <w:p w14:paraId="52F950E5" w14:textId="77777777" w:rsidR="00817DF1" w:rsidRDefault="00000000" w:rsidP="00817DF1">
      <w:pPr>
        <w:tabs>
          <w:tab w:val="left" w:pos="708"/>
        </w:tabs>
        <w:suppressAutoHyphens/>
        <w:spacing w:line="276" w:lineRule="auto"/>
        <w:ind w:left="709" w:hanging="709"/>
        <w:rPr>
          <w:rFonts w:eastAsia="Calibri"/>
          <w:i/>
          <w:iCs/>
          <w:color w:val="00000A"/>
          <w:kern w:val="2"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A</m:t>
              </m:r>
              <m:ctrlPr>
                <w:rPr>
                  <w:rFonts w:ascii="Cambria Math" w:eastAsia="Calibri" w:hAnsi="Cambria Math"/>
                  <w:iCs/>
                  <w:color w:val="00000A"/>
                  <w:kern w:val="2"/>
                  <w:sz w:val="28"/>
                  <w:szCs w:val="28"/>
                  <w:lang w:eastAsia="en-US"/>
                </w:rPr>
              </m:ctrlPr>
            </m:e>
            <m:sub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h</m:t>
              </m:r>
            </m:sub>
          </m:sSub>
          <m:sSubSup>
            <m:sSubSupP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eastAsia="en-US"/>
                </w:rPr>
              </m:ctrlPr>
            </m:sSubSupPr>
            <m:e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y</m:t>
              </m:r>
            </m:e>
            <m:sub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i</m:t>
              </m:r>
            </m:sub>
            <m:sup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j</m:t>
              </m:r>
            </m:sup>
          </m:sSubSup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eastAsia="en-US"/>
            </w:rPr>
            <m:t>=</m:t>
          </m:r>
          <m:sSubSup>
            <m:sSubSupP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val="en-US" w:eastAsia="en-US"/>
                </w:rPr>
              </m:ctrlPr>
            </m:sSubSupPr>
            <m:e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φ</m:t>
              </m:r>
            </m:e>
            <m:sub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i</m:t>
              </m:r>
            </m:sub>
            <m:sup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j</m:t>
              </m:r>
            </m:sup>
          </m:sSubSup>
        </m:oMath>
      </m:oMathPara>
    </w:p>
    <w:p w14:paraId="41A15375" w14:textId="77777777" w:rsidR="00817DF1" w:rsidRDefault="00817DF1" w:rsidP="00817DF1">
      <w:pPr>
        <w:tabs>
          <w:tab w:val="left" w:pos="708"/>
        </w:tabs>
        <w:suppressAutoHyphens/>
        <w:spacing w:line="276" w:lineRule="auto"/>
        <w:ind w:left="709" w:hanging="709"/>
        <w:rPr>
          <w:rFonts w:eastAsia="Calibri"/>
          <w:iCs/>
          <w:color w:val="00000A"/>
          <w:kern w:val="2"/>
          <w:sz w:val="28"/>
          <w:szCs w:val="28"/>
          <w:lang w:eastAsia="en-US"/>
        </w:rPr>
      </w:pPr>
      <w:r>
        <w:rPr>
          <w:rFonts w:eastAsia="Calibri"/>
          <w:iCs/>
          <w:color w:val="00000A"/>
          <w:kern w:val="2"/>
          <w:sz w:val="28"/>
          <w:szCs w:val="28"/>
          <w:lang w:eastAsia="en-US"/>
        </w:rPr>
        <w:tab/>
        <w:t xml:space="preserve">Рассмотрим случай </w:t>
      </w:r>
      <m:oMath>
        <m:sSub>
          <m:sSubPr>
            <m:ctrlPr>
              <w:rPr>
                <w:rFonts w:ascii="Cambria Math" w:eastAsia="Calibri" w:hAnsi="Cambria Math"/>
                <w:i/>
                <w:iCs/>
                <w:color w:val="00000A"/>
                <w:kern w:val="2"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eastAsia="en-US"/>
              </w:rPr>
              <m:t>h</m:t>
            </m:r>
          </m:e>
          <m:sub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eastAsia="en-US"/>
              </w:rPr>
              <m:t>1</m:t>
            </m:r>
          </m:sub>
        </m:sSub>
        <m:r>
          <w:rPr>
            <w:rFonts w:ascii="Cambria Math" w:eastAsia="Calibri" w:hAnsi="Cambria Math"/>
            <w:color w:val="00000A"/>
            <w:kern w:val="2"/>
            <w:sz w:val="28"/>
            <w:szCs w:val="28"/>
            <w:lang w:eastAsia="en-US"/>
          </w:rPr>
          <m:t>=</m:t>
        </m:r>
        <m:sSub>
          <m:sSubPr>
            <m:ctrlPr>
              <w:rPr>
                <w:rFonts w:ascii="Cambria Math" w:eastAsia="Calibri" w:hAnsi="Cambria Math"/>
                <w:i/>
                <w:iCs/>
                <w:color w:val="00000A"/>
                <w:kern w:val="2"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eastAsia="en-US"/>
              </w:rPr>
              <m:t>h</m:t>
            </m:r>
          </m:e>
          <m:sub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eastAsia="en-US"/>
              </w:rPr>
              <m:t>2</m:t>
            </m:r>
          </m:sub>
        </m:sSub>
        <m:r>
          <w:rPr>
            <w:rFonts w:ascii="Cambria Math" w:eastAsia="Calibri" w:hAnsi="Cambria Math"/>
            <w:color w:val="00000A"/>
            <w:kern w:val="2"/>
            <w:sz w:val="28"/>
            <w:szCs w:val="28"/>
            <w:lang w:eastAsia="en-US"/>
          </w:rPr>
          <m:t>=h</m:t>
        </m:r>
      </m:oMath>
      <w:r>
        <w:rPr>
          <w:rFonts w:eastAsia="Calibri"/>
          <w:iCs/>
          <w:color w:val="00000A"/>
          <w:kern w:val="2"/>
          <w:sz w:val="28"/>
          <w:szCs w:val="28"/>
          <w:lang w:eastAsia="en-US"/>
        </w:rPr>
        <w:t>.</w:t>
      </w:r>
    </w:p>
    <w:p w14:paraId="650B896A" w14:textId="77777777" w:rsidR="00817DF1" w:rsidRDefault="00817DF1" w:rsidP="00817DF1">
      <w:pPr>
        <w:tabs>
          <w:tab w:val="left" w:pos="708"/>
        </w:tabs>
        <w:suppressAutoHyphens/>
        <w:spacing w:line="276" w:lineRule="auto"/>
        <w:ind w:left="709" w:hanging="709"/>
        <w:rPr>
          <w:rFonts w:eastAsia="Calibri"/>
          <w:iCs/>
          <w:color w:val="00000A"/>
          <w:kern w:val="2"/>
          <w:sz w:val="28"/>
          <w:szCs w:val="28"/>
          <w:lang w:eastAsia="en-US"/>
        </w:rPr>
      </w:pPr>
      <w:r>
        <w:rPr>
          <w:rFonts w:eastAsia="Calibri"/>
          <w:iCs/>
          <w:color w:val="00000A"/>
          <w:kern w:val="2"/>
          <w:sz w:val="28"/>
          <w:szCs w:val="28"/>
          <w:lang w:eastAsia="en-US"/>
        </w:rPr>
        <w:t>Опишем структуру матрицы</w:t>
      </w:r>
      <m:oMath>
        <m:r>
          <w:rPr>
            <w:rFonts w:ascii="Cambria Math" w:eastAsia="Calibri" w:hAnsi="Cambria Math"/>
            <w:color w:val="00000A"/>
            <w:kern w:val="2"/>
            <w:sz w:val="28"/>
            <w:szCs w:val="28"/>
            <w:lang w:eastAsia="en-US"/>
          </w:rPr>
          <m:t xml:space="preserve"> </m:t>
        </m:r>
        <m:sSub>
          <m:sSubPr>
            <m:ctrlPr>
              <w:rPr>
                <w:rFonts w:ascii="Cambria Math" w:eastAsia="Calibri" w:hAnsi="Cambria Math"/>
                <w:i/>
                <w:iCs/>
                <w:color w:val="00000A"/>
                <w:kern w:val="2"/>
                <w:sz w:val="28"/>
                <w:szCs w:val="28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eastAsia="en-US"/>
              </w:rPr>
              <m:t>A</m:t>
            </m:r>
            <m:ctrlPr>
              <w:rPr>
                <w:rFonts w:ascii="Cambria Math" w:eastAsia="Calibri" w:hAnsi="Cambria Math"/>
                <w:iCs/>
                <w:color w:val="00000A"/>
                <w:kern w:val="2"/>
                <w:sz w:val="28"/>
                <w:szCs w:val="28"/>
                <w:lang w:eastAsia="en-US"/>
              </w:rPr>
            </m:ctrlPr>
          </m:e>
          <m:sub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eastAsia="en-US"/>
              </w:rPr>
              <m:t>h</m:t>
            </m:r>
          </m:sub>
        </m:sSub>
        <m:r>
          <w:rPr>
            <w:rFonts w:ascii="Cambria Math" w:eastAsia="Calibri" w:hAnsi="Cambria Math"/>
            <w:color w:val="00000A"/>
            <w:kern w:val="2"/>
            <w:sz w:val="28"/>
            <w:szCs w:val="28"/>
            <w:lang w:eastAsia="en-US"/>
          </w:rPr>
          <m:t>.</m:t>
        </m:r>
      </m:oMath>
      <w:r>
        <w:rPr>
          <w:rFonts w:eastAsia="Calibri"/>
          <w:iCs/>
          <w:color w:val="00000A"/>
          <w:kern w:val="2"/>
          <w:sz w:val="28"/>
          <w:szCs w:val="28"/>
          <w:lang w:eastAsia="en-US"/>
        </w:rPr>
        <w:t xml:space="preserve"> Упорядочим компоненты вектора неизвестных естественным образом:</w:t>
      </w:r>
    </w:p>
    <w:p w14:paraId="06A3A684" w14:textId="77777777" w:rsidR="00817DF1" w:rsidRDefault="00817DF1" w:rsidP="00817DF1">
      <w:pPr>
        <w:tabs>
          <w:tab w:val="left" w:pos="708"/>
        </w:tabs>
        <w:suppressAutoHyphens/>
        <w:spacing w:line="276" w:lineRule="auto"/>
        <w:ind w:left="709" w:hanging="709"/>
        <w:rPr>
          <w:rFonts w:eastAsia="Calibri"/>
          <w:i/>
          <w:iCs/>
          <w:color w:val="00000A"/>
          <w:kern w:val="2"/>
          <w:sz w:val="28"/>
          <w:szCs w:val="28"/>
          <w:lang w:val="en-US" w:eastAsia="en-US"/>
        </w:rPr>
      </w:pPr>
      <m:oMathPara>
        <m:oMath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eastAsia="en-US"/>
            </w:rPr>
            <m:t>y=(</m:t>
          </m:r>
          <m:sSubSup>
            <m:sSubSupP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eastAsia="en-US"/>
                </w:rPr>
              </m:ctrlPr>
            </m:sSubSupPr>
            <m:e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y</m:t>
              </m:r>
            </m:e>
            <m:sub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1</m:t>
              </m: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val="en-US" w:eastAsia="en-US"/>
                </w:rPr>
              </m:ctrlPr>
            </m:sub>
            <m:sup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1</m:t>
              </m:r>
            </m:sup>
          </m:sSubSup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eastAsia="en-US"/>
            </w:rPr>
            <m:t>,</m:t>
          </m:r>
          <m:sSubSup>
            <m:sSubSupP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eastAsia="en-US"/>
                </w:rPr>
              </m:ctrlPr>
            </m:sSubSupPr>
            <m:e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y</m:t>
              </m:r>
            </m:e>
            <m:sub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1</m:t>
              </m:r>
            </m:sub>
            <m:sup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2</m:t>
              </m:r>
            </m:sup>
          </m:sSubSup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eastAsia="en-US"/>
            </w:rPr>
            <m:t>,…,</m:t>
          </m:r>
          <m:sSubSup>
            <m:sSubSupP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eastAsia="en-US"/>
                </w:rPr>
              </m:ctrlPr>
            </m:sSubSupPr>
            <m:e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y</m:t>
              </m:r>
            </m:e>
            <m:sub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1</m:t>
              </m:r>
            </m:sub>
            <m:sup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N-1</m:t>
              </m:r>
            </m:sup>
          </m:sSubSup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eastAsia="en-US"/>
            </w:rPr>
            <m:t>,</m:t>
          </m:r>
          <m:sSubSup>
            <m:sSubSupP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val="en-US" w:eastAsia="en-US"/>
                </w:rPr>
              </m:ctrlPr>
            </m:sSubSupPr>
            <m:e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y</m:t>
              </m: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eastAsia="en-US"/>
                </w:rPr>
              </m:ctrlPr>
            </m:e>
            <m:sub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2</m:t>
              </m:r>
            </m:sub>
            <m:sup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1</m:t>
              </m:r>
            </m:sup>
          </m:sSubSup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val="en-US" w:eastAsia="en-US"/>
            </w:rPr>
            <m:t>,…</m:t>
          </m:r>
          <m:sSubSup>
            <m:sSubSupP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val="en-US" w:eastAsia="en-US"/>
                </w:rPr>
              </m:ctrlPr>
            </m:sSubSupPr>
            <m:e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y</m:t>
              </m:r>
            </m:e>
            <m:sub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2</m:t>
              </m:r>
            </m:sub>
            <m:sup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N-1</m:t>
              </m:r>
            </m:sup>
          </m:sSubSup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val="en-US" w:eastAsia="en-US"/>
            </w:rPr>
            <m:t>,…,</m:t>
          </m:r>
          <m:sSubSup>
            <m:sSubSupP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val="en-US" w:eastAsia="en-US"/>
                </w:rPr>
              </m:ctrlPr>
            </m:sSubSupPr>
            <m:e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y</m:t>
              </m:r>
            </m:e>
            <m:sub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N-1</m:t>
              </m:r>
            </m:sub>
            <m:sup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N-1</m:t>
              </m:r>
            </m:sup>
          </m:sSubSup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val="en-US" w:eastAsia="en-US"/>
            </w:rPr>
            <m:t>)</m:t>
          </m:r>
        </m:oMath>
      </m:oMathPara>
    </w:p>
    <w:p w14:paraId="4F37C4DC" w14:textId="77777777" w:rsidR="00817DF1" w:rsidRDefault="00817DF1" w:rsidP="00817DF1">
      <w:pPr>
        <w:tabs>
          <w:tab w:val="left" w:pos="708"/>
        </w:tabs>
        <w:suppressAutoHyphens/>
        <w:spacing w:line="276" w:lineRule="auto"/>
        <w:ind w:left="709" w:hanging="709"/>
        <w:rPr>
          <w:rFonts w:eastAsia="Calibri"/>
          <w:iCs/>
          <w:color w:val="00000A"/>
          <w:kern w:val="2"/>
          <w:sz w:val="28"/>
          <w:szCs w:val="28"/>
          <w:lang w:eastAsia="en-US"/>
        </w:rPr>
      </w:pPr>
      <w:r>
        <w:rPr>
          <w:rFonts w:eastAsia="Calibri"/>
          <w:iCs/>
          <w:color w:val="00000A"/>
          <w:kern w:val="2"/>
          <w:sz w:val="28"/>
          <w:szCs w:val="28"/>
          <w:lang w:eastAsia="en-US"/>
        </w:rPr>
        <w:t xml:space="preserve">Умножим обе части СЛАУ на </w:t>
      </w:r>
      <m:oMath>
        <m:sSup>
          <m:sSupPr>
            <m:ctrlPr>
              <w:rPr>
                <w:rFonts w:ascii="Cambria Math" w:eastAsia="Calibri" w:hAnsi="Cambria Math"/>
                <w:i/>
                <w:iCs/>
                <w:color w:val="00000A"/>
                <w:kern w:val="2"/>
                <w:sz w:val="28"/>
                <w:szCs w:val="28"/>
                <w:lang w:eastAsia="en-US"/>
              </w:rPr>
            </m:ctrlPr>
          </m:sSupPr>
          <m:e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eastAsia="en-US"/>
              </w:rPr>
              <m:t>h</m:t>
            </m:r>
          </m:e>
          <m:sup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eastAsia="en-US"/>
              </w:rPr>
              <m:t>2</m:t>
            </m:r>
          </m:sup>
        </m:sSup>
      </m:oMath>
      <w:r>
        <w:rPr>
          <w:rFonts w:eastAsia="Calibri"/>
          <w:iCs/>
          <w:color w:val="00000A"/>
          <w:kern w:val="2"/>
          <w:sz w:val="28"/>
          <w:szCs w:val="28"/>
          <w:lang w:eastAsia="en-US"/>
        </w:rPr>
        <w:t>. Тогда матрица СЛАУ будет иметь следующую блочно-трехдиагональную форму:</w:t>
      </w:r>
    </w:p>
    <w:p w14:paraId="2987FA86" w14:textId="77777777" w:rsidR="00817DF1" w:rsidRDefault="00817DF1" w:rsidP="00817DF1">
      <w:pPr>
        <w:tabs>
          <w:tab w:val="left" w:pos="708"/>
        </w:tabs>
        <w:suppressAutoHyphens/>
        <w:spacing w:line="276" w:lineRule="auto"/>
        <w:ind w:left="709" w:hanging="709"/>
        <w:rPr>
          <w:rFonts w:eastAsia="Calibri"/>
          <w:iCs/>
          <w:color w:val="00000A"/>
          <w:kern w:val="2"/>
          <w:sz w:val="28"/>
          <w:szCs w:val="28"/>
          <w:lang w:eastAsia="en-US"/>
        </w:rPr>
      </w:pPr>
    </w:p>
    <w:p w14:paraId="60A2AEE9" w14:textId="77777777" w:rsidR="00817DF1" w:rsidRDefault="00817DF1" w:rsidP="00817DF1">
      <w:pPr>
        <w:tabs>
          <w:tab w:val="left" w:pos="708"/>
        </w:tabs>
        <w:suppressAutoHyphens/>
        <w:spacing w:line="276" w:lineRule="auto"/>
        <w:ind w:left="709" w:hanging="709"/>
        <w:rPr>
          <w:rFonts w:eastAsia="Calibri"/>
          <w:iCs/>
          <w:color w:val="00000A"/>
          <w:kern w:val="2"/>
          <w:sz w:val="28"/>
          <w:szCs w:val="28"/>
          <w:lang w:val="en-US" w:eastAsia="en-US"/>
        </w:rPr>
      </w:pPr>
      <w:r>
        <w:rPr>
          <w:rFonts w:eastAsia="Calibri"/>
          <w:noProof/>
          <w:color w:val="00000A"/>
          <w:kern w:val="2"/>
          <w:sz w:val="28"/>
          <w:szCs w:val="28"/>
        </w:rPr>
        <w:drawing>
          <wp:inline distT="0" distB="0" distL="0" distR="0" wp14:anchorId="4AC1DCBA" wp14:editId="12AA54C2">
            <wp:extent cx="5940425" cy="1713865"/>
            <wp:effectExtent l="0" t="0" r="3175" b="635"/>
            <wp:docPr id="11" name="Рисунок 11" descr="Изображение выглядит как текст, рукописный текст, Шрифт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текст, рукописный текст, Шрифт, чек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1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CFE61" w14:textId="77777777" w:rsidR="00817DF1" w:rsidRDefault="00817DF1" w:rsidP="00817DF1">
      <w:pPr>
        <w:tabs>
          <w:tab w:val="left" w:pos="708"/>
        </w:tabs>
        <w:suppressAutoHyphens/>
        <w:spacing w:line="276" w:lineRule="auto"/>
        <w:ind w:left="709" w:hanging="709"/>
        <w:rPr>
          <w:rFonts w:eastAsia="Calibri"/>
          <w:iCs/>
          <w:color w:val="00000A"/>
          <w:kern w:val="2"/>
          <w:sz w:val="28"/>
          <w:szCs w:val="28"/>
          <w:lang w:eastAsia="en-US"/>
        </w:rPr>
      </w:pPr>
      <w:r>
        <w:rPr>
          <w:rFonts w:eastAsia="Calibri"/>
          <w:iCs/>
          <w:color w:val="00000A"/>
          <w:kern w:val="2"/>
          <w:sz w:val="28"/>
          <w:szCs w:val="28"/>
          <w:lang w:eastAsia="en-US"/>
        </w:rPr>
        <w:t xml:space="preserve">где матрицы </w:t>
      </w:r>
      <m:oMath>
        <m:sSub>
          <m:sSubPr>
            <m:ctrlPr>
              <w:rPr>
                <w:rFonts w:ascii="Cambria Math" w:eastAsia="Calibri" w:hAnsi="Cambria Math"/>
                <w:i/>
                <w:iCs/>
                <w:color w:val="00000A"/>
                <w:kern w:val="2"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eastAsia="en-US"/>
              </w:rPr>
              <m:t>A</m:t>
            </m:r>
          </m:e>
          <m:sub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eastAsia="en-US"/>
              </w:rPr>
              <m:t>ij</m:t>
            </m:r>
          </m:sub>
        </m:sSub>
      </m:oMath>
      <w:r>
        <w:rPr>
          <w:rFonts w:eastAsia="Calibri"/>
          <w:iCs/>
          <w:color w:val="00000A"/>
          <w:kern w:val="2"/>
          <w:sz w:val="28"/>
          <w:szCs w:val="28"/>
          <w:lang w:eastAsia="en-US"/>
        </w:rPr>
        <w:t xml:space="preserve"> размера </w:t>
      </w:r>
      <m:oMath>
        <m:r>
          <w:rPr>
            <w:rFonts w:ascii="Cambria Math" w:eastAsia="Calibri" w:hAnsi="Cambria Math"/>
            <w:color w:val="00000A"/>
            <w:kern w:val="2"/>
            <w:sz w:val="28"/>
            <w:szCs w:val="28"/>
            <w:lang w:eastAsia="en-US"/>
          </w:rPr>
          <m:t>(</m:t>
        </m:r>
        <m:sSub>
          <m:sSubPr>
            <m:ctrlPr>
              <w:rPr>
                <w:rFonts w:ascii="Cambria Math" w:eastAsia="Calibri" w:hAnsi="Cambria Math"/>
                <w:i/>
                <w:iCs/>
                <w:color w:val="00000A"/>
                <w:kern w:val="2"/>
                <w:sz w:val="28"/>
                <w:szCs w:val="28"/>
                <w:lang w:val="en-US" w:eastAsia="en-US"/>
              </w:rPr>
            </m:ctrlPr>
          </m:sSubPr>
          <m:e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val="en-US" w:eastAsia="en-US"/>
              </w:rPr>
              <m:t>N</m:t>
            </m:r>
            <m:ctrlPr>
              <w:rPr>
                <w:rFonts w:ascii="Cambria Math" w:eastAsia="Calibri" w:hAnsi="Cambria Math"/>
                <w:i/>
                <w:iCs/>
                <w:color w:val="00000A"/>
                <w:kern w:val="2"/>
                <w:sz w:val="28"/>
                <w:szCs w:val="28"/>
                <w:lang w:eastAsia="en-US"/>
              </w:rPr>
            </m:ctrlPr>
          </m:e>
          <m:sub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eastAsia="en-US"/>
              </w:rPr>
              <m:t>1</m:t>
            </m:r>
          </m:sub>
        </m:sSub>
        <m:r>
          <w:rPr>
            <w:rFonts w:ascii="Cambria Math" w:eastAsia="Calibri" w:hAnsi="Cambria Math"/>
            <w:color w:val="00000A"/>
            <w:kern w:val="2"/>
            <w:sz w:val="28"/>
            <w:szCs w:val="28"/>
            <w:lang w:eastAsia="en-US"/>
          </w:rPr>
          <m:t>-1)(</m:t>
        </m:r>
        <m:sSub>
          <m:sSubPr>
            <m:ctrlPr>
              <w:rPr>
                <w:rFonts w:ascii="Cambria Math" w:eastAsia="Calibri" w:hAnsi="Cambria Math"/>
                <w:i/>
                <w:iCs/>
                <w:color w:val="00000A"/>
                <w:kern w:val="2"/>
                <w:sz w:val="28"/>
                <w:szCs w:val="28"/>
                <w:lang w:val="en-US" w:eastAsia="en-US"/>
              </w:rPr>
            </m:ctrlPr>
          </m:sSubPr>
          <m:e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val="en-US" w:eastAsia="en-US"/>
              </w:rPr>
              <m:t>N</m:t>
            </m:r>
            <m:ctrlPr>
              <w:rPr>
                <w:rFonts w:ascii="Cambria Math" w:eastAsia="Calibri" w:hAnsi="Cambria Math"/>
                <w:i/>
                <w:iCs/>
                <w:color w:val="00000A"/>
                <w:kern w:val="2"/>
                <w:sz w:val="28"/>
                <w:szCs w:val="28"/>
                <w:lang w:eastAsia="en-US"/>
              </w:rPr>
            </m:ctrlPr>
          </m:e>
          <m:sub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eastAsia="en-US"/>
              </w:rPr>
              <m:t>1</m:t>
            </m:r>
          </m:sub>
        </m:sSub>
        <m:r>
          <w:rPr>
            <w:rFonts w:ascii="Cambria Math" w:eastAsia="Calibri" w:hAnsi="Cambria Math"/>
            <w:color w:val="00000A"/>
            <w:kern w:val="2"/>
            <w:sz w:val="28"/>
            <w:szCs w:val="28"/>
            <w:lang w:eastAsia="en-US"/>
          </w:rPr>
          <m:t>-1)</m:t>
        </m:r>
      </m:oMath>
      <w:r>
        <w:rPr>
          <w:rFonts w:eastAsia="Calibri"/>
          <w:iCs/>
          <w:color w:val="00000A"/>
          <w:kern w:val="2"/>
          <w:sz w:val="28"/>
          <w:szCs w:val="28"/>
          <w:lang w:eastAsia="en-US"/>
        </w:rPr>
        <w:t xml:space="preserve"> имеют вид</w:t>
      </w:r>
    </w:p>
    <w:p w14:paraId="5F57B1FE" w14:textId="77777777" w:rsidR="00817DF1" w:rsidRDefault="00817DF1" w:rsidP="00817DF1">
      <w:pPr>
        <w:tabs>
          <w:tab w:val="left" w:pos="708"/>
        </w:tabs>
        <w:suppressAutoHyphens/>
        <w:spacing w:line="276" w:lineRule="auto"/>
        <w:ind w:left="709" w:hanging="709"/>
        <w:rPr>
          <w:rFonts w:eastAsia="Calibri"/>
          <w:iCs/>
          <w:color w:val="00000A"/>
          <w:kern w:val="2"/>
          <w:sz w:val="28"/>
          <w:szCs w:val="28"/>
          <w:lang w:val="en-US" w:eastAsia="en-US"/>
        </w:rPr>
      </w:pPr>
      <w:r>
        <w:rPr>
          <w:rFonts w:eastAsia="Calibri"/>
          <w:noProof/>
          <w:color w:val="00000A"/>
          <w:kern w:val="2"/>
          <w:sz w:val="28"/>
          <w:szCs w:val="28"/>
        </w:rPr>
        <w:lastRenderedPageBreak/>
        <w:drawing>
          <wp:inline distT="0" distB="0" distL="0" distR="0" wp14:anchorId="7C5843C9" wp14:editId="2B824250">
            <wp:extent cx="5935980" cy="1348740"/>
            <wp:effectExtent l="0" t="0" r="7620" b="3810"/>
            <wp:docPr id="10" name="Рисунок 10" descr="Изображение выглядит как текст, диаграмм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, диаграмма, Шрифт, линия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7909B" w14:textId="77777777" w:rsidR="00817DF1" w:rsidRDefault="00817DF1" w:rsidP="00817DF1">
      <w:pPr>
        <w:tabs>
          <w:tab w:val="left" w:pos="708"/>
        </w:tabs>
        <w:suppressAutoHyphens/>
        <w:spacing w:line="276" w:lineRule="auto"/>
        <w:ind w:left="709" w:hanging="709"/>
        <w:rPr>
          <w:rFonts w:eastAsia="Calibri"/>
          <w:b/>
          <w:iCs/>
          <w:color w:val="00000A"/>
          <w:kern w:val="2"/>
          <w:sz w:val="28"/>
          <w:szCs w:val="28"/>
          <w:lang w:eastAsia="en-US"/>
        </w:rPr>
      </w:pPr>
      <w:r>
        <w:rPr>
          <w:rFonts w:eastAsia="Calibri"/>
          <w:b/>
          <w:iCs/>
          <w:color w:val="00000A"/>
          <w:kern w:val="2"/>
          <w:sz w:val="28"/>
          <w:szCs w:val="28"/>
          <w:lang w:eastAsia="en-US"/>
        </w:rPr>
        <w:tab/>
      </w:r>
    </w:p>
    <w:p w14:paraId="4254468C" w14:textId="3F36B481" w:rsidR="00817DF1" w:rsidRDefault="00817DF1" w:rsidP="00817DF1">
      <w:pPr>
        <w:tabs>
          <w:tab w:val="left" w:pos="708"/>
        </w:tabs>
        <w:suppressAutoHyphens/>
        <w:spacing w:line="276" w:lineRule="auto"/>
        <w:ind w:left="709" w:hanging="709"/>
        <w:rPr>
          <w:rFonts w:eastAsia="Calibri"/>
          <w:b/>
          <w:iCs/>
          <w:color w:val="00000A"/>
          <w:kern w:val="2"/>
          <w:sz w:val="28"/>
          <w:szCs w:val="28"/>
          <w:lang w:eastAsia="en-US"/>
        </w:rPr>
      </w:pPr>
      <w:r>
        <w:rPr>
          <w:rFonts w:eastAsia="Calibri"/>
          <w:b/>
          <w:iCs/>
          <w:color w:val="00000A"/>
          <w:kern w:val="2"/>
          <w:sz w:val="28"/>
          <w:szCs w:val="28"/>
          <w:lang w:eastAsia="en-US"/>
        </w:rPr>
        <w:t>Метод простых итераций для решения разностной задачи Дирихле</w:t>
      </w:r>
    </w:p>
    <w:p w14:paraId="36234A91" w14:textId="77777777" w:rsidR="00817DF1" w:rsidRDefault="00817DF1" w:rsidP="00817DF1">
      <w:pPr>
        <w:tabs>
          <w:tab w:val="left" w:pos="708"/>
        </w:tabs>
        <w:suppressAutoHyphens/>
        <w:spacing w:line="276" w:lineRule="auto"/>
        <w:ind w:left="709" w:hanging="709"/>
        <w:rPr>
          <w:rFonts w:eastAsia="Calibri"/>
          <w:iCs/>
          <w:color w:val="00000A"/>
          <w:kern w:val="2"/>
          <w:sz w:val="28"/>
          <w:szCs w:val="28"/>
          <w:lang w:eastAsia="en-US"/>
        </w:rPr>
      </w:pPr>
      <w:r>
        <w:rPr>
          <w:rFonts w:eastAsia="Calibri"/>
          <w:b/>
          <w:iCs/>
          <w:color w:val="00000A"/>
          <w:kern w:val="2"/>
          <w:sz w:val="28"/>
          <w:szCs w:val="28"/>
          <w:lang w:eastAsia="en-US"/>
        </w:rPr>
        <w:tab/>
      </w:r>
      <w:r>
        <w:rPr>
          <w:rFonts w:eastAsia="Calibri"/>
          <w:iCs/>
          <w:color w:val="00000A"/>
          <w:kern w:val="2"/>
          <w:sz w:val="28"/>
          <w:szCs w:val="28"/>
          <w:lang w:eastAsia="en-US"/>
        </w:rPr>
        <w:t>Рассмотрим простейшую явную двуслойную итерационную схему:</w:t>
      </w:r>
    </w:p>
    <w:p w14:paraId="02F07120" w14:textId="77777777" w:rsidR="00817DF1" w:rsidRDefault="00000000" w:rsidP="00817DF1">
      <w:pPr>
        <w:tabs>
          <w:tab w:val="left" w:pos="708"/>
        </w:tabs>
        <w:suppressAutoHyphens/>
        <w:spacing w:line="276" w:lineRule="auto"/>
        <w:ind w:left="709" w:hanging="709"/>
        <w:rPr>
          <w:rFonts w:eastAsia="Calibri"/>
          <w:iCs/>
          <w:color w:val="00000A"/>
          <w:kern w:val="2"/>
          <w:sz w:val="28"/>
          <w:szCs w:val="28"/>
          <w:lang w:eastAsia="en-US"/>
        </w:rPr>
      </w:pPr>
      <m:oMathPara>
        <m:oMath>
          <m:f>
            <m:fP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val="en-US" w:eastAsia="en-US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k</m:t>
                  </m:r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+1</m:t>
                  </m:r>
                </m:sub>
              </m:sSub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k</m:t>
                  </m:r>
                </m:sub>
              </m:sSub>
            </m:num>
            <m:den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τ</m:t>
              </m:r>
            </m:den>
          </m:f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eastAsia="en-US"/>
            </w:rPr>
            <m:t>=</m:t>
          </m:r>
          <m:r>
            <m:rPr>
              <m:sty m:val="p"/>
            </m:rP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val="en-US" w:eastAsia="en-US"/>
            </w:rPr>
            <m:t>Λ</m:t>
          </m:r>
          <m:sSub>
            <m:sSubP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val="en-US" w:eastAsia="en-US"/>
                </w:rPr>
              </m:ctrlPr>
            </m:sSubPr>
            <m:e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y</m:t>
              </m:r>
            </m:e>
            <m:sub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k</m:t>
              </m:r>
            </m:sub>
          </m:sSub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eastAsia="en-US"/>
            </w:rPr>
            <m:t>+</m:t>
          </m:r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val="en-US" w:eastAsia="en-US"/>
            </w:rPr>
            <m:t>f</m:t>
          </m:r>
          <m:d>
            <m:dP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eastAsia="en-US"/>
                </w:rPr>
              </m:ctrlPr>
            </m:dPr>
            <m:e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x</m:t>
              </m:r>
            </m:e>
          </m:d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eastAsia="en-US"/>
            </w:rPr>
            <m:t>,</m:t>
          </m:r>
        </m:oMath>
      </m:oMathPara>
    </w:p>
    <w:p w14:paraId="5D3080EF" w14:textId="77777777" w:rsidR="00817DF1" w:rsidRDefault="00817DF1" w:rsidP="00817DF1">
      <w:pPr>
        <w:tabs>
          <w:tab w:val="left" w:pos="708"/>
        </w:tabs>
        <w:suppressAutoHyphens/>
        <w:spacing w:line="276" w:lineRule="auto"/>
        <w:ind w:left="709" w:hanging="709"/>
        <w:rPr>
          <w:rFonts w:eastAsia="Calibri"/>
          <w:iCs/>
          <w:color w:val="00000A"/>
          <w:kern w:val="2"/>
          <w:sz w:val="28"/>
          <w:szCs w:val="28"/>
          <w:lang w:eastAsia="en-US"/>
        </w:rPr>
      </w:pPr>
      <w:r>
        <w:rPr>
          <w:rFonts w:eastAsia="Calibri"/>
          <w:iCs/>
          <w:color w:val="00000A"/>
          <w:kern w:val="2"/>
          <w:sz w:val="28"/>
          <w:szCs w:val="28"/>
          <w:lang w:eastAsia="en-US"/>
        </w:rPr>
        <w:t>где</w:t>
      </w:r>
    </w:p>
    <w:p w14:paraId="28CF4664" w14:textId="77777777" w:rsidR="00817DF1" w:rsidRDefault="00817DF1" w:rsidP="00817DF1">
      <w:pPr>
        <w:tabs>
          <w:tab w:val="left" w:pos="708"/>
        </w:tabs>
        <w:suppressAutoHyphens/>
        <w:spacing w:line="276" w:lineRule="auto"/>
        <w:ind w:left="709" w:hanging="709"/>
        <w:rPr>
          <w:rFonts w:eastAsia="Calibri"/>
          <w:iCs/>
          <w:color w:val="00000A"/>
          <w:kern w:val="2"/>
          <w:sz w:val="28"/>
          <w:szCs w:val="28"/>
          <w:lang w:eastAsia="en-US"/>
        </w:rPr>
      </w:pPr>
      <m:oMathPara>
        <m:oMath>
          <m:r>
            <m:rPr>
              <m:sty m:val="p"/>
            </m:rP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val="en-US" w:eastAsia="en-US"/>
            </w:rPr>
            <m:t>Λ</m:t>
          </m:r>
          <m:sSub>
            <m:sSubP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val="en-US" w:eastAsia="en-US"/>
                </w:rPr>
              </m:ctrlPr>
            </m:sSubPr>
            <m:e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y</m:t>
              </m:r>
            </m:e>
            <m:sub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k</m:t>
              </m:r>
            </m:sub>
          </m:sSub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val="en-US" w:eastAsia="en-US"/>
                </w:rPr>
              </m:ctrlPr>
            </m:fPr>
            <m:num>
              <m:sSubSup>
                <m:sSubSupPr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</m:ctrlPr>
                </m:sSubSupPr>
                <m:e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i</m:t>
                  </m:r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-1</m:t>
                  </m:r>
                </m:sub>
                <m:sup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j</m:t>
                  </m:r>
                </m:sup>
              </m:sSubSup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-2</m:t>
              </m:r>
              <m:sSubSup>
                <m:sSubSupPr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</m:ctrlPr>
                </m:sSubSupPr>
                <m:e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i</m:t>
                  </m:r>
                </m:sub>
                <m:sup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j</m:t>
                  </m:r>
                </m:sup>
              </m:sSubSup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+</m:t>
              </m:r>
              <m:sSubSup>
                <m:sSubSupPr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</m:ctrlPr>
                </m:sSubSupPr>
                <m:e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i</m:t>
                  </m:r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+1</m:t>
                  </m:r>
                </m:sub>
                <m:sup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j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</m:ctrlPr>
                </m:sSubSupPr>
                <m:e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h</m:t>
                  </m:r>
                </m:e>
                <m:sub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1</m:t>
                  </m:r>
                </m:sub>
                <m:sup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2</m:t>
                  </m:r>
                </m:sup>
              </m:sSubSup>
            </m:den>
          </m:f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eastAsia="en-US"/>
            </w:rPr>
            <m:t>+</m:t>
          </m:r>
          <m:f>
            <m:fP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val="en-US" w:eastAsia="en-US"/>
                </w:rPr>
              </m:ctrlPr>
            </m:fPr>
            <m:num>
              <m:sSubSup>
                <m:sSubSupPr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</m:ctrlPr>
                </m:sSubSupPr>
                <m:e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i</m:t>
                  </m:r>
                </m:sub>
                <m:sup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j</m:t>
                  </m:r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-1</m:t>
                  </m:r>
                </m:sup>
              </m:sSubSup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-2</m:t>
              </m:r>
              <m:sSubSup>
                <m:sSubSupPr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</m:ctrlPr>
                </m:sSubSupPr>
                <m:e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i</m:t>
                  </m:r>
                </m:sub>
                <m:sup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j</m:t>
                  </m:r>
                </m:sup>
              </m:sSubSup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+</m:t>
              </m:r>
              <m:sSubSup>
                <m:sSubSupPr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</m:ctrlPr>
                </m:sSubSupPr>
                <m:e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i</m:t>
                  </m:r>
                </m:sub>
                <m:sup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j</m:t>
                  </m:r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+1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</m:ctrlPr>
                </m:sSubSupPr>
                <m:e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h</m:t>
                  </m:r>
                </m:e>
                <m:sub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2</m:t>
                  </m:r>
                </m:sub>
                <m:sup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2</m:t>
                  </m:r>
                </m:sup>
              </m:sSubSup>
            </m:den>
          </m:f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eastAsia="en-US"/>
            </w:rPr>
            <m:t>. (*)</m:t>
          </m:r>
        </m:oMath>
      </m:oMathPara>
    </w:p>
    <w:p w14:paraId="32CC3495" w14:textId="77777777" w:rsidR="00817DF1" w:rsidRDefault="00817DF1" w:rsidP="00817DF1">
      <w:pPr>
        <w:tabs>
          <w:tab w:val="left" w:pos="708"/>
        </w:tabs>
        <w:suppressAutoHyphens/>
        <w:spacing w:line="276" w:lineRule="auto"/>
        <w:ind w:left="709" w:hanging="709"/>
        <w:rPr>
          <w:rFonts w:eastAsia="Calibri"/>
          <w:iCs/>
          <w:color w:val="00000A"/>
          <w:kern w:val="2"/>
          <w:sz w:val="28"/>
          <w:szCs w:val="28"/>
          <w:lang w:val="en-US" w:eastAsia="en-US"/>
        </w:rPr>
      </w:pPr>
      <w:r>
        <w:rPr>
          <w:rFonts w:eastAsia="Calibri"/>
          <w:iCs/>
          <w:color w:val="00000A"/>
          <w:kern w:val="2"/>
          <w:sz w:val="28"/>
          <w:szCs w:val="28"/>
          <w:lang w:eastAsia="en-US"/>
        </w:rPr>
        <w:t xml:space="preserve">Выразим </w:t>
      </w:r>
      <m:oMath>
        <m:sSub>
          <m:sSubPr>
            <m:ctrlPr>
              <w:rPr>
                <w:rFonts w:ascii="Cambria Math" w:eastAsia="Calibri" w:hAnsi="Cambria Math"/>
                <w:i/>
                <w:iCs/>
                <w:color w:val="00000A"/>
                <w:kern w:val="2"/>
                <w:sz w:val="28"/>
                <w:szCs w:val="28"/>
                <w:lang w:val="en-US" w:eastAsia="en-US"/>
              </w:rPr>
            </m:ctrlPr>
          </m:sSubPr>
          <m:e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val="en-US" w:eastAsia="en-US"/>
              </w:rPr>
              <m:t>y</m:t>
            </m:r>
          </m:e>
          <m:sub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val="en-US" w:eastAsia="en-US"/>
              </w:rPr>
              <m:t>k</m:t>
            </m:r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eastAsia="en-US"/>
              </w:rPr>
              <m:t>+1</m:t>
            </m:r>
          </m:sub>
        </m:sSub>
        <m:r>
          <w:rPr>
            <w:rFonts w:ascii="Cambria Math" w:eastAsia="Calibri" w:hAnsi="Cambria Math"/>
            <w:color w:val="00000A"/>
            <w:kern w:val="2"/>
            <w:sz w:val="28"/>
            <w:szCs w:val="28"/>
            <w:lang w:val="en-US" w:eastAsia="en-US"/>
          </w:rPr>
          <m:t>:</m:t>
        </m:r>
      </m:oMath>
    </w:p>
    <w:p w14:paraId="5F0A1231" w14:textId="77777777" w:rsidR="00817DF1" w:rsidRDefault="00000000" w:rsidP="00817DF1">
      <w:pPr>
        <w:tabs>
          <w:tab w:val="left" w:pos="708"/>
        </w:tabs>
        <w:suppressAutoHyphens/>
        <w:spacing w:line="276" w:lineRule="auto"/>
        <w:ind w:left="709" w:hanging="709"/>
        <w:rPr>
          <w:rFonts w:eastAsia="Calibri"/>
          <w:i/>
          <w:iCs/>
          <w:color w:val="00000A"/>
          <w:kern w:val="2"/>
          <w:sz w:val="28"/>
          <w:szCs w:val="28"/>
          <w:lang w:val="en-US"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val="en-US" w:eastAsia="en-US"/>
                </w:rPr>
              </m:ctrlPr>
            </m:sSubPr>
            <m:e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y</m:t>
              </m:r>
            </m:e>
            <m:sub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k+1</m:t>
              </m:r>
            </m:sub>
          </m:sSub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val="en-US" w:eastAsia="en-US"/>
            </w:rPr>
            <m:t>=</m:t>
          </m:r>
          <m:sSub>
            <m:sSubP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y</m:t>
              </m:r>
            </m:e>
            <m:sub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k</m:t>
              </m:r>
            </m:sub>
          </m:sSub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val="en-US" w:eastAsia="en-US"/>
            </w:rPr>
            <m:t>+</m:t>
          </m:r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eastAsia="en-US"/>
            </w:rPr>
            <m:t>τ</m:t>
          </m:r>
          <m:d>
            <m:dP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val="en-US"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Λ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k</m:t>
                  </m:r>
                </m:sub>
              </m:sSub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+f</m:t>
              </m:r>
              <m:d>
                <m:dPr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x</m:t>
                  </m:r>
                </m:e>
              </m:d>
            </m:e>
          </m:d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val="en-US" w:eastAsia="en-US"/>
            </w:rPr>
            <m:t>.</m:t>
          </m:r>
        </m:oMath>
      </m:oMathPara>
    </w:p>
    <w:p w14:paraId="2068C861" w14:textId="77777777" w:rsidR="00817DF1" w:rsidRDefault="00817DF1" w:rsidP="00817DF1">
      <w:pPr>
        <w:tabs>
          <w:tab w:val="left" w:pos="708"/>
        </w:tabs>
        <w:suppressAutoHyphens/>
        <w:spacing w:line="276" w:lineRule="auto"/>
        <w:ind w:left="709" w:hanging="709"/>
        <w:rPr>
          <w:rFonts w:eastAsia="Calibri"/>
          <w:iCs/>
          <w:color w:val="00000A"/>
          <w:kern w:val="2"/>
          <w:sz w:val="28"/>
          <w:szCs w:val="28"/>
          <w:lang w:eastAsia="en-US"/>
        </w:rPr>
      </w:pPr>
      <w:r>
        <w:rPr>
          <w:rFonts w:eastAsia="Calibri"/>
          <w:iCs/>
          <w:color w:val="00000A"/>
          <w:kern w:val="2"/>
          <w:sz w:val="28"/>
          <w:szCs w:val="28"/>
          <w:lang w:eastAsia="en-US"/>
        </w:rPr>
        <w:t xml:space="preserve">Число </w:t>
      </w:r>
      <m:oMath>
        <m:r>
          <w:rPr>
            <w:rFonts w:ascii="Cambria Math" w:eastAsia="Calibri" w:hAnsi="Cambria Math"/>
            <w:color w:val="00000A"/>
            <w:kern w:val="2"/>
            <w:sz w:val="28"/>
            <w:szCs w:val="28"/>
            <w:lang w:eastAsia="en-US"/>
          </w:rPr>
          <m:t>τ</m:t>
        </m:r>
      </m:oMath>
      <w:r>
        <w:rPr>
          <w:rFonts w:eastAsia="Calibri"/>
          <w:iCs/>
          <w:color w:val="00000A"/>
          <w:kern w:val="2"/>
          <w:sz w:val="28"/>
          <w:szCs w:val="28"/>
          <w:lang w:eastAsia="en-US"/>
        </w:rPr>
        <w:t xml:space="preserve"> выбирается из условия минимума числа итераций (такая задача решается точно):</w:t>
      </w:r>
    </w:p>
    <w:p w14:paraId="6EDBFE43" w14:textId="77777777" w:rsidR="00817DF1" w:rsidRDefault="00817DF1" w:rsidP="00817DF1">
      <w:pPr>
        <w:tabs>
          <w:tab w:val="left" w:pos="708"/>
        </w:tabs>
        <w:suppressAutoHyphens/>
        <w:spacing w:line="276" w:lineRule="auto"/>
        <w:ind w:left="709" w:hanging="709"/>
        <w:rPr>
          <w:rFonts w:eastAsia="Calibri"/>
          <w:i/>
          <w:iCs/>
          <w:color w:val="00000A"/>
          <w:kern w:val="2"/>
          <w:sz w:val="28"/>
          <w:szCs w:val="28"/>
          <w:lang w:eastAsia="en-US"/>
        </w:rPr>
      </w:pPr>
      <m:oMathPara>
        <m:oMath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eastAsia="en-US"/>
            </w:rPr>
            <m:t>τ=</m:t>
          </m:r>
          <m:f>
            <m:fP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eastAsia="en-US"/>
                </w:rPr>
              </m:ctrlPr>
            </m:fPr>
            <m:num>
              <m:sSubSup>
                <m:sSubSupPr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eastAsia="en-US"/>
                    </w:rPr>
                  </m:ctrlPr>
                </m:sSubSupPr>
                <m:e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h</m:t>
                  </m:r>
                </m:e>
                <m:sub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1</m:t>
                  </m:r>
                </m:sub>
                <m:sup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eastAsia="en-US"/>
                    </w:rPr>
                  </m:ctrlPr>
                </m:sSubSupPr>
                <m:e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h</m:t>
                  </m:r>
                </m:e>
                <m:sub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2</m:t>
                  </m:r>
                </m:sub>
                <m:sup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2(</m:t>
              </m:r>
              <m:sSubSup>
                <m:sSubSupPr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eastAsia="en-US"/>
                    </w:rPr>
                  </m:ctrlPr>
                </m:sSubSupPr>
                <m:e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h</m:t>
                  </m:r>
                </m:e>
                <m:sub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1</m:t>
                  </m:r>
                </m:sub>
                <m:sup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2</m:t>
                  </m:r>
                </m:sup>
              </m:sSubSup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+</m:t>
              </m:r>
              <m:sSubSup>
                <m:sSubSupPr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eastAsia="en-US"/>
                    </w:rPr>
                  </m:ctrlPr>
                </m:sSubSupPr>
                <m:e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h</m:t>
                  </m:r>
                </m:e>
                <m:sub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2</m:t>
                  </m:r>
                </m:sub>
                <m:sup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eastAsia="en-US"/>
                    </w:rPr>
                    <m:t>2</m:t>
                  </m:r>
                </m:sup>
              </m:sSubSup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)</m:t>
              </m:r>
            </m:den>
          </m:f>
        </m:oMath>
      </m:oMathPara>
    </w:p>
    <w:p w14:paraId="08B6460E" w14:textId="77777777" w:rsidR="00817DF1" w:rsidRDefault="00817DF1" w:rsidP="00817DF1">
      <w:pPr>
        <w:tabs>
          <w:tab w:val="left" w:pos="708"/>
        </w:tabs>
        <w:suppressAutoHyphens/>
        <w:spacing w:line="276" w:lineRule="auto"/>
        <w:ind w:left="709" w:hanging="709"/>
        <w:rPr>
          <w:rFonts w:eastAsia="Calibri"/>
          <w:iCs/>
          <w:color w:val="00000A"/>
          <w:kern w:val="2"/>
          <w:sz w:val="28"/>
          <w:szCs w:val="28"/>
          <w:lang w:eastAsia="en-US"/>
        </w:rPr>
      </w:pPr>
      <w:r>
        <w:rPr>
          <w:rFonts w:eastAsia="Calibri"/>
          <w:iCs/>
          <w:color w:val="00000A"/>
          <w:kern w:val="2"/>
          <w:sz w:val="28"/>
          <w:szCs w:val="28"/>
          <w:lang w:eastAsia="en-US"/>
        </w:rPr>
        <w:t xml:space="preserve">Так как </w:t>
      </w:r>
      <m:oMath>
        <m:r>
          <m:rPr>
            <m:sty m:val="p"/>
          </m:rPr>
          <w:rPr>
            <w:rFonts w:ascii="Cambria Math" w:eastAsia="Calibri" w:hAnsi="Cambria Math"/>
            <w:color w:val="00000A"/>
            <w:kern w:val="2"/>
            <w:sz w:val="28"/>
            <w:szCs w:val="28"/>
            <w:lang w:val="en-US" w:eastAsia="en-US"/>
          </w:rPr>
          <m:t>Λ</m:t>
        </m:r>
        <m:sSub>
          <m:sSubPr>
            <m:ctrlPr>
              <w:rPr>
                <w:rFonts w:ascii="Cambria Math" w:eastAsia="Calibri" w:hAnsi="Cambria Math"/>
                <w:i/>
                <w:iCs/>
                <w:color w:val="00000A"/>
                <w:kern w:val="2"/>
                <w:sz w:val="28"/>
                <w:szCs w:val="28"/>
                <w:lang w:val="en-US" w:eastAsia="en-US"/>
              </w:rPr>
            </m:ctrlPr>
          </m:sSubPr>
          <m:e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val="en-US" w:eastAsia="en-US"/>
              </w:rPr>
              <m:t>y</m:t>
            </m:r>
          </m:e>
          <m:sub>
            <m:r>
              <w:rPr>
                <w:rFonts w:ascii="Cambria Math" w:eastAsia="Calibri" w:hAnsi="Cambria Math"/>
                <w:color w:val="00000A"/>
                <w:kern w:val="2"/>
                <w:sz w:val="28"/>
                <w:szCs w:val="28"/>
                <w:lang w:val="en-US" w:eastAsia="en-US"/>
              </w:rPr>
              <m:t>k</m:t>
            </m:r>
          </m:sub>
        </m:sSub>
      </m:oMath>
      <w:r>
        <w:rPr>
          <w:rFonts w:eastAsia="Calibri"/>
          <w:iCs/>
          <w:color w:val="00000A"/>
          <w:kern w:val="2"/>
          <w:sz w:val="28"/>
          <w:szCs w:val="28"/>
          <w:lang w:eastAsia="en-US"/>
        </w:rPr>
        <w:t xml:space="preserve"> мы можем вычислить по формуле (*), нам не нужно хранить матрицу системы </w:t>
      </w:r>
      <m:oMath>
        <m:r>
          <m:rPr>
            <m:sty m:val="p"/>
          </m:rPr>
          <w:rPr>
            <w:rFonts w:ascii="Cambria Math" w:eastAsia="Calibri" w:hAnsi="Cambria Math"/>
            <w:color w:val="00000A"/>
            <w:kern w:val="2"/>
            <w:sz w:val="28"/>
            <w:szCs w:val="28"/>
            <w:lang w:val="en-US" w:eastAsia="en-US"/>
          </w:rPr>
          <m:t>Λ</m:t>
        </m:r>
        <m:r>
          <m:rPr>
            <m:sty m:val="p"/>
          </m:rPr>
          <w:rPr>
            <w:rFonts w:ascii="Cambria Math" w:eastAsia="Calibri" w:hAnsi="Cambria Math"/>
            <w:color w:val="00000A"/>
            <w:kern w:val="2"/>
            <w:sz w:val="28"/>
            <w:szCs w:val="28"/>
            <w:lang w:eastAsia="en-US"/>
          </w:rPr>
          <m:t>.</m:t>
        </m:r>
      </m:oMath>
    </w:p>
    <w:p w14:paraId="53AA4859" w14:textId="77777777" w:rsidR="00817DF1" w:rsidRDefault="00817DF1" w:rsidP="00817DF1">
      <w:pPr>
        <w:tabs>
          <w:tab w:val="left" w:pos="708"/>
        </w:tabs>
        <w:suppressAutoHyphens/>
        <w:spacing w:line="276" w:lineRule="auto"/>
        <w:ind w:left="709" w:hanging="709"/>
        <w:rPr>
          <w:rFonts w:eastAsia="Calibri"/>
          <w:iCs/>
          <w:color w:val="00000A"/>
          <w:kern w:val="2"/>
          <w:sz w:val="28"/>
          <w:szCs w:val="28"/>
          <w:lang w:eastAsia="en-US"/>
        </w:rPr>
      </w:pPr>
      <w:r>
        <w:rPr>
          <w:rFonts w:eastAsia="Calibri"/>
          <w:iCs/>
          <w:color w:val="00000A"/>
          <w:kern w:val="2"/>
          <w:sz w:val="28"/>
          <w:szCs w:val="28"/>
          <w:lang w:eastAsia="en-US"/>
        </w:rPr>
        <w:tab/>
      </w:r>
    </w:p>
    <w:p w14:paraId="05DE0B44" w14:textId="77777777" w:rsidR="00817DF1" w:rsidRDefault="00817DF1" w:rsidP="00817DF1">
      <w:pPr>
        <w:tabs>
          <w:tab w:val="left" w:pos="708"/>
        </w:tabs>
        <w:suppressAutoHyphens/>
        <w:spacing w:line="276" w:lineRule="auto"/>
        <w:ind w:left="709" w:hanging="709"/>
        <w:rPr>
          <w:rFonts w:eastAsia="Calibri"/>
          <w:b/>
          <w:iCs/>
          <w:color w:val="00000A"/>
          <w:kern w:val="2"/>
          <w:sz w:val="28"/>
          <w:szCs w:val="28"/>
          <w:lang w:eastAsia="en-US"/>
        </w:rPr>
      </w:pPr>
      <w:r>
        <w:rPr>
          <w:rFonts w:eastAsia="Calibri"/>
          <w:b/>
          <w:iCs/>
          <w:color w:val="00000A"/>
          <w:kern w:val="2"/>
          <w:sz w:val="28"/>
          <w:szCs w:val="28"/>
          <w:lang w:eastAsia="en-US"/>
        </w:rPr>
        <w:tab/>
      </w:r>
    </w:p>
    <w:p w14:paraId="46A66030" w14:textId="0D3358B0" w:rsidR="00817DF1" w:rsidRDefault="00817DF1" w:rsidP="00817DF1">
      <w:pPr>
        <w:tabs>
          <w:tab w:val="left" w:pos="708"/>
        </w:tabs>
        <w:suppressAutoHyphens/>
        <w:spacing w:line="276" w:lineRule="auto"/>
        <w:ind w:left="709" w:hanging="709"/>
        <w:rPr>
          <w:rFonts w:eastAsia="Calibri"/>
          <w:b/>
          <w:iCs/>
          <w:color w:val="00000A"/>
          <w:kern w:val="2"/>
          <w:sz w:val="28"/>
          <w:szCs w:val="28"/>
          <w:lang w:eastAsia="en-US"/>
        </w:rPr>
      </w:pPr>
      <w:r>
        <w:rPr>
          <w:rFonts w:eastAsia="Calibri"/>
          <w:b/>
          <w:iCs/>
          <w:color w:val="00000A"/>
          <w:kern w:val="2"/>
          <w:sz w:val="28"/>
          <w:szCs w:val="28"/>
          <w:lang w:eastAsia="en-US"/>
        </w:rPr>
        <w:t xml:space="preserve">Метод </w:t>
      </w:r>
      <w:r>
        <w:rPr>
          <w:rFonts w:eastAsia="Calibri"/>
          <w:b/>
          <w:iCs/>
          <w:color w:val="00000A"/>
          <w:kern w:val="2"/>
          <w:sz w:val="28"/>
          <w:szCs w:val="28"/>
          <w:lang w:val="en-US" w:eastAsia="en-US"/>
        </w:rPr>
        <w:t>SOR</w:t>
      </w:r>
      <w:r>
        <w:rPr>
          <w:rFonts w:eastAsia="Calibri"/>
          <w:b/>
          <w:iCs/>
          <w:color w:val="00000A"/>
          <w:kern w:val="2"/>
          <w:sz w:val="28"/>
          <w:szCs w:val="28"/>
          <w:lang w:eastAsia="en-US"/>
        </w:rPr>
        <w:t xml:space="preserve"> для решения разностной задачи Дирихле</w:t>
      </w:r>
    </w:p>
    <w:p w14:paraId="77C4F3D1" w14:textId="77777777" w:rsidR="00817DF1" w:rsidRDefault="00000000" w:rsidP="00817DF1">
      <w:pPr>
        <w:tabs>
          <w:tab w:val="left" w:pos="708"/>
        </w:tabs>
        <w:suppressAutoHyphens/>
        <w:spacing w:line="276" w:lineRule="auto"/>
        <w:ind w:left="709" w:hanging="709"/>
        <w:rPr>
          <w:rFonts w:eastAsia="Calibri"/>
          <w:i/>
          <w:iCs/>
          <w:color w:val="00000A"/>
          <w:kern w:val="2"/>
          <w:sz w:val="28"/>
          <w:szCs w:val="28"/>
          <w:lang w:val="en-US" w:eastAsia="en-US"/>
        </w:rPr>
      </w:pPr>
      <m:oMathPara>
        <m:oMath>
          <m:sSubSup>
            <m:sSubSupP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val="en-US" w:eastAsia="en-US"/>
                </w:rPr>
              </m:ctrlPr>
            </m:sSubSupPr>
            <m:e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y</m:t>
              </m:r>
            </m:e>
            <m:sub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ij</m:t>
              </m:r>
            </m:sub>
            <m:sup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k+1</m:t>
              </m:r>
            </m:sup>
          </m:sSubSup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val="en-US" w:eastAsia="en-US"/>
            </w:rPr>
            <m:t>=</m:t>
          </m:r>
          <m:d>
            <m:dP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val="en-US" w:eastAsia="en-US"/>
                </w:rPr>
              </m:ctrlPr>
            </m:dPr>
            <m:e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1-ω</m:t>
              </m:r>
            </m:e>
          </m:d>
          <m:sSubSup>
            <m:sSubSupP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val="en-US" w:eastAsia="en-US"/>
                </w:rPr>
              </m:ctrlPr>
            </m:sSubSupPr>
            <m:e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y</m:t>
              </m: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eastAsia="en-US"/>
                </w:rPr>
              </m:ctrlPr>
            </m:e>
            <m:sub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eastAsia="en-US"/>
                </w:rPr>
                <m:t>ij</m:t>
              </m: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eastAsia="en-US"/>
                </w:rPr>
              </m:ctrlPr>
            </m:sub>
            <m:sup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k</m:t>
              </m:r>
            </m:sup>
          </m:sSubSup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val="en-US" w:eastAsia="en-US"/>
            </w:rPr>
            <m:t>+</m:t>
          </m:r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eastAsia="en-US"/>
            </w:rPr>
            <m:t>ω</m:t>
          </m:r>
          <m:d>
            <m:dP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val="en-US" w:eastAsia="en-US"/>
                </w:rPr>
              </m:ctrlPr>
            </m:dPr>
            <m:e>
              <m:f>
                <m:fPr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Calibri" w:hAnsi="Cambria Math"/>
                          <w:i/>
                          <w:iCs/>
                          <w:color w:val="00000A"/>
                          <w:kern w:val="2"/>
                          <w:sz w:val="28"/>
                          <w:szCs w:val="28"/>
                          <w:lang w:val="en-US" w:eastAsia="en-US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/>
                          <w:color w:val="00000A"/>
                          <w:kern w:val="2"/>
                          <w:sz w:val="28"/>
                          <w:szCs w:val="28"/>
                          <w:lang w:val="en-US" w:eastAsia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  <w:color w:val="00000A"/>
                          <w:kern w:val="2"/>
                          <w:sz w:val="28"/>
                          <w:szCs w:val="28"/>
                          <w:lang w:val="en-US" w:eastAsia="en-US"/>
                        </w:rPr>
                        <m:t>i-1</m:t>
                      </m:r>
                      <m:r>
                        <w:rPr>
                          <w:rFonts w:ascii="Cambria Math" w:eastAsia="Calibri" w:hAnsi="Cambria Math"/>
                          <w:color w:val="00000A"/>
                          <w:kern w:val="2"/>
                          <w:sz w:val="28"/>
                          <w:szCs w:val="28"/>
                          <w:lang w:eastAsia="en-US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="Calibri" w:hAnsi="Cambria Math"/>
                          <w:color w:val="00000A"/>
                          <w:kern w:val="2"/>
                          <w:sz w:val="28"/>
                          <w:szCs w:val="28"/>
                          <w:lang w:val="en-US" w:eastAsia="en-US"/>
                        </w:rPr>
                        <m:t>k</m:t>
                      </m:r>
                    </m:sup>
                  </m:sSubSup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Calibri" w:hAnsi="Cambria Math"/>
                          <w:i/>
                          <w:iCs/>
                          <w:color w:val="00000A"/>
                          <w:kern w:val="2"/>
                          <w:sz w:val="28"/>
                          <w:szCs w:val="28"/>
                          <w:lang w:val="en-US" w:eastAsia="en-US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/>
                          <w:color w:val="00000A"/>
                          <w:kern w:val="2"/>
                          <w:sz w:val="28"/>
                          <w:szCs w:val="28"/>
                          <w:lang w:val="en-US" w:eastAsia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  <w:color w:val="00000A"/>
                          <w:kern w:val="2"/>
                          <w:sz w:val="28"/>
                          <w:szCs w:val="28"/>
                          <w:lang w:val="en-US" w:eastAsia="en-US"/>
                        </w:rPr>
                        <m:t>i+1</m:t>
                      </m:r>
                      <m:r>
                        <w:rPr>
                          <w:rFonts w:ascii="Cambria Math" w:eastAsia="Calibri" w:hAnsi="Cambria Math"/>
                          <w:color w:val="00000A"/>
                          <w:kern w:val="2"/>
                          <w:sz w:val="28"/>
                          <w:szCs w:val="28"/>
                          <w:lang w:eastAsia="en-US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="Calibri" w:hAnsi="Cambria Math"/>
                          <w:color w:val="00000A"/>
                          <w:kern w:val="2"/>
                          <w:sz w:val="28"/>
                          <w:szCs w:val="28"/>
                          <w:lang w:val="en-US" w:eastAsia="en-US"/>
                        </w:rPr>
                        <m:t>k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/>
                          <w:i/>
                          <w:iCs/>
                          <w:color w:val="00000A"/>
                          <w:kern w:val="2"/>
                          <w:sz w:val="28"/>
                          <w:szCs w:val="28"/>
                          <w:lang w:val="en-US" w:eastAsia="en-US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/>
                          <w:color w:val="00000A"/>
                          <w:kern w:val="2"/>
                          <w:sz w:val="28"/>
                          <w:szCs w:val="28"/>
                          <w:lang w:val="en-US" w:eastAsia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  <w:color w:val="00000A"/>
                          <w:kern w:val="2"/>
                          <w:sz w:val="28"/>
                          <w:szCs w:val="28"/>
                          <w:lang w:val="en-US" w:eastAsia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Calibri" w:hAnsi="Cambria Math"/>
                          <w:color w:val="00000A"/>
                          <w:kern w:val="2"/>
                          <w:sz w:val="28"/>
                          <w:szCs w:val="28"/>
                          <w:lang w:val="en-US" w:eastAsia="en-US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+</m:t>
              </m:r>
              <m:f>
                <m:fPr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Calibri" w:hAnsi="Cambria Math"/>
                          <w:i/>
                          <w:iCs/>
                          <w:color w:val="00000A"/>
                          <w:kern w:val="2"/>
                          <w:sz w:val="28"/>
                          <w:szCs w:val="28"/>
                          <w:lang w:val="en-US" w:eastAsia="en-US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/>
                          <w:color w:val="00000A"/>
                          <w:kern w:val="2"/>
                          <w:sz w:val="28"/>
                          <w:szCs w:val="28"/>
                          <w:lang w:val="en-US" w:eastAsia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  <w:color w:val="00000A"/>
                          <w:kern w:val="2"/>
                          <w:sz w:val="28"/>
                          <w:szCs w:val="28"/>
                          <w:lang w:val="en-US" w:eastAsia="en-US"/>
                        </w:rPr>
                        <m:t>ij-1</m:t>
                      </m:r>
                    </m:sub>
                    <m:sup>
                      <m:r>
                        <w:rPr>
                          <w:rFonts w:ascii="Cambria Math" w:eastAsia="Calibri" w:hAnsi="Cambria Math"/>
                          <w:color w:val="00000A"/>
                          <w:kern w:val="2"/>
                          <w:sz w:val="28"/>
                          <w:szCs w:val="28"/>
                          <w:lang w:val="en-US" w:eastAsia="en-US"/>
                        </w:rPr>
                        <m:t>k</m:t>
                      </m:r>
                    </m:sup>
                  </m:sSubSup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Calibri" w:hAnsi="Cambria Math"/>
                          <w:i/>
                          <w:iCs/>
                          <w:color w:val="00000A"/>
                          <w:kern w:val="2"/>
                          <w:sz w:val="28"/>
                          <w:szCs w:val="28"/>
                          <w:lang w:val="en-US" w:eastAsia="en-US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/>
                          <w:color w:val="00000A"/>
                          <w:kern w:val="2"/>
                          <w:sz w:val="28"/>
                          <w:szCs w:val="28"/>
                          <w:lang w:val="en-US" w:eastAsia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  <w:color w:val="00000A"/>
                          <w:kern w:val="2"/>
                          <w:sz w:val="28"/>
                          <w:szCs w:val="28"/>
                          <w:lang w:val="en-US" w:eastAsia="en-US"/>
                        </w:rPr>
                        <m:t>ij+1</m:t>
                      </m:r>
                    </m:sub>
                    <m:sup>
                      <m:r>
                        <w:rPr>
                          <w:rFonts w:ascii="Cambria Math" w:eastAsia="Calibri" w:hAnsi="Cambria Math"/>
                          <w:color w:val="00000A"/>
                          <w:kern w:val="2"/>
                          <w:sz w:val="28"/>
                          <w:szCs w:val="28"/>
                          <w:lang w:val="en-US" w:eastAsia="en-US"/>
                        </w:rPr>
                        <m:t>k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/>
                          <w:i/>
                          <w:iCs/>
                          <w:color w:val="00000A"/>
                          <w:kern w:val="2"/>
                          <w:sz w:val="28"/>
                          <w:szCs w:val="28"/>
                          <w:lang w:val="en-US" w:eastAsia="en-US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/>
                          <w:color w:val="00000A"/>
                          <w:kern w:val="2"/>
                          <w:sz w:val="28"/>
                          <w:szCs w:val="28"/>
                          <w:lang w:val="en-US" w:eastAsia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  <w:color w:val="00000A"/>
                          <w:kern w:val="2"/>
                          <w:sz w:val="28"/>
                          <w:szCs w:val="28"/>
                          <w:lang w:val="en-US" w:eastAsia="en-US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Calibri" w:hAnsi="Cambria Math"/>
                          <w:color w:val="00000A"/>
                          <w:kern w:val="2"/>
                          <w:sz w:val="28"/>
                          <w:szCs w:val="28"/>
                          <w:lang w:val="en-US" w:eastAsia="en-US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ij</m:t>
                  </m:r>
                </m:sub>
              </m:sSub>
            </m:e>
          </m:d>
          <m:r>
            <w:rPr>
              <w:rFonts w:ascii="Cambria Math" w:eastAsia="Calibri" w:hAnsi="Cambria Math"/>
              <w:color w:val="00000A"/>
              <w:kern w:val="2"/>
              <w:sz w:val="28"/>
              <w:szCs w:val="28"/>
              <w:lang w:val="en-US" w:eastAsia="en-US"/>
            </w:rPr>
            <m:t>*</m:t>
          </m:r>
          <m:d>
            <m:dPr>
              <m:ctrlPr>
                <w:rPr>
                  <w:rFonts w:ascii="Cambria Math" w:eastAsia="Calibri" w:hAnsi="Cambria Math"/>
                  <w:i/>
                  <w:iCs/>
                  <w:color w:val="00000A"/>
                  <w:kern w:val="2"/>
                  <w:sz w:val="28"/>
                  <w:szCs w:val="28"/>
                  <w:lang w:val="en-US" w:eastAsia="en-US"/>
                </w:rPr>
              </m:ctrlPr>
            </m:dPr>
            <m:e>
              <m:f>
                <m:fPr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2</m:t>
                  </m:r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/>
                          <w:i/>
                          <w:iCs/>
                          <w:color w:val="00000A"/>
                          <w:kern w:val="2"/>
                          <w:sz w:val="28"/>
                          <w:szCs w:val="28"/>
                          <w:lang w:val="en-US" w:eastAsia="en-US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/>
                          <w:color w:val="00000A"/>
                          <w:kern w:val="2"/>
                          <w:sz w:val="28"/>
                          <w:szCs w:val="28"/>
                          <w:lang w:val="en-US" w:eastAsia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  <w:color w:val="00000A"/>
                          <w:kern w:val="2"/>
                          <w:sz w:val="28"/>
                          <w:szCs w:val="28"/>
                          <w:lang w:val="en-US" w:eastAsia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Calibri" w:hAnsi="Cambria Math"/>
                          <w:color w:val="00000A"/>
                          <w:kern w:val="2"/>
                          <w:sz w:val="28"/>
                          <w:szCs w:val="28"/>
                          <w:lang w:val="en-US" w:eastAsia="en-US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eastAsia="Calibri" w:hAnsi="Cambria Math"/>
                  <w:color w:val="00000A"/>
                  <w:kern w:val="2"/>
                  <w:sz w:val="28"/>
                  <w:szCs w:val="28"/>
                  <w:lang w:val="en-US" w:eastAsia="en-US"/>
                </w:rPr>
                <m:t>+</m:t>
              </m:r>
              <m:f>
                <m:fPr>
                  <m:ctrlPr>
                    <w:rPr>
                      <w:rFonts w:ascii="Cambria Math" w:eastAsia="Calibri" w:hAnsi="Cambria Math"/>
                      <w:i/>
                      <w:iCs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eastAsia="Calibri" w:hAnsi="Cambria Math"/>
                      <w:color w:val="00000A"/>
                      <w:kern w:val="2"/>
                      <w:sz w:val="28"/>
                      <w:szCs w:val="28"/>
                      <w:lang w:val="en-US" w:eastAsia="en-US"/>
                    </w:rPr>
                    <m:t>2</m:t>
                  </m:r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/>
                          <w:i/>
                          <w:iCs/>
                          <w:color w:val="00000A"/>
                          <w:kern w:val="2"/>
                          <w:sz w:val="28"/>
                          <w:szCs w:val="28"/>
                          <w:lang w:val="en-US" w:eastAsia="en-US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/>
                          <w:color w:val="00000A"/>
                          <w:kern w:val="2"/>
                          <w:sz w:val="28"/>
                          <w:szCs w:val="28"/>
                          <w:lang w:val="en-US" w:eastAsia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  <w:color w:val="00000A"/>
                          <w:kern w:val="2"/>
                          <w:sz w:val="28"/>
                          <w:szCs w:val="28"/>
                          <w:lang w:val="en-US" w:eastAsia="en-US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Calibri" w:hAnsi="Cambria Math"/>
                          <w:color w:val="00000A"/>
                          <w:kern w:val="2"/>
                          <w:sz w:val="28"/>
                          <w:szCs w:val="28"/>
                          <w:lang w:val="en-US" w:eastAsia="en-US"/>
                        </w:rPr>
                        <m:t>2</m:t>
                      </m:r>
                    </m:sup>
                  </m:sSubSup>
                </m:den>
              </m:f>
            </m:e>
          </m:d>
        </m:oMath>
      </m:oMathPara>
    </w:p>
    <w:p w14:paraId="59CA85B8" w14:textId="77777777" w:rsidR="00817DF1" w:rsidRDefault="00817DF1" w:rsidP="00817DF1">
      <w:pPr>
        <w:tabs>
          <w:tab w:val="left" w:pos="708"/>
        </w:tabs>
        <w:suppressAutoHyphens/>
        <w:spacing w:line="276" w:lineRule="auto"/>
        <w:ind w:left="709" w:hanging="709"/>
        <w:rPr>
          <w:rFonts w:eastAsia="Calibri"/>
          <w:iCs/>
          <w:color w:val="00000A"/>
          <w:kern w:val="2"/>
          <w:sz w:val="28"/>
          <w:szCs w:val="28"/>
          <w:lang w:eastAsia="en-US"/>
        </w:rPr>
      </w:pPr>
      <w:r>
        <w:rPr>
          <w:rFonts w:eastAsia="Calibri"/>
          <w:iCs/>
          <w:color w:val="00000A"/>
          <w:kern w:val="2"/>
          <w:sz w:val="28"/>
          <w:szCs w:val="28"/>
          <w:lang w:val="en-US" w:eastAsia="en-US"/>
        </w:rPr>
        <w:tab/>
      </w:r>
      <w:r>
        <w:rPr>
          <w:rFonts w:eastAsia="Calibri"/>
          <w:iCs/>
          <w:color w:val="00000A"/>
          <w:kern w:val="2"/>
          <w:sz w:val="28"/>
          <w:szCs w:val="28"/>
          <w:lang w:eastAsia="en-US"/>
        </w:rPr>
        <w:t xml:space="preserve">Метод </w:t>
      </w:r>
      <w:r>
        <w:rPr>
          <w:rFonts w:eastAsia="Calibri"/>
          <w:iCs/>
          <w:color w:val="00000A"/>
          <w:kern w:val="2"/>
          <w:sz w:val="28"/>
          <w:szCs w:val="28"/>
          <w:lang w:val="en-US" w:eastAsia="en-US"/>
        </w:rPr>
        <w:t>SOR</w:t>
      </w:r>
      <w:r>
        <w:rPr>
          <w:rFonts w:eastAsia="Calibri"/>
          <w:iCs/>
          <w:color w:val="00000A"/>
          <w:kern w:val="2"/>
          <w:sz w:val="28"/>
          <w:szCs w:val="28"/>
          <w:lang w:eastAsia="en-US"/>
        </w:rPr>
        <w:t xml:space="preserve"> сходится для </w:t>
      </w:r>
      <m:oMath>
        <m:r>
          <w:rPr>
            <w:rFonts w:ascii="Cambria Math" w:eastAsia="Calibri" w:hAnsi="Cambria Math"/>
            <w:color w:val="00000A"/>
            <w:kern w:val="2"/>
            <w:sz w:val="28"/>
            <w:szCs w:val="28"/>
            <w:lang w:eastAsia="en-US"/>
          </w:rPr>
          <m:t>ω∈(0,2)</m:t>
        </m:r>
      </m:oMath>
    </w:p>
    <w:p w14:paraId="4978DA28" w14:textId="77777777" w:rsidR="00817DF1" w:rsidRDefault="00817DF1" w:rsidP="00817DF1">
      <w:pPr>
        <w:tabs>
          <w:tab w:val="left" w:pos="708"/>
        </w:tabs>
        <w:suppressAutoHyphens/>
        <w:spacing w:line="276" w:lineRule="auto"/>
        <w:ind w:left="709" w:hanging="709"/>
        <w:rPr>
          <w:rFonts w:eastAsia="Calibri"/>
          <w:iCs/>
          <w:color w:val="00000A"/>
          <w:kern w:val="2"/>
          <w:sz w:val="28"/>
          <w:szCs w:val="28"/>
          <w:lang w:eastAsia="en-US"/>
        </w:rPr>
      </w:pPr>
    </w:p>
    <w:p w14:paraId="496791DF" w14:textId="3262F371" w:rsidR="004A5EC6" w:rsidRPr="00817DF1" w:rsidRDefault="00817DF1" w:rsidP="007B1D7F">
      <w:pPr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br w:type="page"/>
      </w:r>
    </w:p>
    <w:p w14:paraId="6F484827" w14:textId="37815D05" w:rsidR="00FE6748" w:rsidRDefault="00FE6748" w:rsidP="004A5EC6">
      <w:pPr>
        <w:pStyle w:val="a4"/>
        <w:numPr>
          <w:ilvl w:val="0"/>
          <w:numId w:val="39"/>
        </w:numPr>
        <w:jc w:val="left"/>
        <w:rPr>
          <w:b/>
          <w:bCs/>
        </w:rPr>
      </w:pPr>
      <w:r w:rsidRPr="00FE6748">
        <w:rPr>
          <w:b/>
          <w:bCs/>
        </w:rPr>
        <w:lastRenderedPageBreak/>
        <w:t>Практическая часть</w:t>
      </w:r>
    </w:p>
    <w:p w14:paraId="20EDA44F" w14:textId="77777777" w:rsidR="004A5EC6" w:rsidRPr="004A5EC6" w:rsidRDefault="004A5EC6" w:rsidP="004A5EC6">
      <w:pPr>
        <w:pStyle w:val="a4"/>
        <w:ind w:left="720" w:firstLine="0"/>
        <w:jc w:val="left"/>
        <w:rPr>
          <w:b/>
          <w:bCs/>
        </w:rPr>
      </w:pPr>
    </w:p>
    <w:p w14:paraId="726993E8" w14:textId="727A43E6" w:rsidR="003E56B6" w:rsidRDefault="003E56B6" w:rsidP="006F562E">
      <w:pPr>
        <w:pStyle w:val="a2"/>
        <w:numPr>
          <w:ilvl w:val="0"/>
          <w:numId w:val="0"/>
        </w:numPr>
        <w:jc w:val="left"/>
        <w:rPr>
          <w:rFonts w:eastAsia="Calibri"/>
          <w:b/>
          <w:iCs/>
          <w:color w:val="00000A"/>
          <w:kern w:val="2"/>
          <w:szCs w:val="28"/>
          <w:u w:val="single"/>
          <w:lang w:eastAsia="en-US"/>
        </w:rPr>
      </w:pPr>
      <w:r w:rsidRPr="00760756">
        <w:rPr>
          <w:rFonts w:eastAsia="Calibri"/>
          <w:b/>
          <w:iCs/>
          <w:color w:val="00000A"/>
          <w:kern w:val="2"/>
          <w:szCs w:val="28"/>
          <w:u w:val="single"/>
          <w:lang w:eastAsia="en-US"/>
        </w:rPr>
        <w:t>Вариант №</w:t>
      </w:r>
      <w:r w:rsidR="001966F0" w:rsidRPr="00760756">
        <w:rPr>
          <w:rFonts w:eastAsia="Calibri"/>
          <w:b/>
          <w:iCs/>
          <w:color w:val="00000A"/>
          <w:kern w:val="2"/>
          <w:szCs w:val="28"/>
          <w:u w:val="single"/>
          <w:lang w:eastAsia="en-US"/>
        </w:rPr>
        <w:t>2</w:t>
      </w:r>
      <w:r w:rsidRPr="00760756">
        <w:rPr>
          <w:rFonts w:eastAsia="Calibri"/>
          <w:b/>
          <w:iCs/>
          <w:color w:val="00000A"/>
          <w:kern w:val="2"/>
          <w:szCs w:val="28"/>
          <w:u w:val="single"/>
          <w:lang w:eastAsia="en-US"/>
        </w:rPr>
        <w:t>.</w:t>
      </w:r>
    </w:p>
    <w:p w14:paraId="116BD534" w14:textId="249582A8" w:rsidR="004A5EC6" w:rsidRPr="00817DF1" w:rsidRDefault="00817DF1" w:rsidP="00817DF1">
      <w:pPr>
        <w:pStyle w:val="a2"/>
        <w:numPr>
          <w:ilvl w:val="0"/>
          <w:numId w:val="0"/>
        </w:numPr>
        <w:jc w:val="left"/>
        <w:rPr>
          <w:rFonts w:eastAsia="Calibri"/>
          <w:bCs/>
          <w:i/>
          <w:iCs/>
          <w:color w:val="00000A"/>
          <w:kern w:val="2"/>
          <w:szCs w:val="28"/>
          <w:lang w:eastAsia="en-US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/>
              <w:color w:val="00000A"/>
              <w:kern w:val="2"/>
              <w:szCs w:val="28"/>
              <w:lang w:eastAsia="en-US"/>
            </w:rPr>
            <m:t>u</m:t>
          </m:r>
          <m:d>
            <m:dPr>
              <m:ctrlPr>
                <w:rPr>
                  <w:rFonts w:ascii="Cambria Math" w:eastAsia="Calibri" w:hAnsi="Cambria Math"/>
                  <w:bCs/>
                  <w:i/>
                  <w:iCs/>
                  <w:color w:val="00000A"/>
                  <w:kern w:val="2"/>
                  <w:szCs w:val="28"/>
                  <w:lang w:eastAsia="en-US"/>
                </w:rPr>
              </m:ctrlPr>
            </m:dPr>
            <m:e>
              <m:r>
                <w:rPr>
                  <w:rFonts w:ascii="Cambria Math" w:eastAsia="Calibri" w:hAnsi="Cambria Math"/>
                  <w:color w:val="00000A"/>
                  <w:kern w:val="2"/>
                  <w:szCs w:val="28"/>
                  <w:lang w:eastAsia="en-US"/>
                </w:rPr>
                <m:t>x,y</m:t>
              </m:r>
            </m:e>
          </m:d>
          <m:r>
            <w:rPr>
              <w:rFonts w:ascii="Cambria Math" w:eastAsia="Calibri" w:hAnsi="Cambria Math"/>
              <w:color w:val="00000A"/>
              <w:kern w:val="2"/>
              <w:szCs w:val="28"/>
              <w:lang w:eastAsia="en-US"/>
            </w:rPr>
            <m:t>=xy</m:t>
          </m:r>
          <m:d>
            <m:dPr>
              <m:ctrlPr>
                <w:rPr>
                  <w:rFonts w:ascii="Cambria Math" w:eastAsia="Calibri" w:hAnsi="Cambria Math"/>
                  <w:bCs/>
                  <w:i/>
                  <w:iCs/>
                  <w:color w:val="00000A"/>
                  <w:kern w:val="2"/>
                  <w:szCs w:val="28"/>
                  <w:lang w:eastAsia="en-US"/>
                </w:rPr>
              </m:ctrlPr>
            </m:dPr>
            <m:e>
              <m:r>
                <w:rPr>
                  <w:rFonts w:ascii="Cambria Math" w:eastAsia="Calibri" w:hAnsi="Cambria Math"/>
                  <w:color w:val="00000A"/>
                  <w:kern w:val="2"/>
                  <w:szCs w:val="28"/>
                  <w:lang w:eastAsia="en-US"/>
                </w:rPr>
                <m:t>π-</m:t>
              </m:r>
              <m:func>
                <m:funcPr>
                  <m:ctrlPr>
                    <w:rPr>
                      <w:rFonts w:ascii="Cambria Math" w:eastAsia="Calibri" w:hAnsi="Cambria Math"/>
                      <w:bCs/>
                      <w:i/>
                      <w:iCs/>
                      <w:color w:val="00000A"/>
                      <w:kern w:val="2"/>
                      <w:szCs w:val="28"/>
                      <w:lang w:eastAsia="en-US"/>
                    </w:rPr>
                  </m:ctrlPr>
                </m:funcPr>
                <m:fName>
                  <m:r>
                    <w:rPr>
                      <w:rFonts w:ascii="Cambria Math" w:eastAsia="Calibri" w:hAnsi="Cambria Math"/>
                      <w:color w:val="00000A"/>
                      <w:kern w:val="2"/>
                      <w:szCs w:val="28"/>
                      <w:lang w:eastAsia="en-US"/>
                    </w:rPr>
                    <m:t>sin</m:t>
                  </m:r>
                </m:fName>
                <m:e>
                  <m:r>
                    <w:rPr>
                      <w:rFonts w:ascii="Cambria Math" w:eastAsia="Calibri" w:hAnsi="Cambria Math"/>
                      <w:color w:val="00000A"/>
                      <w:kern w:val="2"/>
                      <w:szCs w:val="28"/>
                      <w:lang w:eastAsia="en-US"/>
                    </w:rPr>
                    <m:t>x</m:t>
                  </m:r>
                </m:e>
              </m:func>
            </m:e>
          </m:d>
          <m:d>
            <m:dPr>
              <m:ctrlPr>
                <w:rPr>
                  <w:rFonts w:ascii="Cambria Math" w:eastAsia="Calibri" w:hAnsi="Cambria Math"/>
                  <w:bCs/>
                  <w:i/>
                  <w:iCs/>
                  <w:color w:val="00000A"/>
                  <w:kern w:val="2"/>
                  <w:szCs w:val="28"/>
                  <w:lang w:eastAsia="en-US"/>
                </w:rPr>
              </m:ctrlPr>
            </m:dPr>
            <m:e>
              <m:r>
                <w:rPr>
                  <w:rFonts w:ascii="Cambria Math" w:eastAsia="Calibri" w:hAnsi="Cambria Math"/>
                  <w:color w:val="00000A"/>
                  <w:kern w:val="2"/>
                  <w:szCs w:val="28"/>
                  <w:lang w:eastAsia="en-US"/>
                </w:rPr>
                <m:t>1-y</m:t>
              </m:r>
            </m:e>
          </m:d>
        </m:oMath>
      </m:oMathPara>
    </w:p>
    <w:p w14:paraId="76BE9FC5" w14:textId="5C67A7A9" w:rsidR="00817DF1" w:rsidRPr="00817DF1" w:rsidRDefault="00817DF1" w:rsidP="00817DF1">
      <w:pPr>
        <w:pStyle w:val="a2"/>
        <w:numPr>
          <w:ilvl w:val="0"/>
          <w:numId w:val="0"/>
        </w:numPr>
        <w:jc w:val="left"/>
        <w:rPr>
          <w:rFonts w:eastAsia="Calibri"/>
          <w:bCs/>
          <w:i/>
          <w:iCs/>
          <w:color w:val="00000A"/>
          <w:kern w:val="2"/>
          <w:szCs w:val="28"/>
          <w:lang w:eastAsia="en-US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/>
              <w:color w:val="00000A"/>
              <w:kern w:val="2"/>
              <w:szCs w:val="28"/>
              <w:lang w:eastAsia="en-US"/>
            </w:rPr>
            <m:t>lx=π,ly=1</m:t>
          </m:r>
        </m:oMath>
      </m:oMathPara>
    </w:p>
    <w:p w14:paraId="5EA206F1" w14:textId="77777777" w:rsidR="00817DF1" w:rsidRPr="00817DF1" w:rsidRDefault="00817DF1" w:rsidP="00817DF1">
      <w:pPr>
        <w:pStyle w:val="a2"/>
        <w:numPr>
          <w:ilvl w:val="0"/>
          <w:numId w:val="0"/>
        </w:numPr>
        <w:jc w:val="left"/>
        <w:rPr>
          <w:rFonts w:eastAsia="Calibri"/>
          <w:bCs/>
          <w:i/>
          <w:iCs/>
          <w:color w:val="00000A"/>
          <w:kern w:val="2"/>
          <w:szCs w:val="28"/>
          <w:lang w:eastAsia="en-US"/>
        </w:rPr>
      </w:pPr>
    </w:p>
    <w:p w14:paraId="045869E7" w14:textId="77777777" w:rsidR="00817DF1" w:rsidRPr="00817DF1" w:rsidRDefault="00817DF1" w:rsidP="00817DF1">
      <w:pPr>
        <w:ind w:firstLine="708"/>
        <w:jc w:val="both"/>
        <w:rPr>
          <w:rFonts w:eastAsia="Calibri"/>
          <w:sz w:val="28"/>
          <w:szCs w:val="28"/>
          <w:lang w:eastAsia="en-US"/>
        </w:rPr>
      </w:pPr>
      <w:r w:rsidRPr="00817DF1">
        <w:rPr>
          <w:rFonts w:eastAsia="Calibri"/>
          <w:sz w:val="28"/>
          <w:szCs w:val="28"/>
          <w:lang w:eastAsia="en-US"/>
        </w:rPr>
        <w:t>Рассматривается задача Дирихле для линейного двумерного неоднородного эллиптического уравнения с переменными коэффициентами:</w:t>
      </w:r>
    </w:p>
    <w:tbl>
      <w:tblPr>
        <w:tblStyle w:val="af8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26"/>
        <w:gridCol w:w="708"/>
      </w:tblGrid>
      <w:tr w:rsidR="00817DF1" w:rsidRPr="00817DF1" w14:paraId="7C5D6DD6" w14:textId="77777777" w:rsidTr="004B07CC">
        <w:tc>
          <w:tcPr>
            <w:tcW w:w="8926" w:type="dxa"/>
          </w:tcPr>
          <w:p w14:paraId="4EE3628A" w14:textId="13E84DFF" w:rsidR="00817DF1" w:rsidRPr="00817DF1" w:rsidRDefault="00000000" w:rsidP="00817DF1">
            <w:pPr>
              <w:spacing w:before="120" w:after="120"/>
              <w:ind w:left="-534"/>
              <w:rPr>
                <w:rFonts w:eastAsia="Calibri"/>
                <w:i/>
                <w:lang w:eastAsia="en-US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eastAsia="Calibri" w:hAnsi="Cambria Math"/>
                        <w:i/>
                        <w:lang w:eastAsia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libri" w:hAnsi="Cambria Math"/>
                            <w:i/>
                            <w:lang w:val="en-US" w:eastAsia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/>
                            <w:lang w:eastAsia="en-US"/>
                          </w:rPr>
                          <m:t>∂</m:t>
                        </m:r>
                        <m:ctrlPr>
                          <w:rPr>
                            <w:rFonts w:ascii="Cambria Math" w:eastAsia="Calibri" w:hAnsi="Cambria Math"/>
                            <w:i/>
                            <w:lang w:eastAsia="en-US"/>
                          </w:rPr>
                        </m:ctrlPr>
                      </m:e>
                      <m:sup>
                        <m:r>
                          <w:rPr>
                            <w:rFonts w:ascii="Cambria Math" w:eastAsia="Calibri" w:hAnsi="Cambria Math"/>
                            <w:lang w:val="en-US" w:eastAsia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libri" w:hAnsi="Cambria Math"/>
                        <w:lang w:val="en-US" w:eastAsia="en-US"/>
                      </w:rPr>
                      <m:t>u</m:t>
                    </m:r>
                  </m:num>
                  <m:den>
                    <m:r>
                      <w:rPr>
                        <w:rFonts w:ascii="Cambria Math" w:eastAsia="Calibri" w:hAnsi="Cambria Math"/>
                        <w:lang w:eastAsia="en-US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eastAsia="Calibri" w:hAnsi="Cambria Math"/>
                            <w:i/>
                            <w:lang w:eastAsia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/>
                            <w:lang w:eastAsia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libri" w:hAnsi="Cambria Math"/>
                            <w:lang w:eastAsia="en-US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Calibri" w:hAnsi="Cambria Math"/>
                    <w:lang w:eastAsia="en-US"/>
                  </w:rPr>
                  <m:t>+</m:t>
                </m:r>
                <m:f>
                  <m:fPr>
                    <m:ctrlPr>
                      <w:rPr>
                        <w:rFonts w:ascii="Cambria Math" w:eastAsia="Calibri" w:hAnsi="Cambria Math"/>
                        <w:i/>
                        <w:lang w:eastAsia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libri" w:hAnsi="Cambria Math"/>
                            <w:i/>
                            <w:lang w:val="en-US" w:eastAsia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/>
                            <w:lang w:eastAsia="en-US"/>
                          </w:rPr>
                          <m:t>∂</m:t>
                        </m:r>
                        <m:ctrlPr>
                          <w:rPr>
                            <w:rFonts w:ascii="Cambria Math" w:eastAsia="Calibri" w:hAnsi="Cambria Math"/>
                            <w:i/>
                            <w:lang w:eastAsia="en-US"/>
                          </w:rPr>
                        </m:ctrlPr>
                      </m:e>
                      <m:sup>
                        <m:r>
                          <w:rPr>
                            <w:rFonts w:ascii="Cambria Math" w:eastAsia="Calibri" w:hAnsi="Cambria Math"/>
                            <w:lang w:val="en-US" w:eastAsia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libri" w:hAnsi="Cambria Math"/>
                        <w:lang w:val="en-US" w:eastAsia="en-US"/>
                      </w:rPr>
                      <m:t>u</m:t>
                    </m:r>
                  </m:num>
                  <m:den>
                    <m:r>
                      <w:rPr>
                        <w:rFonts w:ascii="Cambria Math" w:eastAsia="Calibri" w:hAnsi="Cambria Math"/>
                        <w:lang w:eastAsia="en-US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eastAsia="Calibri" w:hAnsi="Cambria Math"/>
                            <w:i/>
                            <w:lang w:eastAsia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/>
                            <w:lang w:eastAsia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Calibri" w:hAnsi="Cambria Math"/>
                            <w:lang w:eastAsia="en-US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Calibri" w:hAnsi="Cambria Math"/>
                    <w:lang w:eastAsia="en-US"/>
                  </w:rPr>
                  <m:t>=2x</m:t>
                </m:r>
                <m:d>
                  <m:dPr>
                    <m:ctrlPr>
                      <w:rPr>
                        <w:rFonts w:ascii="Cambria Math" w:eastAsia="Calibri" w:hAnsi="Cambria Math"/>
                        <w:i/>
                        <w:lang w:eastAsia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/>
                        <w:lang w:eastAsia="en-US"/>
                      </w:rPr>
                      <m:t>π-</m:t>
                    </m:r>
                    <m:func>
                      <m:funcPr>
                        <m:ctrlPr>
                          <w:rPr>
                            <w:rFonts w:ascii="Cambria Math" w:eastAsia="Calibri" w:hAnsi="Cambria Math"/>
                            <w:i/>
                            <w:lang w:eastAsia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/>
                            <w:lang w:eastAsia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Calibri" w:hAnsi="Cambria Math"/>
                            <w:lang w:eastAsia="en-US"/>
                          </w:rPr>
                          <m:t>x</m:t>
                        </m:r>
                      </m:e>
                    </m:func>
                  </m:e>
                </m:d>
                <m:r>
                  <w:rPr>
                    <w:rFonts w:ascii="Cambria Math" w:eastAsia="Calibri" w:hAnsi="Cambria Math"/>
                    <w:lang w:eastAsia="en-US"/>
                  </w:rPr>
                  <m:t>-y</m:t>
                </m:r>
                <m:d>
                  <m:dPr>
                    <m:ctrlPr>
                      <w:rPr>
                        <w:rFonts w:ascii="Cambria Math" w:eastAsia="Calibri" w:hAnsi="Cambria Math"/>
                        <w:i/>
                        <w:lang w:eastAsia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/>
                        <w:lang w:eastAsia="en-US"/>
                      </w:rPr>
                      <m:t>1-y</m:t>
                    </m:r>
                  </m:e>
                </m:d>
                <m:d>
                  <m:dPr>
                    <m:ctrlPr>
                      <w:rPr>
                        <w:rFonts w:ascii="Cambria Math" w:eastAsia="Calibri" w:hAnsi="Cambria Math"/>
                        <w:i/>
                        <w:lang w:eastAsia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/>
                        <w:lang w:eastAsia="en-US"/>
                      </w:rPr>
                      <m:t>x</m:t>
                    </m:r>
                    <m:func>
                      <m:funcPr>
                        <m:ctrlPr>
                          <w:rPr>
                            <w:rFonts w:ascii="Cambria Math" w:eastAsia="Calibri" w:hAnsi="Cambria Math"/>
                            <w:i/>
                            <w:lang w:eastAsia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/>
                            <w:lang w:eastAsia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Calibri" w:hAnsi="Cambria Math"/>
                            <w:lang w:eastAsia="en-US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eastAsia="Calibri" w:hAnsi="Cambria Math"/>
                        <w:lang w:eastAsia="en-US"/>
                      </w:rPr>
                      <m:t>-2</m:t>
                    </m:r>
                    <m:func>
                      <m:funcPr>
                        <m:ctrlPr>
                          <w:rPr>
                            <w:rFonts w:ascii="Cambria Math" w:eastAsia="Calibri" w:hAnsi="Cambria Math"/>
                            <w:i/>
                            <w:lang w:eastAsia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/>
                            <w:lang w:eastAsia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Calibri" w:hAnsi="Cambria Math"/>
                            <w:lang w:eastAsia="en-US"/>
                          </w:rPr>
                          <m:t>x</m:t>
                        </m:r>
                      </m:e>
                    </m:func>
                  </m:e>
                </m:d>
                <m:r>
                  <w:rPr>
                    <w:rFonts w:ascii="Cambria Math" w:eastAsia="Calibri" w:hAnsi="Cambria Math"/>
                    <w:lang w:eastAsia="en-US"/>
                  </w:rPr>
                  <m:t xml:space="preserve">,   </m:t>
                </m:r>
                <m:r>
                  <m:rPr>
                    <m:sty m:val="p"/>
                  </m:rPr>
                  <w:rPr>
                    <w:rFonts w:ascii="Cambria Math" w:eastAsia="Calibri" w:hAnsi="Cambria Math"/>
                    <w:lang w:eastAsia="en-US"/>
                  </w:rPr>
                  <w:br/>
                </m:r>
              </m:oMath>
              <m:oMath>
                <m:d>
                  <m:dPr>
                    <m:ctrlPr>
                      <w:rPr>
                        <w:rFonts w:ascii="Cambria Math" w:eastAsia="Calibri" w:hAnsi="Cambria Math"/>
                        <w:i/>
                        <w:lang w:eastAsia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/>
                        <w:lang w:eastAsia="en-US"/>
                      </w:rPr>
                      <m:t>x,y</m:t>
                    </m:r>
                  </m:e>
                </m:d>
                <m:r>
                  <w:rPr>
                    <w:rFonts w:ascii="Cambria Math" w:eastAsia="Calibri" w:hAnsi="Cambria Math"/>
                    <w:lang w:eastAsia="en-US"/>
                  </w:rPr>
                  <m:t>∈</m:t>
                </m:r>
                <m:r>
                  <m:rPr>
                    <m:sty m:val="p"/>
                  </m:rPr>
                  <w:rPr>
                    <w:rFonts w:ascii="Cambria Math" w:eastAsia="Calibri" w:hAnsi="Cambria Math"/>
                    <w:lang w:eastAsia="en-US"/>
                  </w:rPr>
                  <m:t>Ω</m:t>
                </m:r>
                <m:r>
                  <w:rPr>
                    <w:rFonts w:ascii="Cambria Math" w:eastAsia="Calibri" w:hAnsi="Cambria Math"/>
                    <w:lang w:eastAsia="en-US"/>
                  </w:rPr>
                  <m:t>=</m:t>
                </m:r>
                <m:d>
                  <m:dPr>
                    <m:ctrlPr>
                      <w:rPr>
                        <w:rFonts w:ascii="Cambria Math" w:eastAsia="Calibri" w:hAnsi="Cambria Math"/>
                        <w:i/>
                        <w:lang w:eastAsia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/>
                        <w:lang w:eastAsia="en-US"/>
                      </w:rPr>
                      <m:t>0,π</m:t>
                    </m:r>
                  </m:e>
                </m:d>
                <m:r>
                  <w:rPr>
                    <w:rFonts w:ascii="Cambria Math" w:eastAsia="Calibri" w:hAnsi="Cambria Math"/>
                    <w:lang w:eastAsia="en-US"/>
                  </w:rPr>
                  <m:t>×</m:t>
                </m:r>
                <m:d>
                  <m:dPr>
                    <m:ctrlPr>
                      <w:rPr>
                        <w:rFonts w:ascii="Cambria Math" w:eastAsia="Calibri" w:hAnsi="Cambria Math"/>
                        <w:i/>
                        <w:lang w:eastAsia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/>
                        <w:lang w:eastAsia="en-US"/>
                      </w:rPr>
                      <m:t>0,1</m:t>
                    </m:r>
                  </m:e>
                </m:d>
                <m:r>
                  <w:rPr>
                    <w:rFonts w:ascii="Cambria Math" w:eastAsia="Calibri" w:hAnsi="Cambria Math"/>
                    <w:lang w:eastAsia="en-US"/>
                  </w:rPr>
                  <m:t>;</m:t>
                </m:r>
              </m:oMath>
            </m:oMathPara>
          </w:p>
        </w:tc>
        <w:tc>
          <w:tcPr>
            <w:tcW w:w="708" w:type="dxa"/>
          </w:tcPr>
          <w:p w14:paraId="044814A3" w14:textId="77777777" w:rsidR="00817DF1" w:rsidRPr="00817DF1" w:rsidRDefault="00817DF1" w:rsidP="00817DF1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  <w:p w14:paraId="5C4C7626" w14:textId="77777777" w:rsidR="00817DF1" w:rsidRPr="00817DF1" w:rsidRDefault="00817DF1" w:rsidP="00817DF1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817DF1" w:rsidRPr="00817DF1" w14:paraId="463F7EEB" w14:textId="77777777" w:rsidTr="004B07CC">
        <w:tc>
          <w:tcPr>
            <w:tcW w:w="8926" w:type="dxa"/>
          </w:tcPr>
          <w:p w14:paraId="274BA95F" w14:textId="76E1C030" w:rsidR="00817DF1" w:rsidRPr="00817DF1" w:rsidRDefault="00817DF1" w:rsidP="00817DF1">
            <w:pPr>
              <w:spacing w:before="120" w:after="120"/>
              <w:rPr>
                <w:rFonts w:ascii="Calibri" w:eastAsia="Calibri" w:hAnsi="Calibri"/>
                <w:i/>
                <w:lang w:eastAsia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eastAsia="en-US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eastAsia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en-US"/>
                      </w:rPr>
                      <m:t>0,y</m:t>
                    </m:r>
                  </m:e>
                </m:d>
                <m:r>
                  <w:rPr>
                    <w:rFonts w:ascii="Cambria Math" w:hAnsi="Cambria Math"/>
                    <w:lang w:eastAsia="en-US"/>
                  </w:rPr>
                  <m:t>=0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en-US"/>
                  </w:rPr>
                  <w:br/>
                </m:r>
              </m:oMath>
              <m:oMath>
                <m:r>
                  <w:rPr>
                    <w:rFonts w:ascii="Cambria Math" w:hAnsi="Cambria Math"/>
                    <w:lang w:eastAsia="en-US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eastAsia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/>
                        <w:lang w:eastAsia="en-US"/>
                      </w:rPr>
                      <m:t>π</m:t>
                    </m:r>
                    <m:r>
                      <w:rPr>
                        <w:rFonts w:ascii="Cambria Math" w:hAnsi="Cambria Math"/>
                        <w:lang w:eastAsia="en-US"/>
                      </w:rPr>
                      <m:t>,y</m:t>
                    </m:r>
                  </m:e>
                </m:d>
                <m:r>
                  <w:rPr>
                    <w:rFonts w:ascii="Cambria Math" w:hAnsi="Cambria Math"/>
                    <w:lang w:eastAsia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eastAsia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en-US"/>
                      </w:rPr>
                      <m:t>π</m:t>
                    </m:r>
                  </m:e>
                  <m:sup>
                    <m:r>
                      <w:rPr>
                        <w:rFonts w:ascii="Cambria Math" w:hAnsi="Cambria Math"/>
                        <w:lang w:eastAsia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eastAsia="en-US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eastAsia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en-US"/>
                      </w:rPr>
                      <m:t>1-y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eastAsia="en-US"/>
                  </w:rPr>
                  <w:br/>
                </m:r>
              </m:oMath>
              <m:oMath>
                <m:r>
                  <w:rPr>
                    <w:rFonts w:ascii="Cambria Math" w:hAnsi="Cambria Math"/>
                    <w:lang w:eastAsia="en-US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eastAsia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en-US"/>
                      </w:rPr>
                      <m:t>x,0</m:t>
                    </m:r>
                  </m:e>
                </m:d>
                <m:r>
                  <w:rPr>
                    <w:rFonts w:ascii="Cambria Math" w:hAnsi="Cambria Math"/>
                    <w:lang w:eastAsia="en-US"/>
                  </w:rPr>
                  <m:t>=0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en-US"/>
                  </w:rPr>
                  <w:br/>
                </m:r>
              </m:oMath>
              <m:oMath>
                <m:r>
                  <w:rPr>
                    <w:rFonts w:ascii="Cambria Math" w:hAnsi="Cambria Math"/>
                    <w:lang w:eastAsia="en-US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eastAsia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en-US"/>
                      </w:rPr>
                      <m:t>x,1</m:t>
                    </m:r>
                  </m:e>
                </m:d>
                <m:r>
                  <w:rPr>
                    <w:rFonts w:ascii="Cambria Math" w:hAnsi="Cambria Math"/>
                    <w:lang w:eastAsia="en-US"/>
                  </w:rPr>
                  <m:t>=0</m:t>
                </m:r>
              </m:oMath>
            </m:oMathPara>
          </w:p>
        </w:tc>
        <w:tc>
          <w:tcPr>
            <w:tcW w:w="708" w:type="dxa"/>
          </w:tcPr>
          <w:p w14:paraId="1CAD7A74" w14:textId="77777777" w:rsidR="00817DF1" w:rsidRPr="00817DF1" w:rsidRDefault="00817DF1" w:rsidP="00817DF1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</w:tbl>
    <w:p w14:paraId="4C3ABB27" w14:textId="77777777" w:rsidR="00817DF1" w:rsidRDefault="00817DF1" w:rsidP="00817DF1">
      <w:pPr>
        <w:rPr>
          <w:b/>
          <w:i/>
          <w:sz w:val="28"/>
          <w:szCs w:val="28"/>
          <w:lang w:eastAsia="en-US"/>
        </w:rPr>
      </w:pPr>
    </w:p>
    <w:p w14:paraId="298931ED" w14:textId="7EC0F9C3" w:rsidR="00817DF1" w:rsidRPr="00817DF1" w:rsidRDefault="00817DF1" w:rsidP="00817DF1">
      <w:pPr>
        <w:rPr>
          <w:b/>
          <w:sz w:val="28"/>
          <w:szCs w:val="28"/>
          <w:lang w:eastAsia="en-US"/>
        </w:rPr>
      </w:pPr>
      <w:r w:rsidRPr="00817DF1">
        <w:rPr>
          <w:b/>
          <w:i/>
          <w:sz w:val="28"/>
          <w:szCs w:val="28"/>
          <w:lang w:eastAsia="en-US"/>
        </w:rPr>
        <w:t xml:space="preserve">Задача 1 (2 балла). </w:t>
      </w:r>
    </w:p>
    <w:p w14:paraId="0F4D20C0" w14:textId="77777777" w:rsidR="00817DF1" w:rsidRPr="00817DF1" w:rsidRDefault="00817DF1" w:rsidP="00817DF1">
      <w:pPr>
        <w:numPr>
          <w:ilvl w:val="0"/>
          <w:numId w:val="50"/>
        </w:numPr>
        <w:spacing w:after="160" w:line="259" w:lineRule="auto"/>
        <w:ind w:left="360"/>
        <w:contextualSpacing/>
        <w:jc w:val="both"/>
        <w:rPr>
          <w:sz w:val="28"/>
          <w:szCs w:val="28"/>
          <w:lang w:eastAsia="en-US"/>
        </w:rPr>
      </w:pPr>
      <w:r w:rsidRPr="00817DF1">
        <w:rPr>
          <w:rFonts w:eastAsia="Calibri"/>
          <w:sz w:val="28"/>
          <w:szCs w:val="28"/>
          <w:lang w:eastAsia="en-US"/>
        </w:rPr>
        <w:t xml:space="preserve">Написать вычислительную программу на языке программирования </w:t>
      </w:r>
      <w:r w:rsidRPr="00817DF1">
        <w:rPr>
          <w:rFonts w:eastAsia="Calibri"/>
          <w:sz w:val="28"/>
          <w:szCs w:val="28"/>
          <w:lang w:val="en-US" w:eastAsia="en-US"/>
        </w:rPr>
        <w:t>C</w:t>
      </w:r>
      <w:r w:rsidRPr="00817DF1">
        <w:rPr>
          <w:rFonts w:eastAsia="Calibri"/>
          <w:sz w:val="28"/>
          <w:szCs w:val="28"/>
          <w:lang w:eastAsia="en-US"/>
        </w:rPr>
        <w:t xml:space="preserve">++ решения задачи (1)-(3) с использованием конечно-разностной схемы с шаблоном «крест» на сетке с постоянными шагами </w:t>
      </w:r>
      <m:oMath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h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x</m:t>
            </m:r>
          </m:sub>
        </m:sSub>
      </m:oMath>
      <w:r w:rsidRPr="00817DF1">
        <w:rPr>
          <w:sz w:val="28"/>
          <w:szCs w:val="28"/>
          <w:lang w:eastAsia="en-US"/>
        </w:rPr>
        <w:t xml:space="preserve"> и </w:t>
      </w:r>
      <m:oMath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h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y</m:t>
            </m:r>
          </m:sub>
        </m:sSub>
        <m:r>
          <w:rPr>
            <w:rFonts w:ascii="Cambria Math" w:eastAsia="Calibri" w:hAnsi="Cambria Math"/>
            <w:sz w:val="28"/>
            <w:szCs w:val="28"/>
            <w:lang w:eastAsia="en-US"/>
          </w:rPr>
          <m:t xml:space="preserve"> </m:t>
        </m:r>
      </m:oMath>
      <w:r w:rsidRPr="00817DF1">
        <w:rPr>
          <w:rFonts w:eastAsia="Calibri"/>
          <w:sz w:val="28"/>
          <w:szCs w:val="28"/>
          <w:lang w:eastAsia="en-US"/>
        </w:rPr>
        <w:t xml:space="preserve">по направлениям </w:t>
      </w:r>
      <w:r w:rsidRPr="00817DF1">
        <w:rPr>
          <w:rFonts w:eastAsia="Calibri"/>
          <w:i/>
          <w:sz w:val="28"/>
          <w:szCs w:val="28"/>
          <w:lang w:val="en-US" w:eastAsia="en-US"/>
        </w:rPr>
        <w:t>x</w:t>
      </w:r>
      <w:r w:rsidRPr="00817DF1">
        <w:rPr>
          <w:rFonts w:eastAsia="Calibri"/>
          <w:sz w:val="28"/>
          <w:szCs w:val="28"/>
          <w:lang w:eastAsia="en-US"/>
        </w:rPr>
        <w:t xml:space="preserve"> и </w:t>
      </w:r>
      <w:r w:rsidRPr="00817DF1">
        <w:rPr>
          <w:rFonts w:eastAsia="Calibri"/>
          <w:i/>
          <w:sz w:val="28"/>
          <w:szCs w:val="28"/>
          <w:lang w:val="en-US" w:eastAsia="en-US"/>
        </w:rPr>
        <w:t>y</w:t>
      </w:r>
      <w:r w:rsidRPr="00817DF1">
        <w:rPr>
          <w:rFonts w:eastAsia="Calibri"/>
          <w:sz w:val="28"/>
          <w:szCs w:val="28"/>
          <w:lang w:eastAsia="en-US"/>
        </w:rPr>
        <w:t>, удовлетворяющих соотношению</w:t>
      </w:r>
    </w:p>
    <w:p w14:paraId="1CEE1C73" w14:textId="77777777" w:rsidR="00817DF1" w:rsidRPr="00817DF1" w:rsidRDefault="00000000" w:rsidP="00817DF1">
      <w:pPr>
        <w:spacing w:after="160" w:line="256" w:lineRule="auto"/>
        <w:ind w:left="360"/>
        <w:contextualSpacing/>
        <w:jc w:val="both"/>
        <w:rPr>
          <w:sz w:val="28"/>
          <w:szCs w:val="28"/>
          <w:lang w:eastAsia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m:t>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m:t>y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m:t>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m:t>y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eastAsia="en-US"/>
            </w:rPr>
            <m:t>.</m:t>
          </m:r>
        </m:oMath>
      </m:oMathPara>
    </w:p>
    <w:p w14:paraId="75C6322E" w14:textId="77777777" w:rsidR="00817DF1" w:rsidRPr="00817DF1" w:rsidRDefault="00817DF1" w:rsidP="00817DF1">
      <w:pPr>
        <w:spacing w:after="160" w:line="256" w:lineRule="auto"/>
        <w:ind w:left="360"/>
        <w:contextualSpacing/>
        <w:jc w:val="both"/>
        <w:rPr>
          <w:sz w:val="28"/>
          <w:szCs w:val="28"/>
          <w:lang w:eastAsia="en-US"/>
        </w:rPr>
      </w:pPr>
      <w:r w:rsidRPr="00817DF1">
        <w:rPr>
          <w:sz w:val="28"/>
          <w:szCs w:val="28"/>
          <w:lang w:eastAsia="en-US"/>
        </w:rPr>
        <w:t xml:space="preserve">Для решения получающейся СЛАУ использовать метод простых итераций. При этом матрица системы не должна храниться в памяти. </w:t>
      </w:r>
    </w:p>
    <w:p w14:paraId="4F7FF6B6" w14:textId="77777777" w:rsidR="00817DF1" w:rsidRPr="00817DF1" w:rsidRDefault="00817DF1" w:rsidP="00817DF1">
      <w:pPr>
        <w:numPr>
          <w:ilvl w:val="0"/>
          <w:numId w:val="50"/>
        </w:numPr>
        <w:spacing w:after="160" w:line="259" w:lineRule="auto"/>
        <w:ind w:left="360"/>
        <w:contextualSpacing/>
        <w:jc w:val="both"/>
        <w:rPr>
          <w:sz w:val="28"/>
          <w:szCs w:val="28"/>
          <w:lang w:eastAsia="en-US"/>
        </w:rPr>
      </w:pPr>
      <w:r w:rsidRPr="00817DF1">
        <w:rPr>
          <w:rFonts w:eastAsia="Calibri"/>
          <w:sz w:val="28"/>
          <w:szCs w:val="28"/>
          <w:lang w:eastAsia="en-US"/>
        </w:rPr>
        <w:t>Исследовать зависимость погрешности решения от величины шагов сетки и построить соответствующие графики. Погрешность оценивать в равномерной норме.</w:t>
      </w:r>
    </w:p>
    <w:p w14:paraId="7B288273" w14:textId="77777777" w:rsidR="00817DF1" w:rsidRPr="00F01FD1" w:rsidRDefault="00817DF1" w:rsidP="00817DF1">
      <w:pPr>
        <w:numPr>
          <w:ilvl w:val="0"/>
          <w:numId w:val="50"/>
        </w:numPr>
        <w:spacing w:after="160" w:line="259" w:lineRule="auto"/>
        <w:ind w:left="360"/>
        <w:contextualSpacing/>
        <w:jc w:val="both"/>
        <w:rPr>
          <w:sz w:val="28"/>
          <w:szCs w:val="28"/>
          <w:lang w:eastAsia="en-US"/>
        </w:rPr>
      </w:pPr>
      <w:r w:rsidRPr="00817DF1">
        <w:rPr>
          <w:rFonts w:eastAsia="Calibri"/>
          <w:sz w:val="28"/>
          <w:szCs w:val="28"/>
          <w:lang w:eastAsia="en-US"/>
        </w:rPr>
        <w:t>Исследовать зависимости числа итераций от шага сетки.</w:t>
      </w:r>
    </w:p>
    <w:p w14:paraId="20E9D302" w14:textId="77777777" w:rsidR="00F01FD1" w:rsidRPr="00817DF1" w:rsidRDefault="00F01FD1" w:rsidP="00F01FD1">
      <w:pPr>
        <w:spacing w:after="160" w:line="259" w:lineRule="auto"/>
        <w:ind w:left="360"/>
        <w:contextualSpacing/>
        <w:jc w:val="both"/>
        <w:rPr>
          <w:sz w:val="28"/>
          <w:szCs w:val="28"/>
          <w:lang w:eastAsia="en-US"/>
        </w:rPr>
      </w:pPr>
    </w:p>
    <w:p w14:paraId="4458CD44" w14:textId="77777777" w:rsidR="00F01FD1" w:rsidRDefault="00F01FD1" w:rsidP="00F01FD1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Условие остановки итерационного процесса следующее:</w:t>
      </w:r>
    </w:p>
    <w:p w14:paraId="1DC7711D" w14:textId="77777777" w:rsidR="00F01FD1" w:rsidRDefault="00000000" w:rsidP="00F01FD1">
      <w:pPr>
        <w:ind w:firstLine="709"/>
        <w:jc w:val="center"/>
        <w:rPr>
          <w:sz w:val="28"/>
          <w:szCs w:val="28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hAnsi="Cambria Math"/>
                  <w:i/>
                  <w:sz w:val="28"/>
                  <w:szCs w:val="28"/>
                  <w:lang w:eastAsia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k+1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≤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eastAsia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-10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23C7A917" w14:textId="508D1D14" w:rsidR="006F562E" w:rsidRDefault="006F562E" w:rsidP="00AB532E">
      <w:pPr>
        <w:pStyle w:val="a2"/>
        <w:numPr>
          <w:ilvl w:val="0"/>
          <w:numId w:val="0"/>
        </w:numPr>
        <w:jc w:val="left"/>
      </w:pPr>
    </w:p>
    <w:p w14:paraId="5FE01A22" w14:textId="6279EAC5" w:rsidR="00AB532E" w:rsidRDefault="0083157F" w:rsidP="007433BC">
      <w:pPr>
        <w:pStyle w:val="a2"/>
        <w:numPr>
          <w:ilvl w:val="0"/>
          <w:numId w:val="0"/>
        </w:numPr>
        <w:jc w:val="center"/>
      </w:pPr>
      <w:r w:rsidRPr="0083157F">
        <w:rPr>
          <w:noProof/>
        </w:rPr>
        <w:drawing>
          <wp:inline distT="0" distB="0" distL="0" distR="0" wp14:anchorId="7A306C57" wp14:editId="6F13FD0F">
            <wp:extent cx="4326092" cy="947318"/>
            <wp:effectExtent l="0" t="0" r="0" b="5715"/>
            <wp:docPr id="414248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481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0855" cy="95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27A6" w14:textId="77777777" w:rsidR="00195D6F" w:rsidRDefault="007433BC" w:rsidP="007433BC">
      <w:pPr>
        <w:pStyle w:val="a2"/>
        <w:numPr>
          <w:ilvl w:val="0"/>
          <w:numId w:val="0"/>
        </w:numPr>
        <w:jc w:val="center"/>
      </w:pPr>
      <w:r>
        <w:t xml:space="preserve">Рисунок 1 - </w:t>
      </w:r>
      <w:r w:rsidRPr="007433BC">
        <w:t>зависимость погрешности и итераций от шага сетки</w:t>
      </w:r>
      <w:r w:rsidR="00195D6F">
        <w:t xml:space="preserve"> </w:t>
      </w:r>
    </w:p>
    <w:p w14:paraId="3F4048B5" w14:textId="26CA587B" w:rsidR="00AB532E" w:rsidRDefault="00195D6F" w:rsidP="007433BC">
      <w:pPr>
        <w:pStyle w:val="a2"/>
        <w:numPr>
          <w:ilvl w:val="0"/>
          <w:numId w:val="0"/>
        </w:numPr>
        <w:jc w:val="center"/>
      </w:pPr>
      <w:r>
        <w:t>(метод простых итераций)</w:t>
      </w:r>
      <w:r w:rsidR="002D07CA">
        <w:t>.</w:t>
      </w:r>
    </w:p>
    <w:p w14:paraId="3F2B4B49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00205433" w14:textId="77777777" w:rsidR="00AB532E" w:rsidRPr="002D07CA" w:rsidRDefault="00AB532E" w:rsidP="00AB532E">
      <w:pPr>
        <w:pStyle w:val="a2"/>
        <w:numPr>
          <w:ilvl w:val="0"/>
          <w:numId w:val="0"/>
        </w:numPr>
        <w:jc w:val="left"/>
      </w:pPr>
    </w:p>
    <w:p w14:paraId="2C8327A0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3DEDC506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1DE3C78B" w14:textId="664DEB66" w:rsidR="00AB532E" w:rsidRPr="007433BC" w:rsidRDefault="0083157F" w:rsidP="002D07CA">
      <w:pPr>
        <w:pStyle w:val="a2"/>
        <w:numPr>
          <w:ilvl w:val="0"/>
          <w:numId w:val="0"/>
        </w:numPr>
        <w:jc w:val="center"/>
      </w:pPr>
      <w:r w:rsidRPr="0083157F">
        <w:rPr>
          <w:noProof/>
        </w:rPr>
        <w:drawing>
          <wp:inline distT="0" distB="0" distL="0" distR="0" wp14:anchorId="564C9141" wp14:editId="6B5415DA">
            <wp:extent cx="5019143" cy="2578368"/>
            <wp:effectExtent l="0" t="0" r="0" b="0"/>
            <wp:docPr id="1819249535" name="Рисунок 1" descr="Изображение выглядит как текст, линия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49535" name="Рисунок 1" descr="Изображение выглядит как текст, линия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3015" cy="258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5A11" w14:textId="3E1D9110" w:rsidR="00F16512" w:rsidRDefault="002D07CA" w:rsidP="002D07CA">
      <w:pPr>
        <w:pStyle w:val="a2"/>
        <w:numPr>
          <w:ilvl w:val="0"/>
          <w:numId w:val="0"/>
        </w:numPr>
        <w:jc w:val="center"/>
      </w:pPr>
      <w:r>
        <w:t xml:space="preserve">График 1 - </w:t>
      </w:r>
      <w:r w:rsidRPr="002D07CA">
        <w:t>зависимость количества итераций от числа узлов сетки</w:t>
      </w:r>
      <w:r>
        <w:t>.</w:t>
      </w:r>
    </w:p>
    <w:p w14:paraId="002CF294" w14:textId="77777777" w:rsidR="002D07CA" w:rsidRPr="007433BC" w:rsidRDefault="002D07CA" w:rsidP="002D07CA">
      <w:pPr>
        <w:pStyle w:val="a2"/>
        <w:numPr>
          <w:ilvl w:val="0"/>
          <w:numId w:val="0"/>
        </w:numPr>
        <w:jc w:val="center"/>
      </w:pPr>
    </w:p>
    <w:p w14:paraId="2246D85B" w14:textId="218FF6A8" w:rsidR="00F16512" w:rsidRDefault="0083157F" w:rsidP="002D07CA">
      <w:pPr>
        <w:pStyle w:val="a2"/>
        <w:numPr>
          <w:ilvl w:val="0"/>
          <w:numId w:val="0"/>
        </w:numPr>
        <w:jc w:val="center"/>
      </w:pPr>
      <w:r w:rsidRPr="0083157F">
        <w:rPr>
          <w:noProof/>
        </w:rPr>
        <w:drawing>
          <wp:inline distT="0" distB="0" distL="0" distR="0" wp14:anchorId="2AF65FC7" wp14:editId="1B60BFB7">
            <wp:extent cx="4865074" cy="2563946"/>
            <wp:effectExtent l="0" t="0" r="0" b="8255"/>
            <wp:docPr id="1572085078" name="Рисунок 1" descr="Изображение выглядит как текст, снимок экрана, линия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85078" name="Рисунок 1" descr="Изображение выглядит как текст, снимок экрана, линия, График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5271" cy="256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1D13" w14:textId="0276571D" w:rsidR="002D07CA" w:rsidRPr="007433BC" w:rsidRDefault="002D07CA" w:rsidP="002D07CA">
      <w:pPr>
        <w:pStyle w:val="a2"/>
        <w:numPr>
          <w:ilvl w:val="0"/>
          <w:numId w:val="0"/>
        </w:numPr>
        <w:jc w:val="center"/>
      </w:pPr>
      <w:r>
        <w:t>График 2 -</w:t>
      </w:r>
      <w:r w:rsidRPr="002D07CA">
        <w:rPr>
          <w:rFonts w:eastAsia="Calibri"/>
          <w:szCs w:val="28"/>
          <w:lang w:eastAsia="en-US"/>
        </w:rPr>
        <w:t xml:space="preserve"> </w:t>
      </w:r>
      <w:r w:rsidRPr="002D07CA">
        <w:t>зависимость погрешности от шага сетки</w:t>
      </w:r>
      <w:r>
        <w:t>.</w:t>
      </w:r>
    </w:p>
    <w:p w14:paraId="630567C8" w14:textId="77777777" w:rsidR="002D07CA" w:rsidRDefault="002D07CA" w:rsidP="002D07CA">
      <w:pPr>
        <w:spacing w:after="160" w:line="254" w:lineRule="auto"/>
        <w:ind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</w:p>
    <w:p w14:paraId="4D5AB7E5" w14:textId="1B5CCE90" w:rsidR="002D07CA" w:rsidRPr="002D07CA" w:rsidRDefault="002D07CA" w:rsidP="002D07CA">
      <w:pPr>
        <w:spacing w:after="160" w:line="254" w:lineRule="auto"/>
        <w:ind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 xml:space="preserve">Из (Рисунок 1, График 1 и 2) </w:t>
      </w:r>
      <w:r w:rsidRPr="002D07CA">
        <w:rPr>
          <w:rFonts w:eastAsia="Calibri"/>
          <w:color w:val="000000"/>
          <w:sz w:val="28"/>
          <w:szCs w:val="28"/>
          <w:lang w:eastAsia="en-US"/>
        </w:rPr>
        <w:t>можно сделать вывод, что схема сходится. При увеличении числа узлов сетки погрешность уменьшается, но увеличивается количество итераций, необходимое, для достижения заданной точности.</w:t>
      </w:r>
    </w:p>
    <w:p w14:paraId="0E17CA82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31204346" w14:textId="77777777" w:rsidR="002D07CA" w:rsidRDefault="002D07CA" w:rsidP="00AB532E">
      <w:pPr>
        <w:pStyle w:val="a2"/>
        <w:numPr>
          <w:ilvl w:val="0"/>
          <w:numId w:val="0"/>
        </w:numPr>
        <w:jc w:val="left"/>
      </w:pPr>
    </w:p>
    <w:p w14:paraId="7EF3D403" w14:textId="77777777" w:rsidR="00376885" w:rsidRDefault="00376885" w:rsidP="00AB532E">
      <w:pPr>
        <w:pStyle w:val="a2"/>
        <w:numPr>
          <w:ilvl w:val="0"/>
          <w:numId w:val="0"/>
        </w:numPr>
        <w:jc w:val="left"/>
      </w:pPr>
    </w:p>
    <w:p w14:paraId="48FCE145" w14:textId="77777777" w:rsidR="00376885" w:rsidRDefault="00376885" w:rsidP="00AB532E">
      <w:pPr>
        <w:pStyle w:val="a2"/>
        <w:numPr>
          <w:ilvl w:val="0"/>
          <w:numId w:val="0"/>
        </w:numPr>
        <w:jc w:val="left"/>
      </w:pPr>
    </w:p>
    <w:p w14:paraId="46510D54" w14:textId="77777777" w:rsidR="00376885" w:rsidRDefault="00376885" w:rsidP="00AB532E">
      <w:pPr>
        <w:pStyle w:val="a2"/>
        <w:numPr>
          <w:ilvl w:val="0"/>
          <w:numId w:val="0"/>
        </w:numPr>
        <w:jc w:val="left"/>
      </w:pPr>
    </w:p>
    <w:p w14:paraId="798A95D9" w14:textId="77777777" w:rsidR="00376885" w:rsidRDefault="00376885" w:rsidP="00AB532E">
      <w:pPr>
        <w:pStyle w:val="a2"/>
        <w:numPr>
          <w:ilvl w:val="0"/>
          <w:numId w:val="0"/>
        </w:numPr>
        <w:jc w:val="left"/>
      </w:pPr>
    </w:p>
    <w:p w14:paraId="23CC888A" w14:textId="77777777" w:rsidR="00376885" w:rsidRDefault="00376885" w:rsidP="00AB532E">
      <w:pPr>
        <w:pStyle w:val="a2"/>
        <w:numPr>
          <w:ilvl w:val="0"/>
          <w:numId w:val="0"/>
        </w:numPr>
        <w:jc w:val="left"/>
      </w:pPr>
    </w:p>
    <w:p w14:paraId="7F025355" w14:textId="77777777" w:rsidR="00376885" w:rsidRDefault="00376885" w:rsidP="00AB532E">
      <w:pPr>
        <w:pStyle w:val="a2"/>
        <w:numPr>
          <w:ilvl w:val="0"/>
          <w:numId w:val="0"/>
        </w:numPr>
        <w:jc w:val="left"/>
      </w:pPr>
    </w:p>
    <w:p w14:paraId="209DA1E1" w14:textId="77777777" w:rsidR="00376885" w:rsidRDefault="00376885" w:rsidP="00AB532E">
      <w:pPr>
        <w:pStyle w:val="a2"/>
        <w:numPr>
          <w:ilvl w:val="0"/>
          <w:numId w:val="0"/>
        </w:numPr>
        <w:jc w:val="left"/>
      </w:pPr>
    </w:p>
    <w:p w14:paraId="31CA9314" w14:textId="77777777" w:rsidR="00376885" w:rsidRPr="00A847D2" w:rsidRDefault="00376885" w:rsidP="00376885">
      <w:pPr>
        <w:jc w:val="both"/>
        <w:rPr>
          <w:rFonts w:eastAsiaTheme="minorEastAsia"/>
          <w:sz w:val="28"/>
          <w:szCs w:val="28"/>
        </w:rPr>
      </w:pPr>
    </w:p>
    <w:p w14:paraId="43792D26" w14:textId="574F5D13" w:rsidR="00376885" w:rsidRDefault="00376885" w:rsidP="00376885">
      <w:pPr>
        <w:jc w:val="both"/>
        <w:rPr>
          <w:rFonts w:eastAsiaTheme="minorEastAsia"/>
          <w:b/>
          <w:sz w:val="28"/>
          <w:szCs w:val="28"/>
        </w:rPr>
      </w:pPr>
      <w:r>
        <w:rPr>
          <w:rFonts w:eastAsiaTheme="minorEastAsia"/>
          <w:b/>
          <w:i/>
          <w:sz w:val="28"/>
          <w:szCs w:val="28"/>
        </w:rPr>
        <w:lastRenderedPageBreak/>
        <w:t xml:space="preserve">Задача 2 (2 балла). </w:t>
      </w:r>
    </w:p>
    <w:p w14:paraId="1AC5DE34" w14:textId="77777777" w:rsidR="00376885" w:rsidRDefault="00376885" w:rsidP="0016414C">
      <w:pPr>
        <w:pStyle w:val="af5"/>
        <w:ind w:left="0"/>
        <w:jc w:val="both"/>
        <w:rPr>
          <w:rFonts w:eastAsiaTheme="minorHAnsi"/>
          <w:sz w:val="28"/>
          <w:szCs w:val="28"/>
        </w:rPr>
      </w:pPr>
      <w:r>
        <w:rPr>
          <w:sz w:val="28"/>
          <w:szCs w:val="28"/>
        </w:rPr>
        <w:t xml:space="preserve">Решить задачу 1 с использованием для решения СЛАУ метод </w:t>
      </w:r>
      <w:r>
        <w:rPr>
          <w:sz w:val="28"/>
          <w:szCs w:val="28"/>
          <w:lang w:val="en-US"/>
        </w:rPr>
        <w:t>SOR</w:t>
      </w:r>
      <w:r>
        <w:rPr>
          <w:sz w:val="28"/>
          <w:szCs w:val="28"/>
        </w:rPr>
        <w:t>.</w:t>
      </w:r>
    </w:p>
    <w:p w14:paraId="33EA2ABD" w14:textId="279A18C1" w:rsidR="00376885" w:rsidRDefault="00376885" w:rsidP="0016414C">
      <w:pPr>
        <w:pStyle w:val="af5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Параметр релаксации либо выбирается фиксированным</w:t>
      </w:r>
      <w:r w:rsidR="00195D6F">
        <w:rPr>
          <w:sz w:val="28"/>
          <w:szCs w:val="28"/>
        </w:rPr>
        <w:t xml:space="preserve"> (1.6)</w:t>
      </w:r>
      <w:r>
        <w:rPr>
          <w:sz w:val="28"/>
          <w:szCs w:val="28"/>
        </w:rPr>
        <w:t>, либо используется формула для оптимального значения.</w:t>
      </w:r>
    </w:p>
    <w:p w14:paraId="1B275EC9" w14:textId="77777777" w:rsidR="00376885" w:rsidRDefault="00376885" w:rsidP="00AB532E">
      <w:pPr>
        <w:pStyle w:val="a2"/>
        <w:numPr>
          <w:ilvl w:val="0"/>
          <w:numId w:val="0"/>
        </w:numPr>
        <w:jc w:val="left"/>
      </w:pPr>
    </w:p>
    <w:p w14:paraId="5BEEF1DD" w14:textId="16D54EFC" w:rsidR="00376885" w:rsidRDefault="0083157F" w:rsidP="00195D6F">
      <w:pPr>
        <w:pStyle w:val="a2"/>
        <w:numPr>
          <w:ilvl w:val="0"/>
          <w:numId w:val="0"/>
        </w:numPr>
        <w:jc w:val="center"/>
      </w:pPr>
      <w:r w:rsidRPr="0083157F">
        <w:rPr>
          <w:noProof/>
        </w:rPr>
        <w:drawing>
          <wp:inline distT="0" distB="0" distL="0" distR="0" wp14:anchorId="1043C6E2" wp14:editId="05579131">
            <wp:extent cx="4105938" cy="781354"/>
            <wp:effectExtent l="0" t="0" r="0" b="0"/>
            <wp:docPr id="1177317900" name="Рисунок 1" descr="Изображение выглядит как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17900" name="Рисунок 1" descr="Изображение выглядит как текст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6612" cy="78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0771" w14:textId="68E031E7" w:rsidR="00195D6F" w:rsidRDefault="00195D6F" w:rsidP="00195D6F">
      <w:pPr>
        <w:pStyle w:val="a2"/>
        <w:numPr>
          <w:ilvl w:val="0"/>
          <w:numId w:val="0"/>
        </w:numPr>
        <w:jc w:val="center"/>
      </w:pPr>
      <w:r>
        <w:t xml:space="preserve">Рисунок 2 - </w:t>
      </w:r>
      <w:r w:rsidRPr="007433BC">
        <w:t>зависимость погрешности и итераций от шага сетки</w:t>
      </w:r>
      <w:r>
        <w:t xml:space="preserve"> </w:t>
      </w:r>
    </w:p>
    <w:p w14:paraId="4DFF34FB" w14:textId="7FE2C0D5" w:rsidR="00195D6F" w:rsidRDefault="00195D6F" w:rsidP="00195D6F">
      <w:pPr>
        <w:pStyle w:val="a2"/>
        <w:numPr>
          <w:ilvl w:val="0"/>
          <w:numId w:val="0"/>
        </w:numPr>
        <w:jc w:val="center"/>
      </w:pPr>
      <w:r>
        <w:t>(</w:t>
      </w:r>
      <w:r>
        <w:rPr>
          <w:lang w:val="en-US"/>
        </w:rPr>
        <w:t>SOR</w:t>
      </w:r>
      <w:r>
        <w:t>).</w:t>
      </w:r>
    </w:p>
    <w:p w14:paraId="31407BC5" w14:textId="77777777" w:rsidR="00195D6F" w:rsidRDefault="00195D6F" w:rsidP="00195D6F">
      <w:pPr>
        <w:pStyle w:val="a2"/>
        <w:numPr>
          <w:ilvl w:val="0"/>
          <w:numId w:val="0"/>
        </w:numPr>
        <w:jc w:val="center"/>
      </w:pPr>
    </w:p>
    <w:p w14:paraId="35BAB02A" w14:textId="0B813A76" w:rsidR="00376885" w:rsidRDefault="0083157F" w:rsidP="00195D6F">
      <w:pPr>
        <w:pStyle w:val="a2"/>
        <w:numPr>
          <w:ilvl w:val="0"/>
          <w:numId w:val="0"/>
        </w:numPr>
        <w:jc w:val="center"/>
      </w:pPr>
      <w:r w:rsidRPr="0083157F">
        <w:rPr>
          <w:noProof/>
        </w:rPr>
        <w:drawing>
          <wp:inline distT="0" distB="0" distL="0" distR="0" wp14:anchorId="77AC7C48" wp14:editId="5EE2F8F1">
            <wp:extent cx="4757515" cy="2393621"/>
            <wp:effectExtent l="0" t="0" r="5080" b="6985"/>
            <wp:docPr id="1969981343" name="Рисунок 1" descr="Изображение выглядит как текст, линия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81343" name="Рисунок 1" descr="Изображение выглядит как текст, линия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5639" cy="239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B458" w14:textId="24B71A14" w:rsidR="00376885" w:rsidRDefault="00195D6F" w:rsidP="00B274DA">
      <w:pPr>
        <w:pStyle w:val="a2"/>
        <w:numPr>
          <w:ilvl w:val="0"/>
          <w:numId w:val="0"/>
        </w:numPr>
        <w:jc w:val="center"/>
      </w:pPr>
      <w:r>
        <w:t xml:space="preserve">График 3 - </w:t>
      </w:r>
      <w:r w:rsidRPr="002D07CA">
        <w:t>зависимость количества итераций от числа узлов сетки</w:t>
      </w:r>
      <w:r>
        <w:t>.</w:t>
      </w:r>
    </w:p>
    <w:p w14:paraId="4A66E908" w14:textId="77777777" w:rsidR="00376885" w:rsidRDefault="00376885" w:rsidP="00AB532E">
      <w:pPr>
        <w:pStyle w:val="a2"/>
        <w:numPr>
          <w:ilvl w:val="0"/>
          <w:numId w:val="0"/>
        </w:numPr>
        <w:jc w:val="left"/>
      </w:pPr>
    </w:p>
    <w:p w14:paraId="438F9F05" w14:textId="03C6B6C7" w:rsidR="00376885" w:rsidRDefault="0083157F" w:rsidP="00195D6F">
      <w:pPr>
        <w:pStyle w:val="a2"/>
        <w:numPr>
          <w:ilvl w:val="0"/>
          <w:numId w:val="0"/>
        </w:numPr>
        <w:jc w:val="center"/>
      </w:pPr>
      <w:r w:rsidRPr="0083157F">
        <w:rPr>
          <w:noProof/>
        </w:rPr>
        <w:drawing>
          <wp:inline distT="0" distB="0" distL="0" distR="0" wp14:anchorId="795EA809" wp14:editId="3D6C882E">
            <wp:extent cx="4865074" cy="2684568"/>
            <wp:effectExtent l="0" t="0" r="0" b="1905"/>
            <wp:docPr id="1271273304" name="Рисунок 1" descr="Изображение выглядит как текст, снимок экрана, линия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73304" name="Рисунок 1" descr="Изображение выглядит как текст, снимок экрана, линия, График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6203" cy="269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A57D" w14:textId="7E96DA73" w:rsidR="00195D6F" w:rsidRPr="007433BC" w:rsidRDefault="00195D6F" w:rsidP="00195D6F">
      <w:pPr>
        <w:pStyle w:val="a2"/>
        <w:numPr>
          <w:ilvl w:val="0"/>
          <w:numId w:val="0"/>
        </w:numPr>
        <w:jc w:val="center"/>
      </w:pPr>
      <w:r>
        <w:t>График 4 -</w:t>
      </w:r>
      <w:r w:rsidRPr="002D07CA">
        <w:rPr>
          <w:rFonts w:eastAsia="Calibri"/>
          <w:szCs w:val="28"/>
          <w:lang w:eastAsia="en-US"/>
        </w:rPr>
        <w:t xml:space="preserve"> </w:t>
      </w:r>
      <w:r w:rsidRPr="002D07CA">
        <w:t>зависимость погрешности от шага сетки</w:t>
      </w:r>
      <w:r>
        <w:t>.</w:t>
      </w:r>
    </w:p>
    <w:p w14:paraId="2A241CFF" w14:textId="77777777" w:rsidR="00376885" w:rsidRDefault="00376885" w:rsidP="00AB532E">
      <w:pPr>
        <w:pStyle w:val="a2"/>
        <w:numPr>
          <w:ilvl w:val="0"/>
          <w:numId w:val="0"/>
        </w:numPr>
        <w:jc w:val="left"/>
      </w:pPr>
    </w:p>
    <w:p w14:paraId="31C78060" w14:textId="1623BD02" w:rsidR="00376885" w:rsidRPr="00B274DA" w:rsidRDefault="00195D6F" w:rsidP="00B274DA">
      <w:pPr>
        <w:spacing w:after="160" w:line="254" w:lineRule="auto"/>
        <w:ind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bookmarkStart w:id="9" w:name="_Hlk194524723"/>
      <w:r w:rsidRPr="00195D6F">
        <w:rPr>
          <w:rFonts w:eastAsia="Calibri"/>
          <w:color w:val="000000"/>
          <w:sz w:val="28"/>
          <w:szCs w:val="28"/>
          <w:lang w:eastAsia="en-US"/>
        </w:rPr>
        <w:t>По полученным результат</w:t>
      </w:r>
      <w:r w:rsidRPr="00195D6F">
        <w:rPr>
          <w:rFonts w:eastAsia="MS Mincho"/>
          <w:color w:val="000000"/>
          <w:sz w:val="28"/>
          <w:szCs w:val="28"/>
          <w:lang w:eastAsia="ja-JP"/>
        </w:rPr>
        <w:t>ам</w:t>
      </w:r>
      <w:r w:rsidRPr="00195D6F">
        <w:rPr>
          <w:rFonts w:eastAsia="Calibri"/>
          <w:color w:val="000000"/>
          <w:sz w:val="28"/>
          <w:szCs w:val="28"/>
          <w:lang w:eastAsia="en-US"/>
        </w:rPr>
        <w:t xml:space="preserve"> можно сделать вывод, что с увеличением числа узлов сетки </w:t>
      </w:r>
      <w:bookmarkEnd w:id="9"/>
      <w:r w:rsidRPr="00195D6F">
        <w:rPr>
          <w:rFonts w:eastAsia="Calibri"/>
          <w:color w:val="000000"/>
          <w:sz w:val="28"/>
          <w:szCs w:val="28"/>
          <w:lang w:eastAsia="en-US"/>
        </w:rPr>
        <w:t xml:space="preserve">погрешность уменьшается. Количество итераций, необходимых для достижения заданной точности увеличиваются, но </w:t>
      </w:r>
      <w:r>
        <w:rPr>
          <w:rFonts w:eastAsia="Calibri"/>
          <w:color w:val="000000"/>
          <w:sz w:val="28"/>
          <w:szCs w:val="28"/>
          <w:lang w:eastAsia="en-US"/>
        </w:rPr>
        <w:t xml:space="preserve">в разы меньше, чем </w:t>
      </w:r>
      <w:r w:rsidRPr="00195D6F">
        <w:rPr>
          <w:rFonts w:eastAsia="Calibri"/>
          <w:color w:val="000000"/>
          <w:sz w:val="28"/>
          <w:szCs w:val="28"/>
          <w:lang w:eastAsia="en-US"/>
        </w:rPr>
        <w:t>в методе простых итераций.</w:t>
      </w:r>
    </w:p>
    <w:p w14:paraId="1C6B3462" w14:textId="77777777" w:rsidR="00B274DA" w:rsidRPr="004B33A2" w:rsidRDefault="00B274DA" w:rsidP="00B274DA">
      <w:pPr>
        <w:jc w:val="both"/>
        <w:rPr>
          <w:b/>
          <w:i/>
          <w:sz w:val="28"/>
          <w:szCs w:val="28"/>
        </w:rPr>
      </w:pPr>
      <w:r w:rsidRPr="004B33A2">
        <w:rPr>
          <w:b/>
          <w:i/>
          <w:sz w:val="28"/>
          <w:szCs w:val="28"/>
        </w:rPr>
        <w:lastRenderedPageBreak/>
        <w:t xml:space="preserve">Задача 3 (2 балла). </w:t>
      </w:r>
    </w:p>
    <w:p w14:paraId="57C55BFB" w14:textId="77777777" w:rsidR="00B274DA" w:rsidRDefault="00B274DA" w:rsidP="00B274DA">
      <w:pPr>
        <w:contextualSpacing/>
        <w:jc w:val="both"/>
        <w:rPr>
          <w:rFonts w:eastAsia="Calibri"/>
          <w:sz w:val="28"/>
          <w:szCs w:val="28"/>
        </w:rPr>
      </w:pPr>
      <w:r w:rsidRPr="004B33A2">
        <w:rPr>
          <w:rFonts w:eastAsia="Calibri"/>
          <w:sz w:val="28"/>
          <w:szCs w:val="28"/>
        </w:rPr>
        <w:t xml:space="preserve">Решить задачу 1 с использованием для решения СЛАУ любой точный метод (Гаусса, </w:t>
      </w:r>
      <w:r w:rsidRPr="004B33A2">
        <w:rPr>
          <w:rFonts w:eastAsia="Calibri"/>
          <w:sz w:val="28"/>
          <w:szCs w:val="28"/>
          <w:lang w:val="en-US"/>
        </w:rPr>
        <w:t>LU</w:t>
      </w:r>
      <w:r w:rsidRPr="004B33A2">
        <w:rPr>
          <w:rFonts w:eastAsia="Calibri"/>
          <w:sz w:val="28"/>
          <w:szCs w:val="28"/>
        </w:rPr>
        <w:t xml:space="preserve">-разложение, </w:t>
      </w:r>
      <w:bookmarkStart w:id="10" w:name="_Hlk195639799"/>
      <w:r w:rsidRPr="004B33A2">
        <w:rPr>
          <w:rFonts w:eastAsia="Calibri"/>
          <w:sz w:val="28"/>
          <w:szCs w:val="28"/>
        </w:rPr>
        <w:t xml:space="preserve">метод сопряженных градиентов </w:t>
      </w:r>
      <w:bookmarkEnd w:id="10"/>
      <w:r w:rsidRPr="004B33A2">
        <w:rPr>
          <w:rFonts w:eastAsia="Calibri"/>
          <w:sz w:val="28"/>
          <w:szCs w:val="28"/>
        </w:rPr>
        <w:t>с большим числом итераций). В данной задаче матрицу системы можно хранить целиком в памяти, желательно только ненулевые диагонали.</w:t>
      </w:r>
    </w:p>
    <w:p w14:paraId="34AD678C" w14:textId="77777777" w:rsidR="00A847D2" w:rsidRDefault="00A847D2" w:rsidP="00A847D2">
      <w:pPr>
        <w:pStyle w:val="a2"/>
        <w:numPr>
          <w:ilvl w:val="0"/>
          <w:numId w:val="0"/>
        </w:numPr>
        <w:jc w:val="center"/>
      </w:pPr>
    </w:p>
    <w:p w14:paraId="5D88D09E" w14:textId="58D73509" w:rsidR="00376885" w:rsidRDefault="00E37EEC" w:rsidP="00F01FD1">
      <w:pPr>
        <w:pStyle w:val="a2"/>
        <w:numPr>
          <w:ilvl w:val="0"/>
          <w:numId w:val="0"/>
        </w:numPr>
        <w:jc w:val="center"/>
      </w:pPr>
      <w:r w:rsidRPr="00E37EEC">
        <w:rPr>
          <w:noProof/>
        </w:rPr>
        <w:drawing>
          <wp:inline distT="0" distB="0" distL="0" distR="0" wp14:anchorId="66BEA441" wp14:editId="51CD74E0">
            <wp:extent cx="3394982" cy="1743145"/>
            <wp:effectExtent l="0" t="0" r="0" b="0"/>
            <wp:docPr id="2036336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368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2023" cy="1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7B7C" w14:textId="103D8B55" w:rsidR="002336A7" w:rsidRDefault="002336A7" w:rsidP="002336A7">
      <w:pPr>
        <w:pStyle w:val="a2"/>
        <w:numPr>
          <w:ilvl w:val="0"/>
          <w:numId w:val="0"/>
        </w:numPr>
        <w:jc w:val="center"/>
      </w:pPr>
      <w:r>
        <w:t xml:space="preserve">Рисунок 3 - </w:t>
      </w:r>
      <w:r w:rsidRPr="007433BC">
        <w:t>зависимость погрешности и итераций от шага сетки</w:t>
      </w:r>
      <w:r>
        <w:t xml:space="preserve"> </w:t>
      </w:r>
    </w:p>
    <w:p w14:paraId="66850C6D" w14:textId="4DEE4A0F" w:rsidR="002336A7" w:rsidRDefault="002336A7" w:rsidP="002336A7">
      <w:pPr>
        <w:pStyle w:val="a2"/>
        <w:numPr>
          <w:ilvl w:val="0"/>
          <w:numId w:val="0"/>
        </w:numPr>
        <w:jc w:val="center"/>
      </w:pPr>
      <w:r>
        <w:t>(</w:t>
      </w:r>
      <w:r w:rsidR="00F01FD1" w:rsidRPr="00F01FD1">
        <w:t>метод сопряженных градиентов</w:t>
      </w:r>
      <w:r>
        <w:t>).</w:t>
      </w:r>
    </w:p>
    <w:p w14:paraId="1A22BA74" w14:textId="77777777" w:rsidR="00F01FD1" w:rsidRDefault="00F01FD1" w:rsidP="002336A7">
      <w:pPr>
        <w:pStyle w:val="a2"/>
        <w:numPr>
          <w:ilvl w:val="0"/>
          <w:numId w:val="0"/>
        </w:numPr>
        <w:jc w:val="center"/>
      </w:pPr>
    </w:p>
    <w:p w14:paraId="2F18C55B" w14:textId="79436C11" w:rsidR="0016414C" w:rsidRPr="00F01FD1" w:rsidRDefault="002336A7" w:rsidP="00F01FD1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М</w:t>
      </w:r>
      <w:r w:rsidRPr="001B3152">
        <w:rPr>
          <w:color w:val="000000" w:themeColor="text1"/>
          <w:sz w:val="28"/>
          <w:szCs w:val="28"/>
        </w:rPr>
        <w:t>ожно сделать вывод, что с увеличением числа узлов сетки погрешность уменьшается, а количество итераций возрастает.</w:t>
      </w:r>
    </w:p>
    <w:p w14:paraId="7B508285" w14:textId="77777777" w:rsidR="00F01FD1" w:rsidRPr="00F01FD1" w:rsidRDefault="00F01FD1" w:rsidP="00F01FD1"/>
    <w:p w14:paraId="5AAC1EDA" w14:textId="77777777" w:rsidR="00F01FD1" w:rsidRPr="00F01FD1" w:rsidRDefault="00F01FD1" w:rsidP="00F01FD1">
      <w:pPr>
        <w:rPr>
          <w:sz w:val="28"/>
          <w:szCs w:val="28"/>
        </w:rPr>
      </w:pPr>
      <w:r w:rsidRPr="00F01FD1">
        <w:rPr>
          <w:sz w:val="28"/>
          <w:szCs w:val="28"/>
        </w:rPr>
        <w:t>Таблица 1 – сравнение реализованных методов.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304"/>
        <w:gridCol w:w="3304"/>
        <w:gridCol w:w="3304"/>
      </w:tblGrid>
      <w:tr w:rsidR="00F01FD1" w:rsidRPr="00F01FD1" w14:paraId="65DB0015" w14:textId="77777777" w:rsidTr="00193BF8">
        <w:tc>
          <w:tcPr>
            <w:tcW w:w="3304" w:type="dxa"/>
          </w:tcPr>
          <w:p w14:paraId="182878D3" w14:textId="77777777" w:rsidR="00F01FD1" w:rsidRPr="00F01FD1" w:rsidRDefault="00F01FD1" w:rsidP="00F01FD1">
            <w:pPr>
              <w:rPr>
                <w:sz w:val="28"/>
                <w:szCs w:val="28"/>
              </w:rPr>
            </w:pPr>
            <w:r w:rsidRPr="00F01FD1">
              <w:rPr>
                <w:sz w:val="28"/>
                <w:szCs w:val="28"/>
              </w:rPr>
              <w:t>Метод простых итераций</w:t>
            </w:r>
          </w:p>
        </w:tc>
        <w:tc>
          <w:tcPr>
            <w:tcW w:w="3304" w:type="dxa"/>
          </w:tcPr>
          <w:p w14:paraId="63AFF225" w14:textId="77777777" w:rsidR="00F01FD1" w:rsidRPr="00F01FD1" w:rsidRDefault="00F01FD1" w:rsidP="00F01FD1">
            <w:pPr>
              <w:rPr>
                <w:sz w:val="28"/>
                <w:szCs w:val="28"/>
                <w:lang w:val="en-US"/>
              </w:rPr>
            </w:pPr>
            <w:r w:rsidRPr="00F01FD1">
              <w:rPr>
                <w:sz w:val="28"/>
                <w:szCs w:val="28"/>
                <w:lang w:val="en-US"/>
              </w:rPr>
              <w:t>SOR</w:t>
            </w:r>
          </w:p>
        </w:tc>
        <w:tc>
          <w:tcPr>
            <w:tcW w:w="3304" w:type="dxa"/>
          </w:tcPr>
          <w:p w14:paraId="6FE957D2" w14:textId="20FA4568" w:rsidR="00F01FD1" w:rsidRPr="00F01FD1" w:rsidRDefault="00F01FD1" w:rsidP="00F01FD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Метод сопряженных градиентов</w:t>
            </w:r>
          </w:p>
        </w:tc>
      </w:tr>
      <w:tr w:rsidR="00F01FD1" w:rsidRPr="00F01FD1" w14:paraId="370D0612" w14:textId="77777777" w:rsidTr="00193BF8">
        <w:tc>
          <w:tcPr>
            <w:tcW w:w="3304" w:type="dxa"/>
          </w:tcPr>
          <w:p w14:paraId="1D9F1BF1" w14:textId="77777777" w:rsidR="00F01FD1" w:rsidRPr="00F01FD1" w:rsidRDefault="00F01FD1" w:rsidP="00F01FD1">
            <w:pPr>
              <w:rPr>
                <w:sz w:val="28"/>
                <w:szCs w:val="28"/>
                <w:lang w:val="en-US"/>
              </w:rPr>
            </w:pPr>
            <w:r w:rsidRPr="00F01FD1">
              <w:rPr>
                <w:sz w:val="28"/>
                <w:szCs w:val="28"/>
              </w:rPr>
              <w:t>0.000196195</w:t>
            </w:r>
          </w:p>
        </w:tc>
        <w:tc>
          <w:tcPr>
            <w:tcW w:w="3304" w:type="dxa"/>
          </w:tcPr>
          <w:p w14:paraId="7BFFBF1E" w14:textId="77777777" w:rsidR="00F01FD1" w:rsidRPr="00F01FD1" w:rsidRDefault="00F01FD1" w:rsidP="00F01FD1">
            <w:pPr>
              <w:rPr>
                <w:sz w:val="28"/>
                <w:szCs w:val="28"/>
                <w:lang w:val="en-US"/>
              </w:rPr>
            </w:pPr>
            <w:r w:rsidRPr="00F01FD1">
              <w:rPr>
                <w:sz w:val="28"/>
                <w:szCs w:val="28"/>
              </w:rPr>
              <w:t>0.00019619</w:t>
            </w:r>
          </w:p>
        </w:tc>
        <w:tc>
          <w:tcPr>
            <w:tcW w:w="3304" w:type="dxa"/>
          </w:tcPr>
          <w:p w14:paraId="1D53E88C" w14:textId="3C4571EF" w:rsidR="00F01FD1" w:rsidRPr="00F01FD1" w:rsidRDefault="00F01FD1" w:rsidP="00F01FD1">
            <w:pPr>
              <w:rPr>
                <w:sz w:val="28"/>
                <w:szCs w:val="28"/>
                <w:lang w:val="en-US"/>
              </w:rPr>
            </w:pPr>
            <w:r w:rsidRPr="00F01FD1">
              <w:rPr>
                <w:sz w:val="28"/>
                <w:szCs w:val="28"/>
              </w:rPr>
              <w:t>0.00019619</w:t>
            </w:r>
          </w:p>
        </w:tc>
      </w:tr>
      <w:tr w:rsidR="00F01FD1" w:rsidRPr="00F01FD1" w14:paraId="3EB6B066" w14:textId="77777777" w:rsidTr="00193BF8">
        <w:tc>
          <w:tcPr>
            <w:tcW w:w="3304" w:type="dxa"/>
          </w:tcPr>
          <w:p w14:paraId="09AEB7C2" w14:textId="77777777" w:rsidR="00F01FD1" w:rsidRPr="00F01FD1" w:rsidRDefault="00F01FD1" w:rsidP="00F01FD1">
            <w:pPr>
              <w:rPr>
                <w:sz w:val="28"/>
                <w:szCs w:val="28"/>
                <w:lang w:val="en-US"/>
              </w:rPr>
            </w:pPr>
            <w:r w:rsidRPr="00F01FD1">
              <w:rPr>
                <w:sz w:val="28"/>
                <w:szCs w:val="28"/>
              </w:rPr>
              <w:t>4.94359e-05</w:t>
            </w:r>
          </w:p>
        </w:tc>
        <w:tc>
          <w:tcPr>
            <w:tcW w:w="3304" w:type="dxa"/>
          </w:tcPr>
          <w:p w14:paraId="0ECC5171" w14:textId="77777777" w:rsidR="00F01FD1" w:rsidRPr="00F01FD1" w:rsidRDefault="00F01FD1" w:rsidP="00F01FD1">
            <w:pPr>
              <w:rPr>
                <w:sz w:val="28"/>
                <w:szCs w:val="28"/>
                <w:lang w:val="en-US"/>
              </w:rPr>
            </w:pPr>
            <w:r w:rsidRPr="00F01FD1">
              <w:rPr>
                <w:sz w:val="28"/>
                <w:szCs w:val="28"/>
              </w:rPr>
              <w:t>4.94169e-05</w:t>
            </w:r>
          </w:p>
        </w:tc>
        <w:tc>
          <w:tcPr>
            <w:tcW w:w="3304" w:type="dxa"/>
          </w:tcPr>
          <w:p w14:paraId="4F5D05DC" w14:textId="040D6530" w:rsidR="00F01FD1" w:rsidRPr="00F01FD1" w:rsidRDefault="00F01FD1" w:rsidP="00F01FD1">
            <w:pPr>
              <w:rPr>
                <w:sz w:val="28"/>
                <w:szCs w:val="28"/>
                <w:lang w:val="en-US"/>
              </w:rPr>
            </w:pPr>
            <w:r w:rsidRPr="00F01FD1">
              <w:rPr>
                <w:sz w:val="28"/>
                <w:szCs w:val="28"/>
              </w:rPr>
              <w:t>4.94</w:t>
            </w:r>
            <w:r>
              <w:rPr>
                <w:sz w:val="28"/>
                <w:szCs w:val="28"/>
              </w:rPr>
              <w:t>1</w:t>
            </w:r>
            <w:r w:rsidRPr="00F01FD1"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8</w:t>
            </w:r>
            <w:r w:rsidRPr="00F01FD1">
              <w:rPr>
                <w:sz w:val="28"/>
                <w:szCs w:val="28"/>
              </w:rPr>
              <w:t>e-05</w:t>
            </w:r>
          </w:p>
        </w:tc>
      </w:tr>
      <w:tr w:rsidR="00F01FD1" w:rsidRPr="00F01FD1" w14:paraId="0724CD8F" w14:textId="77777777" w:rsidTr="00193BF8">
        <w:tc>
          <w:tcPr>
            <w:tcW w:w="3304" w:type="dxa"/>
          </w:tcPr>
          <w:p w14:paraId="019A0CFA" w14:textId="77777777" w:rsidR="00F01FD1" w:rsidRPr="00F01FD1" w:rsidRDefault="00F01FD1" w:rsidP="00F01FD1">
            <w:pPr>
              <w:rPr>
                <w:sz w:val="28"/>
                <w:szCs w:val="28"/>
                <w:lang w:val="en-US"/>
              </w:rPr>
            </w:pPr>
            <w:r w:rsidRPr="00F01FD1">
              <w:rPr>
                <w:sz w:val="28"/>
                <w:szCs w:val="28"/>
              </w:rPr>
              <w:t>2.20028e-05</w:t>
            </w:r>
          </w:p>
        </w:tc>
        <w:tc>
          <w:tcPr>
            <w:tcW w:w="3304" w:type="dxa"/>
          </w:tcPr>
          <w:p w14:paraId="0DF09715" w14:textId="77777777" w:rsidR="00F01FD1" w:rsidRPr="00F01FD1" w:rsidRDefault="00F01FD1" w:rsidP="00F01FD1">
            <w:pPr>
              <w:rPr>
                <w:sz w:val="28"/>
                <w:szCs w:val="28"/>
                <w:lang w:val="en-US"/>
              </w:rPr>
            </w:pPr>
            <w:r w:rsidRPr="00F01FD1">
              <w:rPr>
                <w:sz w:val="28"/>
                <w:szCs w:val="28"/>
              </w:rPr>
              <w:t>2.19592e-05</w:t>
            </w:r>
          </w:p>
        </w:tc>
        <w:tc>
          <w:tcPr>
            <w:tcW w:w="3304" w:type="dxa"/>
          </w:tcPr>
          <w:p w14:paraId="61E0C650" w14:textId="1253D3DA" w:rsidR="00F01FD1" w:rsidRPr="00F01FD1" w:rsidRDefault="00F01FD1" w:rsidP="00F01FD1">
            <w:pPr>
              <w:rPr>
                <w:sz w:val="28"/>
                <w:szCs w:val="28"/>
                <w:lang w:val="en-US"/>
              </w:rPr>
            </w:pPr>
            <w:r w:rsidRPr="00F01FD1">
              <w:rPr>
                <w:sz w:val="28"/>
                <w:szCs w:val="28"/>
              </w:rPr>
              <w:t>2.19</w:t>
            </w:r>
            <w:r>
              <w:rPr>
                <w:sz w:val="28"/>
                <w:szCs w:val="28"/>
              </w:rPr>
              <w:t>538</w:t>
            </w:r>
            <w:r w:rsidRPr="00F01FD1">
              <w:rPr>
                <w:sz w:val="28"/>
                <w:szCs w:val="28"/>
              </w:rPr>
              <w:t>e-05</w:t>
            </w:r>
          </w:p>
        </w:tc>
      </w:tr>
      <w:tr w:rsidR="00F01FD1" w:rsidRPr="00F01FD1" w14:paraId="38295382" w14:textId="77777777" w:rsidTr="00193BF8">
        <w:tc>
          <w:tcPr>
            <w:tcW w:w="3304" w:type="dxa"/>
          </w:tcPr>
          <w:p w14:paraId="29EEA4B1" w14:textId="77777777" w:rsidR="00F01FD1" w:rsidRPr="00F01FD1" w:rsidRDefault="00F01FD1" w:rsidP="00F01FD1">
            <w:pPr>
              <w:rPr>
                <w:sz w:val="28"/>
                <w:szCs w:val="28"/>
                <w:lang w:val="en-US"/>
              </w:rPr>
            </w:pPr>
            <w:r w:rsidRPr="00F01FD1">
              <w:rPr>
                <w:sz w:val="28"/>
                <w:szCs w:val="28"/>
              </w:rPr>
              <w:t>1.24422e-05</w:t>
            </w:r>
          </w:p>
        </w:tc>
        <w:tc>
          <w:tcPr>
            <w:tcW w:w="3304" w:type="dxa"/>
          </w:tcPr>
          <w:p w14:paraId="4330E78D" w14:textId="15D92904" w:rsidR="00F01FD1" w:rsidRPr="00F01FD1" w:rsidRDefault="00F01FD1" w:rsidP="00F01FD1">
            <w:pPr>
              <w:rPr>
                <w:sz w:val="28"/>
                <w:szCs w:val="28"/>
                <w:lang w:val="en-US"/>
              </w:rPr>
            </w:pPr>
            <w:r w:rsidRPr="00F01FD1">
              <w:rPr>
                <w:sz w:val="28"/>
                <w:szCs w:val="28"/>
              </w:rPr>
              <w:t>1.2</w:t>
            </w:r>
            <w:r>
              <w:rPr>
                <w:sz w:val="28"/>
                <w:szCs w:val="28"/>
              </w:rPr>
              <w:t>3669</w:t>
            </w:r>
            <w:r w:rsidRPr="00F01FD1">
              <w:rPr>
                <w:sz w:val="28"/>
                <w:szCs w:val="28"/>
              </w:rPr>
              <w:t>e-05</w:t>
            </w:r>
          </w:p>
        </w:tc>
        <w:tc>
          <w:tcPr>
            <w:tcW w:w="3304" w:type="dxa"/>
          </w:tcPr>
          <w:p w14:paraId="462FF07A" w14:textId="669EB0E4" w:rsidR="00F01FD1" w:rsidRPr="00F01FD1" w:rsidRDefault="00F01FD1" w:rsidP="00F01FD1">
            <w:pPr>
              <w:rPr>
                <w:sz w:val="28"/>
                <w:szCs w:val="28"/>
                <w:lang w:val="en-US"/>
              </w:rPr>
            </w:pPr>
            <w:r w:rsidRPr="00F01FD1">
              <w:rPr>
                <w:sz w:val="28"/>
                <w:szCs w:val="28"/>
              </w:rPr>
              <w:t>1.23</w:t>
            </w:r>
            <w:r>
              <w:rPr>
                <w:sz w:val="28"/>
                <w:szCs w:val="28"/>
              </w:rPr>
              <w:t>573</w:t>
            </w:r>
            <w:r w:rsidRPr="00F01FD1">
              <w:rPr>
                <w:sz w:val="28"/>
                <w:szCs w:val="28"/>
              </w:rPr>
              <w:t>e-05</w:t>
            </w:r>
          </w:p>
        </w:tc>
      </w:tr>
    </w:tbl>
    <w:p w14:paraId="74EC8DDC" w14:textId="77777777" w:rsidR="00F01FD1" w:rsidRDefault="00F01FD1" w:rsidP="00A85D06">
      <w:pPr>
        <w:tabs>
          <w:tab w:val="left" w:pos="708"/>
        </w:tabs>
        <w:suppressAutoHyphens/>
        <w:spacing w:line="276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</w:p>
    <w:p w14:paraId="6EDC133C" w14:textId="23F9825B" w:rsidR="00F01FD1" w:rsidRPr="00A85D06" w:rsidRDefault="00A85D06" w:rsidP="00F16512">
      <w:pPr>
        <w:tabs>
          <w:tab w:val="left" w:pos="708"/>
        </w:tabs>
        <w:suppressAutoHyphens/>
        <w:spacing w:line="276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85D06">
        <w:rPr>
          <w:rFonts w:eastAsia="Calibri"/>
          <w:sz w:val="28"/>
          <w:szCs w:val="28"/>
          <w:lang w:eastAsia="en-US"/>
        </w:rPr>
        <w:t xml:space="preserve">Ошибки у всех трёх методов очень близки, что подтверждает корректность и эффективность решения. При этом метод сопряжённых градиентов обеспечивает более </w:t>
      </w:r>
      <w:r>
        <w:rPr>
          <w:rFonts w:eastAsia="Calibri"/>
          <w:sz w:val="28"/>
          <w:szCs w:val="28"/>
          <w:lang w:eastAsia="en-US"/>
        </w:rPr>
        <w:t xml:space="preserve">точную </w:t>
      </w:r>
      <w:r w:rsidRPr="00A85D06">
        <w:rPr>
          <w:rFonts w:eastAsia="Calibri"/>
          <w:sz w:val="28"/>
          <w:szCs w:val="28"/>
          <w:lang w:eastAsia="en-US"/>
        </w:rPr>
        <w:t>и гарантированную сходимость,</w:t>
      </w:r>
      <w:r>
        <w:rPr>
          <w:rFonts w:eastAsia="Calibri"/>
          <w:sz w:val="28"/>
          <w:szCs w:val="28"/>
          <w:lang w:eastAsia="en-US"/>
        </w:rPr>
        <w:t xml:space="preserve"> в отличии от метода простых итераций и </w:t>
      </w:r>
      <w:r>
        <w:rPr>
          <w:rFonts w:eastAsia="Calibri"/>
          <w:sz w:val="28"/>
          <w:szCs w:val="28"/>
          <w:lang w:val="en-US" w:eastAsia="en-US"/>
        </w:rPr>
        <w:t>SOR</w:t>
      </w:r>
      <w:r w:rsidRPr="00A85D06">
        <w:rPr>
          <w:rFonts w:eastAsia="Calibri"/>
          <w:sz w:val="28"/>
          <w:szCs w:val="28"/>
          <w:lang w:eastAsia="en-US"/>
        </w:rPr>
        <w:t>.</w:t>
      </w:r>
    </w:p>
    <w:p w14:paraId="68399B30" w14:textId="77777777" w:rsidR="00F01FD1" w:rsidRDefault="00F01FD1" w:rsidP="00F16512">
      <w:pPr>
        <w:tabs>
          <w:tab w:val="left" w:pos="708"/>
        </w:tabs>
        <w:suppressAutoHyphens/>
        <w:spacing w:line="276" w:lineRule="auto"/>
        <w:ind w:firstLine="709"/>
        <w:jc w:val="both"/>
        <w:rPr>
          <w:rFonts w:eastAsia="Calibri"/>
          <w:b/>
          <w:bCs/>
          <w:sz w:val="28"/>
          <w:szCs w:val="28"/>
          <w:lang w:eastAsia="en-US"/>
        </w:rPr>
      </w:pPr>
    </w:p>
    <w:p w14:paraId="727F0458" w14:textId="77777777" w:rsidR="00F01FD1" w:rsidRDefault="00F01FD1" w:rsidP="00F16512">
      <w:pPr>
        <w:tabs>
          <w:tab w:val="left" w:pos="708"/>
        </w:tabs>
        <w:suppressAutoHyphens/>
        <w:spacing w:line="276" w:lineRule="auto"/>
        <w:ind w:firstLine="709"/>
        <w:jc w:val="both"/>
        <w:rPr>
          <w:rFonts w:eastAsia="Calibri"/>
          <w:b/>
          <w:bCs/>
          <w:sz w:val="28"/>
          <w:szCs w:val="28"/>
          <w:lang w:eastAsia="en-US"/>
        </w:rPr>
      </w:pPr>
    </w:p>
    <w:p w14:paraId="7A011038" w14:textId="77777777" w:rsidR="00F01FD1" w:rsidRDefault="00F01FD1" w:rsidP="00F16512">
      <w:pPr>
        <w:tabs>
          <w:tab w:val="left" w:pos="708"/>
        </w:tabs>
        <w:suppressAutoHyphens/>
        <w:spacing w:line="276" w:lineRule="auto"/>
        <w:ind w:firstLine="709"/>
        <w:jc w:val="both"/>
        <w:rPr>
          <w:rFonts w:eastAsia="Calibri"/>
          <w:b/>
          <w:bCs/>
          <w:sz w:val="28"/>
          <w:szCs w:val="28"/>
          <w:lang w:eastAsia="en-US"/>
        </w:rPr>
      </w:pPr>
    </w:p>
    <w:p w14:paraId="22565154" w14:textId="77777777" w:rsidR="00F01FD1" w:rsidRDefault="00F01FD1" w:rsidP="00F16512">
      <w:pPr>
        <w:tabs>
          <w:tab w:val="left" w:pos="708"/>
        </w:tabs>
        <w:suppressAutoHyphens/>
        <w:spacing w:line="276" w:lineRule="auto"/>
        <w:ind w:firstLine="709"/>
        <w:jc w:val="both"/>
        <w:rPr>
          <w:rFonts w:eastAsia="Calibri"/>
          <w:b/>
          <w:bCs/>
          <w:sz w:val="28"/>
          <w:szCs w:val="28"/>
          <w:lang w:eastAsia="en-US"/>
        </w:rPr>
      </w:pPr>
    </w:p>
    <w:p w14:paraId="57E6E51A" w14:textId="77777777" w:rsidR="00F01FD1" w:rsidRDefault="00F01FD1" w:rsidP="00F16512">
      <w:pPr>
        <w:tabs>
          <w:tab w:val="left" w:pos="708"/>
        </w:tabs>
        <w:suppressAutoHyphens/>
        <w:spacing w:line="276" w:lineRule="auto"/>
        <w:ind w:firstLine="709"/>
        <w:jc w:val="both"/>
        <w:rPr>
          <w:rFonts w:eastAsia="Calibri"/>
          <w:b/>
          <w:bCs/>
          <w:sz w:val="28"/>
          <w:szCs w:val="28"/>
          <w:lang w:eastAsia="en-US"/>
        </w:rPr>
      </w:pPr>
    </w:p>
    <w:p w14:paraId="4385CAD2" w14:textId="77777777" w:rsidR="00F01FD1" w:rsidRDefault="00F01FD1" w:rsidP="00F16512">
      <w:pPr>
        <w:tabs>
          <w:tab w:val="left" w:pos="708"/>
        </w:tabs>
        <w:suppressAutoHyphens/>
        <w:spacing w:line="276" w:lineRule="auto"/>
        <w:ind w:firstLine="709"/>
        <w:jc w:val="both"/>
        <w:rPr>
          <w:rFonts w:eastAsia="Calibri"/>
          <w:b/>
          <w:bCs/>
          <w:sz w:val="28"/>
          <w:szCs w:val="28"/>
          <w:lang w:eastAsia="en-US"/>
        </w:rPr>
      </w:pPr>
    </w:p>
    <w:p w14:paraId="0DBED096" w14:textId="77777777" w:rsidR="00F01FD1" w:rsidRDefault="00F01FD1" w:rsidP="00F16512">
      <w:pPr>
        <w:tabs>
          <w:tab w:val="left" w:pos="708"/>
        </w:tabs>
        <w:suppressAutoHyphens/>
        <w:spacing w:line="276" w:lineRule="auto"/>
        <w:ind w:firstLine="709"/>
        <w:jc w:val="both"/>
        <w:rPr>
          <w:rFonts w:eastAsia="Calibri"/>
          <w:b/>
          <w:bCs/>
          <w:sz w:val="28"/>
          <w:szCs w:val="28"/>
          <w:lang w:eastAsia="en-US"/>
        </w:rPr>
      </w:pPr>
    </w:p>
    <w:p w14:paraId="0C58CA21" w14:textId="77777777" w:rsidR="00F01FD1" w:rsidRDefault="00F01FD1" w:rsidP="00F16512">
      <w:pPr>
        <w:tabs>
          <w:tab w:val="left" w:pos="708"/>
        </w:tabs>
        <w:suppressAutoHyphens/>
        <w:spacing w:line="276" w:lineRule="auto"/>
        <w:ind w:firstLine="709"/>
        <w:jc w:val="both"/>
        <w:rPr>
          <w:rFonts w:eastAsia="Calibri"/>
          <w:b/>
          <w:bCs/>
          <w:sz w:val="28"/>
          <w:szCs w:val="28"/>
          <w:lang w:eastAsia="en-US"/>
        </w:rPr>
      </w:pPr>
    </w:p>
    <w:p w14:paraId="030F3B38" w14:textId="77777777" w:rsidR="00F01FD1" w:rsidRDefault="00F01FD1" w:rsidP="00F16512">
      <w:pPr>
        <w:tabs>
          <w:tab w:val="left" w:pos="708"/>
        </w:tabs>
        <w:suppressAutoHyphens/>
        <w:spacing w:line="276" w:lineRule="auto"/>
        <w:ind w:firstLine="709"/>
        <w:jc w:val="both"/>
        <w:rPr>
          <w:rFonts w:eastAsia="Calibri"/>
          <w:b/>
          <w:bCs/>
          <w:sz w:val="28"/>
          <w:szCs w:val="28"/>
          <w:lang w:eastAsia="en-US"/>
        </w:rPr>
      </w:pPr>
    </w:p>
    <w:p w14:paraId="08A47BD4" w14:textId="77777777" w:rsidR="00F01FD1" w:rsidRPr="00822570" w:rsidRDefault="00F01FD1" w:rsidP="00F01FD1">
      <w:pPr>
        <w:tabs>
          <w:tab w:val="left" w:pos="708"/>
        </w:tabs>
        <w:suppressAutoHyphens/>
        <w:spacing w:line="276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</w:p>
    <w:p w14:paraId="573BC0C9" w14:textId="09E4F1B1" w:rsidR="00F16512" w:rsidRPr="00F16512" w:rsidRDefault="00F16512" w:rsidP="00F16512">
      <w:pPr>
        <w:tabs>
          <w:tab w:val="left" w:pos="708"/>
        </w:tabs>
        <w:suppressAutoHyphens/>
        <w:spacing w:line="276" w:lineRule="auto"/>
        <w:ind w:firstLine="709"/>
        <w:jc w:val="both"/>
        <w:rPr>
          <w:rFonts w:eastAsia="Calibri"/>
          <w:color w:val="00000A"/>
          <w:kern w:val="1"/>
          <w:sz w:val="28"/>
          <w:szCs w:val="22"/>
          <w:lang w:eastAsia="en-US"/>
        </w:rPr>
      </w:pPr>
      <w:r w:rsidRPr="00F16512">
        <w:rPr>
          <w:rFonts w:eastAsia="Calibri"/>
          <w:b/>
          <w:bCs/>
          <w:sz w:val="28"/>
          <w:szCs w:val="28"/>
          <w:lang w:eastAsia="en-US"/>
        </w:rPr>
        <w:lastRenderedPageBreak/>
        <w:t>Вывод:</w:t>
      </w:r>
      <w:r w:rsidRPr="00F16512">
        <w:rPr>
          <w:rFonts w:eastAsia="Calibri"/>
          <w:sz w:val="28"/>
          <w:szCs w:val="28"/>
          <w:lang w:eastAsia="en-US"/>
        </w:rPr>
        <w:t xml:space="preserve"> в ходе лабораторной был получен навык численного решения краевых задач для уравнений эллиптического типа с использованием различных методов на примере задачи Дирихле для линейного двумерного неоднородного уравнения.</w:t>
      </w:r>
    </w:p>
    <w:p w14:paraId="626DA2DA" w14:textId="19992A8D" w:rsidR="00996175" w:rsidRPr="00E370EA" w:rsidRDefault="00F16512" w:rsidP="006B20BD">
      <w:pPr>
        <w:spacing w:after="160" w:line="259" w:lineRule="auto"/>
        <w:rPr>
          <w:rFonts w:eastAsia="Calibri"/>
          <w:sz w:val="28"/>
          <w:szCs w:val="28"/>
          <w:lang w:eastAsia="en-US"/>
        </w:rPr>
      </w:pPr>
      <w:r w:rsidRPr="00F16512">
        <w:rPr>
          <w:rFonts w:eastAsia="Calibri"/>
          <w:sz w:val="28"/>
          <w:szCs w:val="28"/>
          <w:lang w:eastAsia="en-US"/>
        </w:rPr>
        <w:br w:type="page"/>
      </w:r>
    </w:p>
    <w:p w14:paraId="2C5B70ED" w14:textId="2387520D" w:rsidR="00AB532E" w:rsidRPr="006D3731" w:rsidRDefault="00AB532E" w:rsidP="00AB532E">
      <w:pPr>
        <w:pStyle w:val="a2"/>
        <w:numPr>
          <w:ilvl w:val="0"/>
          <w:numId w:val="0"/>
        </w:numPr>
        <w:jc w:val="left"/>
        <w:rPr>
          <w:b/>
          <w:bCs/>
          <w:lang w:val="en-US"/>
        </w:rPr>
      </w:pPr>
      <w:r w:rsidRPr="00AB532E">
        <w:rPr>
          <w:b/>
          <w:bCs/>
        </w:rPr>
        <w:lastRenderedPageBreak/>
        <w:t xml:space="preserve">     Листинг</w:t>
      </w:r>
      <w:r w:rsidRPr="006D3731">
        <w:rPr>
          <w:b/>
          <w:bCs/>
          <w:lang w:val="en-US"/>
        </w:rPr>
        <w:t xml:space="preserve"> </w:t>
      </w:r>
      <w:r w:rsidRPr="00AB532E">
        <w:rPr>
          <w:b/>
          <w:bCs/>
        </w:rPr>
        <w:t>программы</w:t>
      </w:r>
    </w:p>
    <w:p w14:paraId="1DF3F0D4" w14:textId="6A3468D5" w:rsidR="00AB532E" w:rsidRPr="006D3731" w:rsidRDefault="00AB532E" w:rsidP="00BB133F">
      <w:pPr>
        <w:pStyle w:val="a2"/>
        <w:numPr>
          <w:ilvl w:val="0"/>
          <w:numId w:val="0"/>
        </w:numPr>
        <w:jc w:val="left"/>
        <w:rPr>
          <w:sz w:val="16"/>
          <w:szCs w:val="16"/>
          <w:lang w:val="en-US"/>
        </w:rPr>
      </w:pPr>
    </w:p>
    <w:p w14:paraId="04F12B14" w14:textId="19BF6960" w:rsidR="0061554B" w:rsidRPr="006D3731" w:rsidRDefault="0061554B" w:rsidP="00BB133F">
      <w:pPr>
        <w:pStyle w:val="a2"/>
        <w:numPr>
          <w:ilvl w:val="0"/>
          <w:numId w:val="0"/>
        </w:numPr>
        <w:jc w:val="left"/>
        <w:rPr>
          <w:szCs w:val="28"/>
          <w:u w:val="single"/>
          <w:lang w:val="en-US"/>
        </w:rPr>
      </w:pPr>
      <w:r>
        <w:rPr>
          <w:szCs w:val="28"/>
          <w:u w:val="single"/>
        </w:rPr>
        <w:t>Задание</w:t>
      </w:r>
      <w:r w:rsidRPr="006D3731">
        <w:rPr>
          <w:szCs w:val="28"/>
          <w:u w:val="single"/>
          <w:lang w:val="en-US"/>
        </w:rPr>
        <w:t xml:space="preserve"> 1</w:t>
      </w:r>
    </w:p>
    <w:p w14:paraId="3F16C5FE" w14:textId="77777777" w:rsidR="0061554B" w:rsidRPr="006D3731" w:rsidRDefault="0061554B" w:rsidP="006155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82E9E47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82257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proofErr w:type="gramEnd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2257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3F7AD3D3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82257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proofErr w:type="gramEnd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2257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&lt;cmath&gt;</w:t>
      </w:r>
    </w:p>
    <w:p w14:paraId="661D0ACF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82257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proofErr w:type="gramEnd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2257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&lt;vector&gt;</w:t>
      </w:r>
    </w:p>
    <w:p w14:paraId="03349A25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40A22FC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std;</w:t>
      </w:r>
      <w:proofErr w:type="gramEnd"/>
    </w:p>
    <w:p w14:paraId="63ECD119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F1E9BBA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PI 3.14159265358979323846</w:t>
      </w:r>
    </w:p>
    <w:p w14:paraId="2448FAC6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EC94D5B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epsilon = 1.0e-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10;</w:t>
      </w:r>
      <w:proofErr w:type="gramEnd"/>
    </w:p>
    <w:p w14:paraId="2BA96437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C7668C0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F(</w:t>
      </w:r>
      <w:proofErr w:type="gramEnd"/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x,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y) {</w:t>
      </w:r>
      <w:proofErr w:type="gramEnd"/>
    </w:p>
    <w:p w14:paraId="059D4E44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 * (1 - y) * (2 * cos(x) - x * sin(x)) + 2 * x * (PI - sin(x)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  <w:proofErr w:type="gramEnd"/>
    </w:p>
    <w:p w14:paraId="7ED0493C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7968E64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5E15518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08A2720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phi(</w:t>
      </w:r>
      <w:proofErr w:type="gramEnd"/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x,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y) {</w:t>
      </w:r>
      <w:proofErr w:type="gramEnd"/>
    </w:p>
    <w:p w14:paraId="3F0BD350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(x == 0)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0;</w:t>
      </w:r>
      <w:proofErr w:type="gramEnd"/>
    </w:p>
    <w:p w14:paraId="43B671FD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(x == PI)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PI * PI * y * (1 - y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  <w:proofErr w:type="gramEnd"/>
    </w:p>
    <w:p w14:paraId="493FCD27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(y ==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 || y</w:t>
      </w:r>
      <w:proofErr w:type="gramEnd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1)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0;</w:t>
      </w:r>
      <w:proofErr w:type="gramEnd"/>
    </w:p>
    <w:p w14:paraId="2FAE2DA1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0;</w:t>
      </w:r>
      <w:proofErr w:type="gramEnd"/>
    </w:p>
    <w:p w14:paraId="481958DF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F73459F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44299BC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Solution(</w:t>
      </w:r>
      <w:proofErr w:type="gramEnd"/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x,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y) {</w:t>
      </w:r>
      <w:proofErr w:type="gramEnd"/>
    </w:p>
    <w:p w14:paraId="1A10AB40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* y * (PI - sin(x)) * (1 - y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  <w:proofErr w:type="gramEnd"/>
    </w:p>
    <w:p w14:paraId="0C866396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AA720D9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8A3F6E2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Error(</w:t>
      </w:r>
      <w:proofErr w:type="gramEnd"/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y,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lx,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ly,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N) {</w:t>
      </w:r>
    </w:p>
    <w:p w14:paraId="6542EB9B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hx = lx /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N;</w:t>
      </w:r>
      <w:proofErr w:type="gramEnd"/>
    </w:p>
    <w:p w14:paraId="5355794A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hy = (ly * hx) /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lx;</w:t>
      </w:r>
      <w:proofErr w:type="gramEnd"/>
    </w:p>
    <w:p w14:paraId="111AFFE0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max =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-1.0;</w:t>
      </w:r>
      <w:proofErr w:type="gramEnd"/>
    </w:p>
    <w:p w14:paraId="53D6EEBE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&lt;= N; i+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+) {</w:t>
      </w:r>
      <w:proofErr w:type="gramEnd"/>
    </w:p>
    <w:p w14:paraId="7791DBF7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&lt;= N;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j++) {</w:t>
      </w:r>
      <w:proofErr w:type="gramEnd"/>
    </w:p>
    <w:p w14:paraId="31B096FB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abs(y[</w:t>
      </w:r>
      <w:proofErr w:type="gramEnd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j * (N + 1) + i] -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Solution(</w:t>
      </w:r>
      <w:proofErr w:type="gramEnd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hx * i, hy * j)) &gt;= max)</w:t>
      </w:r>
    </w:p>
    <w:p w14:paraId="5E9CE596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max =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abs(y[</w:t>
      </w:r>
      <w:proofErr w:type="gramEnd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j * (N + 1) + i] -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Solution(</w:t>
      </w:r>
      <w:proofErr w:type="gramEnd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hx * i, hy * j)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  <w:proofErr w:type="gramEnd"/>
    </w:p>
    <w:p w14:paraId="4420937E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0C7271C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3342AF2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max;</w:t>
      </w:r>
      <w:proofErr w:type="gramEnd"/>
    </w:p>
    <w:p w14:paraId="63607495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6655CD6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9A73603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delta(</w:t>
      </w:r>
      <w:proofErr w:type="gramEnd"/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y_0,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y,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N) {</w:t>
      </w:r>
      <w:r w:rsidRPr="0082257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82257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проверки</w:t>
      </w:r>
      <w:r w:rsidRPr="0082257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сходимости</w:t>
      </w:r>
      <w:r w:rsidRPr="0082257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итерационного</w:t>
      </w:r>
      <w:r w:rsidRPr="0082257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метода</w:t>
      </w:r>
    </w:p>
    <w:p w14:paraId="1ECFFABE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max =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-1;</w:t>
      </w:r>
      <w:proofErr w:type="gramEnd"/>
    </w:p>
    <w:p w14:paraId="2BD302FF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temp =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0;</w:t>
      </w:r>
      <w:proofErr w:type="gramEnd"/>
    </w:p>
    <w:p w14:paraId="5926BE69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(N + 1) * (N + 1); i++) {</w:t>
      </w:r>
    </w:p>
    <w:p w14:paraId="3E63B0D0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temp = abs(y_0[i] - y[i]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  <w:proofErr w:type="gramEnd"/>
    </w:p>
    <w:p w14:paraId="11830045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(temp &gt; max)</w:t>
      </w:r>
    </w:p>
    <w:p w14:paraId="69AE0F56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max =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temp;</w:t>
      </w:r>
      <w:proofErr w:type="gramEnd"/>
    </w:p>
    <w:p w14:paraId="558F3FE4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392EC03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max;</w:t>
      </w:r>
      <w:proofErr w:type="gramEnd"/>
    </w:p>
    <w:p w14:paraId="6675154A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4BEAECC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24485B4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SimpleIterations_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Puasson(</w:t>
      </w:r>
      <w:proofErr w:type="gramEnd"/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y,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lx,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ly,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N) {</w:t>
      </w:r>
    </w:p>
    <w:p w14:paraId="69CA09B4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hx = lx /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N;</w:t>
      </w:r>
      <w:proofErr w:type="gramEnd"/>
    </w:p>
    <w:p w14:paraId="06E32AE4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hy = (ly * hx) /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lx;</w:t>
      </w:r>
      <w:proofErr w:type="gramEnd"/>
    </w:p>
    <w:p w14:paraId="53F120E7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tau =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pow(</w:t>
      </w:r>
      <w:proofErr w:type="gramEnd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hx * hy, 2) / (2.0 * (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pow(</w:t>
      </w:r>
      <w:proofErr w:type="gramEnd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hx, 2) +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pow(</w:t>
      </w:r>
      <w:proofErr w:type="gramEnd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hy, 2))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  <w:proofErr w:type="gramEnd"/>
    </w:p>
    <w:p w14:paraId="648820F9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y_0 =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(N + 1) * (N + 1)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  <w:proofErr w:type="gramEnd"/>
    </w:p>
    <w:p w14:paraId="5565CF3E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DCC4EBF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&lt;= N; i+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+) {</w:t>
      </w:r>
      <w:proofErr w:type="gramEnd"/>
      <w:r w:rsidRPr="0082257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границы</w:t>
      </w:r>
    </w:p>
    <w:p w14:paraId="61F5CB54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&lt;= N;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j++) {</w:t>
      </w:r>
      <w:proofErr w:type="gramEnd"/>
    </w:p>
    <w:p w14:paraId="2D863C78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((i == 0) || (i == N) || (j == 0) || (j == N)) {</w:t>
      </w:r>
    </w:p>
    <w:p w14:paraId="11CA911A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y_0[j * (N + 1) + i] =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phi(</w:t>
      </w:r>
      <w:proofErr w:type="gramEnd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 * hx, j * hy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  <w:proofErr w:type="gramEnd"/>
    </w:p>
    <w:p w14:paraId="232D4D31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y[</w:t>
      </w:r>
      <w:proofErr w:type="gramEnd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 * (N + 1) + i] = y_0[j * (N + 1) + i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  <w:proofErr w:type="gramEnd"/>
    </w:p>
    <w:p w14:paraId="1BF713DD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0C1CE90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561E5CE0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y_0[j * (N + 1) + i] =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0;</w:t>
      </w:r>
      <w:proofErr w:type="gramEnd"/>
    </w:p>
    <w:p w14:paraId="65DDF33C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EC93A4A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8CDD52A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B779382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562C79A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iter =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0;</w:t>
      </w:r>
      <w:proofErr w:type="gramEnd"/>
    </w:p>
    <w:p w14:paraId="19905602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D;</w:t>
      </w:r>
      <w:proofErr w:type="gramEnd"/>
    </w:p>
    <w:p w14:paraId="51405641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C39D90D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42488E9B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iter+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+;</w:t>
      </w:r>
      <w:proofErr w:type="gramEnd"/>
    </w:p>
    <w:p w14:paraId="7493A3B3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1; i &lt; N; i+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+) {</w:t>
      </w:r>
      <w:proofErr w:type="gramEnd"/>
    </w:p>
    <w:p w14:paraId="5EFC1099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1; j &lt; N; j++) {</w:t>
      </w:r>
    </w:p>
    <w:p w14:paraId="0715A01E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y[</w:t>
      </w:r>
      <w:proofErr w:type="gramEnd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 * (N + 1) + i] = y_0[j * (N + 1) + i] +</w:t>
      </w:r>
    </w:p>
    <w:p w14:paraId="63AC4CE7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tau * (</w:t>
      </w:r>
    </w:p>
    <w:p w14:paraId="640F27FC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((y_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0[(</w:t>
      </w:r>
      <w:proofErr w:type="gramEnd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 + 1) * (N + 1) + i] -</w:t>
      </w:r>
    </w:p>
    <w:p w14:paraId="347DE83B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2.0 * y_0[j * (N + 1) + i] +</w:t>
      </w:r>
    </w:p>
    <w:p w14:paraId="5D42F8AC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y_0[(j - 1) * (N + 1) + i]) /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pow(</w:t>
      </w:r>
      <w:proofErr w:type="gramEnd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hy, 2)) +</w:t>
      </w:r>
    </w:p>
    <w:p w14:paraId="6D4AC522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((y_0[j * (N + 1) + i + 1] -</w:t>
      </w:r>
    </w:p>
    <w:p w14:paraId="6879A3B5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2.0 * y_0[j * (N + 1) + i] +</w:t>
      </w:r>
    </w:p>
    <w:p w14:paraId="1D8A486C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y_0[j * (N + 1) + i - 1]) /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pow(</w:t>
      </w:r>
      <w:proofErr w:type="gramEnd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hx, 2)) +</w:t>
      </w:r>
    </w:p>
    <w:p w14:paraId="5D091FC3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F(</w:t>
      </w:r>
      <w:proofErr w:type="gramEnd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 * hx, j * hy)</w:t>
      </w:r>
    </w:p>
    <w:p w14:paraId="42147573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);</w:t>
      </w:r>
    </w:p>
    <w:p w14:paraId="25EA8F0D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27EAA22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051ADF9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88BF836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D =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delta(</w:t>
      </w:r>
      <w:proofErr w:type="gramEnd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y_0, y, N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  <w:proofErr w:type="gramEnd"/>
    </w:p>
    <w:p w14:paraId="4CBDDF6C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B3107BB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(N + 1) * (N + 1); i++)</w:t>
      </w:r>
    </w:p>
    <w:p w14:paraId="13024E14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y_0[i] = y[i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  <w:proofErr w:type="gramEnd"/>
    </w:p>
    <w:p w14:paraId="5A7A1122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7F02437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 &gt; epsilon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  <w:proofErr w:type="gramEnd"/>
    </w:p>
    <w:p w14:paraId="72AA03CE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F60EE04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cout &lt;&lt; </w:t>
      </w:r>
      <w:r w:rsidRPr="0082257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"N: "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&lt;&lt; N &lt;&lt; </w:t>
      </w:r>
      <w:r w:rsidRPr="0082257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", Iterations: "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&lt;&lt; iter &lt;&lt; </w:t>
      </w:r>
      <w:r w:rsidRPr="0082257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", Error: "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&lt;&lt;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Error(</w:t>
      </w:r>
      <w:proofErr w:type="gramEnd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y, lx, ly, N) &lt;&lt;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endl;</w:t>
      </w:r>
      <w:proofErr w:type="gramEnd"/>
    </w:p>
    <w:p w14:paraId="44981D24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AA2DA81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delete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y_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0;</w:t>
      </w:r>
      <w:proofErr w:type="gramEnd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74A533F8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0C79846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4296D8E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445C95F0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lx =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PI;</w:t>
      </w:r>
      <w:proofErr w:type="gramEnd"/>
    </w:p>
    <w:p w14:paraId="2EF0E3C0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ly =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1.0;</w:t>
      </w:r>
      <w:proofErr w:type="gramEnd"/>
    </w:p>
    <w:p w14:paraId="6A5E02E1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3A1728B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vector&lt;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N_values = {20,40,60,80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};</w:t>
      </w:r>
      <w:proofErr w:type="gramEnd"/>
    </w:p>
    <w:p w14:paraId="53B3FB30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AB83F39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auto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 :</w:t>
      </w:r>
      <w:proofErr w:type="gramEnd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N_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values) {</w:t>
      </w:r>
      <w:proofErr w:type="gramEnd"/>
    </w:p>
    <w:p w14:paraId="495E3EEE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y = </w:t>
      </w:r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2257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(N + 1) * (N + 1)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  <w:proofErr w:type="gramEnd"/>
    </w:p>
    <w:p w14:paraId="3FA10667" w14:textId="77777777" w:rsidR="00822570" w:rsidRP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SimpleIterations_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Puasson(</w:t>
      </w:r>
      <w:proofErr w:type="gramEnd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y, lx, ly, N</w:t>
      </w:r>
      <w:proofErr w:type="gramStart"/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  <w:proofErr w:type="gramEnd"/>
    </w:p>
    <w:p w14:paraId="1F7F845F" w14:textId="77777777" w:rsid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225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delete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 y; </w:t>
      </w:r>
    </w:p>
    <w:p w14:paraId="7A05FA03" w14:textId="77777777" w:rsid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52554C8F" w14:textId="77777777" w:rsid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D66F360" w14:textId="77777777" w:rsid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61937327" w14:textId="77777777" w:rsidR="00822570" w:rsidRDefault="00822570" w:rsidP="0082257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4F88212" w14:textId="2713CABE" w:rsidR="0061554B" w:rsidRPr="00C0596C" w:rsidRDefault="0061554B" w:rsidP="0061554B">
      <w:pPr>
        <w:pStyle w:val="a2"/>
        <w:numPr>
          <w:ilvl w:val="0"/>
          <w:numId w:val="0"/>
        </w:numPr>
        <w:jc w:val="left"/>
        <w:rPr>
          <w:rFonts w:eastAsiaTheme="minorHAnsi"/>
          <w:szCs w:val="28"/>
          <w:u w:val="single"/>
          <w:lang w:val="en-US" w:eastAsia="en-US"/>
        </w:rPr>
      </w:pPr>
      <w:r>
        <w:rPr>
          <w:rFonts w:eastAsiaTheme="minorHAnsi"/>
          <w:szCs w:val="28"/>
          <w:u w:val="single"/>
          <w:lang w:eastAsia="en-US"/>
        </w:rPr>
        <w:t>Задание</w:t>
      </w:r>
      <w:r w:rsidRPr="00C0596C">
        <w:rPr>
          <w:rFonts w:eastAsiaTheme="minorHAnsi"/>
          <w:szCs w:val="28"/>
          <w:u w:val="single"/>
          <w:lang w:val="en-US" w:eastAsia="en-US"/>
        </w:rPr>
        <w:t xml:space="preserve"> 2</w:t>
      </w:r>
    </w:p>
    <w:p w14:paraId="0D8CD70D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156A9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proofErr w:type="gramEnd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6A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6F22C4CB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156A9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proofErr w:type="gramEnd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6A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&lt;cmath&gt;</w:t>
      </w:r>
    </w:p>
    <w:p w14:paraId="23E48CFE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156A9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proofErr w:type="gramEnd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6A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&lt;fstream&gt;</w:t>
      </w:r>
    </w:p>
    <w:p w14:paraId="1201BFD2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156A9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proofErr w:type="gramEnd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6A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&lt;vector&gt;</w:t>
      </w:r>
    </w:p>
    <w:p w14:paraId="6828A311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A04C3D3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std;</w:t>
      </w:r>
      <w:proofErr w:type="gramEnd"/>
    </w:p>
    <w:p w14:paraId="23D97123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7D60C60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PI 3.14159265358979323846</w:t>
      </w:r>
    </w:p>
    <w:p w14:paraId="19A5B5B7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538E41B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lastRenderedPageBreak/>
        <w:t>const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epsilon = 1.0e-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10;</w:t>
      </w:r>
      <w:proofErr w:type="gramEnd"/>
    </w:p>
    <w:p w14:paraId="7293A33E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4EA6DA6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F(</w:t>
      </w:r>
      <w:proofErr w:type="gramEnd"/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x,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y) {</w:t>
      </w:r>
      <w:proofErr w:type="gramEnd"/>
    </w:p>
    <w:p w14:paraId="507D30FA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2 * x * (PI - sin(x)) - y * (1 - y) * (x * sin(x) - 2 * cos(x)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  <w:proofErr w:type="gramEnd"/>
    </w:p>
    <w:p w14:paraId="6DCCBF15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62CB87C8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phi(</w:t>
      </w:r>
      <w:proofErr w:type="gramEnd"/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x,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y) {</w:t>
      </w:r>
      <w:proofErr w:type="gramEnd"/>
    </w:p>
    <w:p w14:paraId="3524E6F0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(x == 0)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0;</w:t>
      </w:r>
      <w:proofErr w:type="gramEnd"/>
    </w:p>
    <w:p w14:paraId="63BC5283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(x == PI)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PI * PI * y * (1 - y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  <w:proofErr w:type="gramEnd"/>
    </w:p>
    <w:p w14:paraId="4AB656D0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(y ==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 || y</w:t>
      </w:r>
      <w:proofErr w:type="gramEnd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1)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0;</w:t>
      </w:r>
      <w:proofErr w:type="gramEnd"/>
    </w:p>
    <w:p w14:paraId="502D40A1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0;</w:t>
      </w:r>
      <w:proofErr w:type="gramEnd"/>
    </w:p>
    <w:p w14:paraId="73153CDF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0CD35CB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B956D1C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Solution(</w:t>
      </w:r>
      <w:proofErr w:type="gramEnd"/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x,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y) {</w:t>
      </w:r>
      <w:proofErr w:type="gramEnd"/>
    </w:p>
    <w:p w14:paraId="1E87A623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* y * (PI - sin(x)) * (1 - y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  <w:proofErr w:type="gramEnd"/>
    </w:p>
    <w:p w14:paraId="54FD53D2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5858798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EAF7FB3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Error(</w:t>
      </w:r>
      <w:proofErr w:type="gramEnd"/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y,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lx,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ly,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N) {</w:t>
      </w:r>
    </w:p>
    <w:p w14:paraId="6DC2D9AE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hx = lx /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N;</w:t>
      </w:r>
      <w:proofErr w:type="gramEnd"/>
    </w:p>
    <w:p w14:paraId="6725D860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hy = (ly * hx) /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lx;</w:t>
      </w:r>
      <w:proofErr w:type="gramEnd"/>
    </w:p>
    <w:p w14:paraId="31EAD7EE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max =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-1.0;</w:t>
      </w:r>
      <w:proofErr w:type="gramEnd"/>
    </w:p>
    <w:p w14:paraId="196AA55F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&lt;= N; i+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+) {</w:t>
      </w:r>
      <w:proofErr w:type="gramEnd"/>
    </w:p>
    <w:p w14:paraId="2B56F42C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&lt;= N;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j++) {</w:t>
      </w:r>
      <w:proofErr w:type="gramEnd"/>
    </w:p>
    <w:p w14:paraId="41E1FA7A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abs(y[</w:t>
      </w:r>
      <w:proofErr w:type="gramEnd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j * (N + 1) + i] -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Solution(</w:t>
      </w:r>
      <w:proofErr w:type="gramEnd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hx * i, hy * j)) &gt;= max)</w:t>
      </w:r>
    </w:p>
    <w:p w14:paraId="1552E088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max =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abs(y[</w:t>
      </w:r>
      <w:proofErr w:type="gramEnd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j * (N + 1) + i] -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Solution(</w:t>
      </w:r>
      <w:proofErr w:type="gramEnd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hx * i, hy * j)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  <w:proofErr w:type="gramEnd"/>
    </w:p>
    <w:p w14:paraId="277C7C74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DBF26B6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93CF346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max;</w:t>
      </w:r>
      <w:proofErr w:type="gramEnd"/>
    </w:p>
    <w:p w14:paraId="124DB8A6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4AB16137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1EB5B91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delta(</w:t>
      </w:r>
      <w:proofErr w:type="gramEnd"/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y_0,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y,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N) {</w:t>
      </w:r>
      <w:proofErr w:type="gramEnd"/>
    </w:p>
    <w:p w14:paraId="0D248253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max =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-1;</w:t>
      </w:r>
      <w:proofErr w:type="gramEnd"/>
    </w:p>
    <w:p w14:paraId="4CA869EA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temp =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0;</w:t>
      </w:r>
      <w:proofErr w:type="gramEnd"/>
    </w:p>
    <w:p w14:paraId="73F425F3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(N + 1) * (N + 1); i++) {</w:t>
      </w:r>
    </w:p>
    <w:p w14:paraId="7860C35A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temp = abs(y_0[i] - y[i]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  <w:proofErr w:type="gramEnd"/>
    </w:p>
    <w:p w14:paraId="33333913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(temp &gt; max)</w:t>
      </w:r>
    </w:p>
    <w:p w14:paraId="4F215E99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max =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temp;</w:t>
      </w:r>
      <w:proofErr w:type="gramEnd"/>
    </w:p>
    <w:p w14:paraId="4E370579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2FD9D065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max;</w:t>
      </w:r>
      <w:proofErr w:type="gramEnd"/>
    </w:p>
    <w:p w14:paraId="521C7993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2970CFCD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7E0A551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SOR(</w:t>
      </w:r>
      <w:proofErr w:type="gramEnd"/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y,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lx,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ly,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N,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w) {</w:t>
      </w:r>
      <w:proofErr w:type="gramEnd"/>
    </w:p>
    <w:p w14:paraId="3032F6F5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hx = lx /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N;</w:t>
      </w:r>
      <w:proofErr w:type="gramEnd"/>
    </w:p>
    <w:p w14:paraId="2E38E960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hy = (ly * hx) /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lx;</w:t>
      </w:r>
      <w:proofErr w:type="gramEnd"/>
    </w:p>
    <w:p w14:paraId="585DCF95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y_0 =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(N + 1) * (N + 1)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  <w:proofErr w:type="gramEnd"/>
    </w:p>
    <w:p w14:paraId="21F15A74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 =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0;</w:t>
      </w:r>
      <w:proofErr w:type="gramEnd"/>
    </w:p>
    <w:p w14:paraId="4327C704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iter =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0;</w:t>
      </w:r>
      <w:proofErr w:type="gramEnd"/>
    </w:p>
    <w:p w14:paraId="680ACB1A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&lt;= N; i+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+) {</w:t>
      </w:r>
      <w:proofErr w:type="gramEnd"/>
    </w:p>
    <w:p w14:paraId="011E9ECF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&lt;= N;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j++) {</w:t>
      </w:r>
      <w:proofErr w:type="gramEnd"/>
    </w:p>
    <w:p w14:paraId="0EBF1011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((i == 0) || (i == N) || (j == 0) || (j == N)) {</w:t>
      </w:r>
    </w:p>
    <w:p w14:paraId="52D81DBD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y_0[j * (N + 1) + i] =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phi(</w:t>
      </w:r>
      <w:proofErr w:type="gramEnd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 * hx, j * hy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  <w:proofErr w:type="gramEnd"/>
    </w:p>
    <w:p w14:paraId="47F9BE87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y[</w:t>
      </w:r>
      <w:proofErr w:type="gramEnd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 * (N + 1) + i] = y_0[j * (N + 1) + i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  <w:proofErr w:type="gramEnd"/>
    </w:p>
    <w:p w14:paraId="530F218D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686F644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02A25298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y_0[j * (N + 1) + i] =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0;</w:t>
      </w:r>
      <w:proofErr w:type="gramEnd"/>
    </w:p>
    <w:p w14:paraId="28473410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EA50F0C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D3F29E9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B378E5B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4D5D3A89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1; i &lt; N; i+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+) {</w:t>
      </w:r>
      <w:proofErr w:type="gramEnd"/>
    </w:p>
    <w:p w14:paraId="0C9B6ED1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1; j &lt; N; j++) {</w:t>
      </w:r>
    </w:p>
    <w:p w14:paraId="41F7019F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y[</w:t>
      </w:r>
      <w:proofErr w:type="gramEnd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 * (N + 1) + i] = (1 - w) * y_0[j * (N + 1) + i] + w *</w:t>
      </w:r>
    </w:p>
    <w:p w14:paraId="3C06055B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((y_0[j * (N + 1) + i + 1] +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y[</w:t>
      </w:r>
      <w:proofErr w:type="gramEnd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j * (N + 1) + i - 1]) /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pow(</w:t>
      </w:r>
      <w:proofErr w:type="gramEnd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hx, 2) +</w:t>
      </w:r>
    </w:p>
    <w:p w14:paraId="4E0850AB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(y_0[(j + 1) * (N + 1) + i] +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y[</w:t>
      </w:r>
      <w:proofErr w:type="gramEnd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(j - 1) * (N + 1) + i]) /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pow(</w:t>
      </w:r>
      <w:proofErr w:type="gramEnd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hy, 2) +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F(</w:t>
      </w:r>
      <w:proofErr w:type="gramEnd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i * hx, j * hy)) / (2.0 /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pow(</w:t>
      </w:r>
      <w:proofErr w:type="gramEnd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hx, 2) + 2.0 /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pow(</w:t>
      </w:r>
      <w:proofErr w:type="gramEnd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hy, 2)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  <w:proofErr w:type="gramEnd"/>
    </w:p>
    <w:p w14:paraId="300B9D71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8A3D26A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FCC0898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D =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delta(</w:t>
      </w:r>
      <w:proofErr w:type="gramEnd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y_0, y, N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  <w:proofErr w:type="gramEnd"/>
    </w:p>
    <w:p w14:paraId="6172921F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(N + 1) * (N + 1); i++)</w:t>
      </w:r>
    </w:p>
    <w:p w14:paraId="035CA67A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y_0[i] = y[i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  <w:proofErr w:type="gramEnd"/>
    </w:p>
    <w:p w14:paraId="146B496D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iter+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+;</w:t>
      </w:r>
      <w:proofErr w:type="gramEnd"/>
    </w:p>
    <w:p w14:paraId="72EC896D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 &gt; epsilon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  <w:proofErr w:type="gramEnd"/>
    </w:p>
    <w:p w14:paraId="77610897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</w:t>
      </w:r>
    </w:p>
    <w:p w14:paraId="60937B92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cout &lt;&lt; </w:t>
      </w:r>
      <w:r w:rsidRPr="00156A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"N: "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&lt;&lt; N &lt;&lt; </w:t>
      </w:r>
      <w:r w:rsidRPr="00156A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", Iterations: "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&lt;&lt; iter &lt;&lt; </w:t>
      </w:r>
      <w:r w:rsidRPr="00156A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", Error: "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&lt;&lt;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Error(</w:t>
      </w:r>
      <w:proofErr w:type="gramEnd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y, lx, ly, N) &lt;&lt;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endl;</w:t>
      </w:r>
      <w:proofErr w:type="gramEnd"/>
    </w:p>
    <w:p w14:paraId="14F86D7A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delete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y_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0;</w:t>
      </w:r>
      <w:proofErr w:type="gramEnd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198CA835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441DA649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0811EBA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3484A81A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031C1D0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lx =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PI;</w:t>
      </w:r>
      <w:proofErr w:type="gramEnd"/>
    </w:p>
    <w:p w14:paraId="6FE536A1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ly =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1.0;</w:t>
      </w:r>
      <w:proofErr w:type="gramEnd"/>
    </w:p>
    <w:p w14:paraId="476DB82C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73F4939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vector&lt;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N_values = {20,40,60,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80 }</w:t>
      </w:r>
      <w:proofErr w:type="gramEnd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1E8F65C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13FFB6A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auto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 :</w:t>
      </w:r>
      <w:proofErr w:type="gramEnd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N_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values) {</w:t>
      </w:r>
      <w:proofErr w:type="gramEnd"/>
    </w:p>
    <w:p w14:paraId="1E9D031A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y = </w:t>
      </w:r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(N + 1) * (N + 1)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  <w:proofErr w:type="gramEnd"/>
    </w:p>
    <w:p w14:paraId="088CBE03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SOR(</w:t>
      </w:r>
      <w:proofErr w:type="gramEnd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y, lx, ly, N, 1.6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  <w:proofErr w:type="gramEnd"/>
    </w:p>
    <w:p w14:paraId="1A622A18" w14:textId="77777777" w:rsidR="00156A96" w:rsidRPr="00156A96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156A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delete</w:t>
      </w: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proofErr w:type="gramStart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y;</w:t>
      </w:r>
      <w:proofErr w:type="gramEnd"/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42F5AC9E" w14:textId="77777777" w:rsidR="00156A96" w:rsidRPr="0016414C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6A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641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65EBF154" w14:textId="77777777" w:rsidR="00156A96" w:rsidRPr="0016414C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7960BBE" w14:textId="77777777" w:rsidR="00156A96" w:rsidRPr="0016414C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1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6414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641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641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0;</w:t>
      </w:r>
      <w:proofErr w:type="gramEnd"/>
    </w:p>
    <w:p w14:paraId="424D44E6" w14:textId="77777777" w:rsidR="00156A96" w:rsidRPr="0016414C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14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29591355" w14:textId="77777777" w:rsidR="00156A96" w:rsidRPr="0016414C" w:rsidRDefault="00156A96" w:rsidP="00156A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3043A6C" w14:textId="75AEFC0E" w:rsidR="0061554B" w:rsidRPr="00C0596C" w:rsidRDefault="0061554B" w:rsidP="0061554B">
      <w:pPr>
        <w:pStyle w:val="a2"/>
        <w:numPr>
          <w:ilvl w:val="0"/>
          <w:numId w:val="0"/>
        </w:numPr>
        <w:jc w:val="left"/>
        <w:rPr>
          <w:rFonts w:eastAsiaTheme="minorHAnsi"/>
          <w:szCs w:val="28"/>
          <w:u w:val="single"/>
          <w:lang w:val="en-US" w:eastAsia="en-US"/>
        </w:rPr>
      </w:pPr>
      <w:r>
        <w:rPr>
          <w:rFonts w:eastAsiaTheme="minorHAnsi"/>
          <w:szCs w:val="28"/>
          <w:u w:val="single"/>
          <w:lang w:eastAsia="en-US"/>
        </w:rPr>
        <w:t>Задание</w:t>
      </w:r>
      <w:r w:rsidRPr="00C0596C">
        <w:rPr>
          <w:rFonts w:eastAsiaTheme="minorHAnsi"/>
          <w:szCs w:val="28"/>
          <w:u w:val="single"/>
          <w:lang w:val="en-US" w:eastAsia="en-US"/>
        </w:rPr>
        <w:t xml:space="preserve"> 3</w:t>
      </w:r>
    </w:p>
    <w:p w14:paraId="6235DEB4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47AD994C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&lt;cmath&gt;</w:t>
      </w:r>
    </w:p>
    <w:p w14:paraId="69DEE6C0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&lt;fstream&gt;</w:t>
      </w:r>
    </w:p>
    <w:p w14:paraId="27475467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67DC889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528316CC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A0E60A9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PI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3.14159265358979323846</w:t>
      </w:r>
    </w:p>
    <w:p w14:paraId="649EF0FC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epsilon = 1.0e-10;</w:t>
      </w:r>
    </w:p>
    <w:p w14:paraId="408FD93A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8D4C33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f(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y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CB14154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67241692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-(2 *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(</w:t>
      </w:r>
      <w:r w:rsidRPr="001B1E24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PI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sin(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)) -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y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(1 -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y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* (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sin(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- 2 * cos(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)));</w:t>
      </w:r>
    </w:p>
    <w:p w14:paraId="6E82BDF8" w14:textId="77777777" w:rsid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8BED89E" w14:textId="77777777" w:rsid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C88F340" w14:textId="77777777" w:rsid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доступ к элементам разреженной матрицы в формате пятидиагональной</w:t>
      </w:r>
    </w:p>
    <w:p w14:paraId="6CE8AD86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inline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Acc(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j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555CE43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37D6BF6D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temp = 0;</w:t>
      </w:r>
    </w:p>
    <w:p w14:paraId="447A7F54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K = sqrt(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A73A557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((abs(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j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== K) &amp;&amp; (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j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)) { temp =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5 + 4];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temp; }</w:t>
      </w:r>
    </w:p>
    <w:p w14:paraId="319ABCB2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((abs(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j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== K) &amp;&amp; (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j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)) { temp =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5 + 0];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temp; }</w:t>
      </w:r>
    </w:p>
    <w:p w14:paraId="1845B416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(abs(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j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&lt;= 1) { temp =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5 +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j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+ 2];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temp; }</w:t>
      </w:r>
    </w:p>
    <w:p w14:paraId="451A650B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temp;</w:t>
      </w:r>
    </w:p>
    <w:p w14:paraId="20A3218D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2D4AEDCC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E918134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скалярное</w:t>
      </w:r>
      <w:r w:rsidRPr="001B1E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произведение</w:t>
      </w:r>
      <w:r w:rsidRPr="001B1E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векторов</w:t>
      </w:r>
    </w:p>
    <w:p w14:paraId="1F16766B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VecScalarProduct(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BC9A822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42440235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0;</w:t>
      </w:r>
    </w:p>
    <w:p w14:paraId="46158DA2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</w:t>
      </w:r>
    </w:p>
    <w:p w14:paraId="43E76CA6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result +=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[i] *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[i];</w:t>
      </w:r>
    </w:p>
    <w:p w14:paraId="203FEC41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result;</w:t>
      </w:r>
    </w:p>
    <w:p w14:paraId="4F574C2F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6312875B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8DF978E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VecSum(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a_coef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b_coef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4C61933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0EC1819D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c =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30960D79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</w:t>
      </w:r>
    </w:p>
    <w:p w14:paraId="078F9F98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c[i] =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a_coef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[i] +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b_coef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[i];</w:t>
      </w:r>
    </w:p>
    <w:p w14:paraId="2BEA4C62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c;</w:t>
      </w:r>
    </w:p>
    <w:p w14:paraId="56810DFD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0027A34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A16E7D1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VecNorm(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BC82F58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19CD0475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abs(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[0]);</w:t>
      </w:r>
    </w:p>
    <w:p w14:paraId="6930CCE6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1; i &lt;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</w:t>
      </w:r>
    </w:p>
    <w:p w14:paraId="10318FF0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86BB1BE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(abs(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[i]) &gt; result)</w:t>
      </w:r>
    </w:p>
    <w:p w14:paraId="368EB1C5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result = abs(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[i]);</w:t>
      </w:r>
    </w:p>
    <w:p w14:paraId="1B46B40D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2761644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result;</w:t>
      </w:r>
    </w:p>
    <w:p w14:paraId="0740E362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5F5FCE50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97ACE3B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MatrixVectorProduct(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v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746B606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6EC20979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b =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24F26C8E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temp = 0;</w:t>
      </w:r>
    </w:p>
    <w:p w14:paraId="033B5855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elemA = 0;</w:t>
      </w:r>
    </w:p>
    <w:p w14:paraId="16B87911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</w:t>
      </w:r>
    </w:p>
    <w:p w14:paraId="3E093FE5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03E4FFF3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temp = 0;</w:t>
      </w:r>
    </w:p>
    <w:p w14:paraId="033BB2E5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k = 0; k &lt;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k++)</w:t>
      </w:r>
    </w:p>
    <w:p w14:paraId="244AB5B6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129DBA3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elemA = Acc(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i, k);</w:t>
      </w:r>
    </w:p>
    <w:p w14:paraId="1DDBE8DD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temp += elemA *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v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[k];</w:t>
      </w:r>
    </w:p>
    <w:p w14:paraId="1881284D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DF3C66D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b[i] = temp;</w:t>
      </w:r>
    </w:p>
    <w:p w14:paraId="7C0FFCC4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C60DBC0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b;</w:t>
      </w:r>
    </w:p>
    <w:p w14:paraId="7ADB01A1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EDA7620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DF26E2F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Метод</w:t>
      </w:r>
      <w:r w:rsidRPr="001B1E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сопряжённых</w:t>
      </w:r>
      <w:r w:rsidRPr="001B1E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градиентов</w:t>
      </w:r>
    </w:p>
    <w:p w14:paraId="3879E2A2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CGM(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x_0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maxiter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acc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6F8275C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690ACB56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x_k =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5E27970E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x_k1 =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2FDAD4BF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p_k =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792062FF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p_k1 =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6A82D901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r_k =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38CBEBAE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r_k1 =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021D56C5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q_k;</w:t>
      </w:r>
    </w:p>
    <w:p w14:paraId="3A966DE7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alpha_k = 0, beta_k = 0;</w:t>
      </w:r>
    </w:p>
    <w:p w14:paraId="38030273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delta = 0;</w:t>
      </w:r>
    </w:p>
    <w:p w14:paraId="6681C3DA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iter = 0;</w:t>
      </w:r>
    </w:p>
    <w:p w14:paraId="1B436661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3BB4519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</w:t>
      </w:r>
    </w:p>
    <w:p w14:paraId="425689DA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x_k[i] =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x_0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[i];</w:t>
      </w:r>
    </w:p>
    <w:p w14:paraId="0CF34BC3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CAE29F7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r_k = VecSum(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MatrixVectorProduct(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x_k,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), 1.0, -1.0,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08CD66C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</w:t>
      </w:r>
    </w:p>
    <w:p w14:paraId="660AEA70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p_k[i] = r_k[i];</w:t>
      </w:r>
    </w:p>
    <w:p w14:paraId="4BD0B89B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146FE0F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</w:t>
      </w:r>
    </w:p>
    <w:p w14:paraId="3B8D4091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4F2E094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iter++;</w:t>
      </w:r>
    </w:p>
    <w:p w14:paraId="649E68CD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q_k = MatrixVectorProduct(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p_k,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C2774EA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alpha_k = -VecScalarProduct(r_k, r_k,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/ VecScalarProduct(p_k, q_k,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0BCF2D4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x_k1 = VecSum(x_k, p_k, 1.0, -alpha_k,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BBC5CDF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r_k1 = VecSum(r_k, q_k, 1.0, alpha_k,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443B726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delta = VecScalarProduct(r_k1, r_k1,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4D5ED9F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(delta &lt;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acc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E09A4CF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3046DF2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beta_k = VecScalarProduct(r_k1, r_k1,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/ VecScalarProduct(r_k, r_k,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BFAA11A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p_k1 = VecSum(r_k1, p_k, 1.0, beta_k,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9032129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</w:t>
      </w:r>
    </w:p>
    <w:p w14:paraId="181BFD03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4C60AC6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x_k[i] = x_k1[i];</w:t>
      </w:r>
    </w:p>
    <w:p w14:paraId="3C9807A0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r_k[i] = r_k1[i];</w:t>
      </w:r>
    </w:p>
    <w:p w14:paraId="2F6959B8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p_k[i] = p_k1[i];</w:t>
      </w:r>
    </w:p>
    <w:p w14:paraId="77A3C474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0B48376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delete[]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q_k;</w:t>
      </w:r>
    </w:p>
    <w:p w14:paraId="0824204F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delete[]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x_k1;</w:t>
      </w:r>
    </w:p>
    <w:p w14:paraId="6CF83364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delete[]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r_k1;</w:t>
      </w:r>
    </w:p>
    <w:p w14:paraId="08D8621E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delete[]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p_k1;</w:t>
      </w:r>
    </w:p>
    <w:p w14:paraId="7038C3D4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(iter &lt;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maxiter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CBD9F4A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194BCB7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cout </w:t>
      </w:r>
      <w:r w:rsidRPr="001B1E2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iter </w:t>
      </w:r>
      <w:r w:rsidRPr="001B1E2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Iterations"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14:paraId="6218825C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delete[]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r_k;</w:t>
      </w:r>
    </w:p>
    <w:p w14:paraId="614DE101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delete[]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p_k;</w:t>
      </w:r>
    </w:p>
    <w:p w14:paraId="03BDDE8D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x_k;</w:t>
      </w:r>
    </w:p>
    <w:p w14:paraId="260F6C04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8AF900C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235F7D9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Solution(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y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B72115B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52109B83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y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(</w:t>
      </w:r>
      <w:r w:rsidRPr="001B1E24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PI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sin(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)) * (1 -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y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22AC70E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E235574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C921629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ChebNormErr(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y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lx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ly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B6906A0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72FF8E6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hx =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lx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66C620C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hy =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ly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6FA660A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max = -1.0;</w:t>
      </w:r>
    </w:p>
    <w:p w14:paraId="3F2954E4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&lt;=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</w:t>
      </w:r>
    </w:p>
    <w:p w14:paraId="2FAA7EB4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ACB8AFE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&lt;= 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j++)</w:t>
      </w:r>
    </w:p>
    <w:p w14:paraId="2DA016AE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192D3F8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err = abs(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y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[j * (</w:t>
      </w:r>
      <w:r w:rsidRPr="001B1E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+ 1) + i] - Solution(hx * i, hy * j));</w:t>
      </w:r>
    </w:p>
    <w:p w14:paraId="28DACB3B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(err &gt; max)</w:t>
      </w:r>
    </w:p>
    <w:p w14:paraId="6CB34CE7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max = err;</w:t>
      </w:r>
    </w:p>
    <w:p w14:paraId="359A3C25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9022597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268FD00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max;</w:t>
      </w:r>
    </w:p>
    <w:p w14:paraId="70BEDF9C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6595521D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C7C18D9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main()</w:t>
      </w:r>
    </w:p>
    <w:p w14:paraId="2FD20F68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8A5C2B4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Ns[] = { 20, 40, 60, 80 };</w:t>
      </w:r>
    </w:p>
    <w:p w14:paraId="7A2B3686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6D7A94A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idx = 0; idx &lt; 4; idx++)</w:t>
      </w:r>
    </w:p>
    <w:p w14:paraId="7A866A66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1ACC830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= Ns[idx];</w:t>
      </w:r>
    </w:p>
    <w:p w14:paraId="2C889A1A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F8CA7EC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lx = </w:t>
      </w:r>
      <w:r w:rsidRPr="001B1E24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PI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212BF5C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ly = 1.0;</w:t>
      </w:r>
    </w:p>
    <w:p w14:paraId="4443EFDB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hx = lx / N;</w:t>
      </w:r>
    </w:p>
    <w:p w14:paraId="7D5590AD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hy = ly / N;</w:t>
      </w:r>
    </w:p>
    <w:p w14:paraId="569C412C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37D066E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size = (N - 1) * (N - 1);</w:t>
      </w:r>
    </w:p>
    <w:p w14:paraId="2E6C94CF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A =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[size * 5];</w:t>
      </w:r>
    </w:p>
    <w:p w14:paraId="1695A3CA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b =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[size];</w:t>
      </w:r>
    </w:p>
    <w:p w14:paraId="05B94704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y_0 =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[size];</w:t>
      </w:r>
    </w:p>
    <w:p w14:paraId="2FE614A2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y =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[(N + 1) * (N + 1)];</w:t>
      </w:r>
    </w:p>
    <w:p w14:paraId="28B25CD3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D9FD98D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B1E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матрица</w:t>
      </w:r>
      <w:r w:rsidRPr="001B1E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A </w:t>
      </w:r>
    </w:p>
    <w:p w14:paraId="5869DA53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size; j++)</w:t>
      </w:r>
    </w:p>
    <w:p w14:paraId="6FE995C4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F236474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row = j / (N - 1);</w:t>
      </w:r>
    </w:p>
    <w:p w14:paraId="3BD1B7D8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col = j % (N - 1);</w:t>
      </w:r>
    </w:p>
    <w:p w14:paraId="77869D20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246D5A8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A[j * 5 + 0] = (j &gt;= (N - 1)) ? 1.0 / (hy * hy) : 0.0;</w:t>
      </w:r>
    </w:p>
    <w:p w14:paraId="727F3969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A[j * 5 + 1] = (col &gt; 0) ? 1.0 / (hx * hx) : 0.0;</w:t>
      </w:r>
    </w:p>
    <w:p w14:paraId="15CA77DF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A[j * 5 + 2] = -2.0 * (1.0 / (hx * hx) + 1.0 / (hy * hy));</w:t>
      </w:r>
    </w:p>
    <w:p w14:paraId="136560D5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A[j * 5 + 3] = (col &lt; (N - 2)) ? 1.0 / (hx * hx) : 0.0;</w:t>
      </w:r>
    </w:p>
    <w:p w14:paraId="33409569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A[j * 5 + 4] = (j &lt; size - (N - 1)) ? 1.0 / (hy * hy) : 0.0;</w:t>
      </w:r>
    </w:p>
    <w:p w14:paraId="4FB0A24D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64F56EA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CC61AE8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(N - 1); j++)</w:t>
      </w:r>
    </w:p>
    <w:p w14:paraId="07033690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150E497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(N - 1); i++)</w:t>
      </w:r>
    </w:p>
    <w:p w14:paraId="375E4A20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74E7C3A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= (i + 1) * hx;</w:t>
      </w:r>
    </w:p>
    <w:p w14:paraId="5900854D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y_coord = (j + 1) * hy;</w:t>
      </w:r>
    </w:p>
    <w:p w14:paraId="0406B8B6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b[j * (N - 1) + i] = f(x, y_coord);</w:t>
      </w:r>
    </w:p>
    <w:p w14:paraId="10E8DA83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0139680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 == (N - 2))</w:t>
      </w:r>
    </w:p>
    <w:p w14:paraId="1A818E36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77395BB2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y_b = y_coord;</w:t>
      </w:r>
    </w:p>
    <w:p w14:paraId="6E7FB0B3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b[j * (N - 1) + i] -= (1.0 / (hx * hx)) * (</w:t>
      </w:r>
      <w:r w:rsidRPr="001B1E24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PI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</w:t>
      </w:r>
      <w:r w:rsidRPr="001B1E24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PI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y_b * (1 - y_b));</w:t>
      </w:r>
    </w:p>
    <w:p w14:paraId="33AAB8BE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377E1249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A905C5F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y_0[j * (N - 1) + i] = 0.0;</w:t>
      </w:r>
    </w:p>
    <w:p w14:paraId="0F34B142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380F77B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5A326F7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F1AA02E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x_sol = CGM(A, b, y_0, size, 1000, epsilon);</w:t>
      </w:r>
    </w:p>
    <w:p w14:paraId="4B7FE55E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</w:p>
    <w:p w14:paraId="048F2D21" w14:textId="77777777" w:rsid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заполнение полного решения с граничными условиями</w:t>
      </w:r>
    </w:p>
    <w:p w14:paraId="03C306A3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&lt;= N; j++)</w:t>
      </w:r>
    </w:p>
    <w:p w14:paraId="6BE23ECE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1904963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&lt;= N; i++)</w:t>
      </w:r>
    </w:p>
    <w:p w14:paraId="775C522C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BC961D0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 == 0 || j == 0 || j == N)</w:t>
      </w:r>
    </w:p>
    <w:p w14:paraId="67BA3DE7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6EE5C2D9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y[j * (N + 1) + i] = 0.0;</w:t>
      </w:r>
    </w:p>
    <w:p w14:paraId="7F70E94D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29B33386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 == N)</w:t>
      </w:r>
    </w:p>
    <w:p w14:paraId="5ACC5B98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6CE2ADBC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y_coord = j * hy;</w:t>
      </w:r>
    </w:p>
    <w:p w14:paraId="4F2FE521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y[j * (N + 1) + i] = </w:t>
      </w:r>
      <w:r w:rsidRPr="001B1E24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PI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</w:t>
      </w:r>
      <w:r w:rsidRPr="001B1E24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PI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y_coord * (1 - y_coord);</w:t>
      </w:r>
    </w:p>
    <w:p w14:paraId="7B76091D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7A488D7A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4C68698C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5CA5ECCF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y[j * (N + 1) + i] = x_sol[(j - 1) * (N - 1) + (i - 1)];</w:t>
      </w:r>
    </w:p>
    <w:p w14:paraId="647AAFF1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51BC9C39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BC21138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F1B7B5D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C589FD1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cout </w:t>
      </w:r>
      <w:r w:rsidRPr="001B1E2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"N = "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</w:t>
      </w:r>
      <w:r w:rsidRPr="001B1E2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": Error = "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B1E2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ChebNormErr(y, lx, ly, N) </w:t>
      </w:r>
      <w:r w:rsidRPr="001B1E2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14:paraId="3EF7C04F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199770F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delete[]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A;</w:t>
      </w:r>
    </w:p>
    <w:p w14:paraId="3779448E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delete[]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b;</w:t>
      </w:r>
    </w:p>
    <w:p w14:paraId="4247C7B7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delete[]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y_0;</w:t>
      </w:r>
    </w:p>
    <w:p w14:paraId="56C57FEF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delete[]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y;</w:t>
      </w:r>
    </w:p>
    <w:p w14:paraId="71C9E676" w14:textId="77777777" w:rsidR="001B1E24" w:rsidRP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B1E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delete[]</w:t>
      </w: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x_sol;</w:t>
      </w:r>
    </w:p>
    <w:p w14:paraId="699B399F" w14:textId="77777777" w:rsid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B1E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2FE733D" w14:textId="77777777" w:rsid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697A2E7" w14:textId="77777777" w:rsid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32517D85" w14:textId="77777777" w:rsidR="001B1E24" w:rsidRDefault="001B1E24" w:rsidP="001B1E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207E34D" w14:textId="53918307" w:rsidR="0061554B" w:rsidRPr="0061554B" w:rsidRDefault="0061554B" w:rsidP="001B6CB9">
      <w:pPr>
        <w:pStyle w:val="a2"/>
        <w:numPr>
          <w:ilvl w:val="0"/>
          <w:numId w:val="0"/>
        </w:numPr>
        <w:jc w:val="left"/>
        <w:rPr>
          <w:szCs w:val="28"/>
          <w:u w:val="single"/>
        </w:rPr>
      </w:pPr>
    </w:p>
    <w:sectPr w:rsidR="0061554B" w:rsidRPr="0061554B" w:rsidSect="00182A86">
      <w:footerReference w:type="default" r:id="rId20"/>
      <w:pgSz w:w="11906" w:h="16838"/>
      <w:pgMar w:top="405" w:right="566" w:bottom="737" w:left="1418" w:header="428" w:footer="1211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48DE2" w14:textId="77777777" w:rsidR="00D86050" w:rsidRDefault="00D86050" w:rsidP="00727642">
      <w:r>
        <w:separator/>
      </w:r>
    </w:p>
  </w:endnote>
  <w:endnote w:type="continuationSeparator" w:id="0">
    <w:p w14:paraId="209BA1DE" w14:textId="77777777" w:rsidR="00D86050" w:rsidRDefault="00D86050" w:rsidP="00727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920EB" w14:textId="77777777" w:rsidR="00243EA5" w:rsidRPr="00D92A47" w:rsidRDefault="006E6C74" w:rsidP="00D92A47">
    <w:pPr>
      <w:pStyle w:val="a4"/>
      <w:rPr>
        <w:lang w:val="en-US"/>
      </w:rPr>
    </w:pPr>
    <w:r w:rsidRPr="00D92A47"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3E3A4AD" wp14:editId="24A1C716">
              <wp:simplePos x="0" y="0"/>
              <wp:positionH relativeFrom="margin">
                <wp:posOffset>-240030</wp:posOffset>
              </wp:positionH>
              <wp:positionV relativeFrom="paragraph">
                <wp:posOffset>-1296670</wp:posOffset>
              </wp:positionV>
              <wp:extent cx="6678930" cy="1513205"/>
              <wp:effectExtent l="0" t="19050" r="26670" b="10795"/>
              <wp:wrapSquare wrapText="bothSides"/>
              <wp:docPr id="18" name="Group 2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8930" cy="1513205"/>
                        <a:chOff x="1008" y="14083"/>
                        <a:chExt cx="10518" cy="2383"/>
                      </a:xfrm>
                    </wpg:grpSpPr>
                    <wps:wsp>
                      <wps:cNvPr id="19" name="Line 231"/>
                      <wps:cNvCnPr>
                        <a:cxnSpLocks noChangeShapeType="1"/>
                      </wps:cNvCnPr>
                      <wps:spPr bwMode="auto">
                        <a:xfrm>
                          <a:off x="1149" y="14113"/>
                          <a:ext cx="10338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" name="Line 232"/>
                      <wps:cNvCnPr>
                        <a:cxnSpLocks noChangeShapeType="1"/>
                      </wps:cNvCnPr>
                      <wps:spPr bwMode="auto">
                        <a:xfrm>
                          <a:off x="1134" y="15247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" name="Line 233"/>
                      <wps:cNvCnPr>
                        <a:cxnSpLocks noChangeShapeType="1"/>
                      </wps:cNvCnPr>
                      <wps:spPr bwMode="auto">
                        <a:xfrm>
                          <a:off x="1134" y="14964"/>
                          <a:ext cx="10392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2" name="Line 234"/>
                      <wps:cNvCnPr>
                        <a:cxnSpLocks noChangeShapeType="1"/>
                      </wps:cNvCnPr>
                      <wps:spPr bwMode="auto">
                        <a:xfrm>
                          <a:off x="1134" y="15531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" name="Line 235"/>
                      <wps:cNvCnPr>
                        <a:cxnSpLocks noChangeShapeType="1"/>
                      </wps:cNvCnPr>
                      <wps:spPr bwMode="auto">
                        <a:xfrm>
                          <a:off x="1134" y="15814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236"/>
                      <wps:cNvCnPr>
                        <a:cxnSpLocks noChangeShapeType="1"/>
                      </wps:cNvCnPr>
                      <wps:spPr bwMode="auto">
                        <a:xfrm>
                          <a:off x="1134" y="16098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25" name="Group 237"/>
                      <wpg:cNvGrpSpPr>
                        <a:grpSpLocks/>
                      </wpg:cNvGrpSpPr>
                      <wpg:grpSpPr bwMode="auto">
                        <a:xfrm>
                          <a:off x="1134" y="14113"/>
                          <a:ext cx="3685" cy="850"/>
                          <a:chOff x="1134" y="14203"/>
                          <a:chExt cx="3685" cy="850"/>
                        </a:xfrm>
                      </wpg:grpSpPr>
                      <wps:wsp>
                        <wps:cNvPr id="26" name="Line 238"/>
                        <wps:cNvCnPr>
                          <a:cxnSpLocks noChangeShapeType="1"/>
                        </wps:cNvCnPr>
                        <wps:spPr bwMode="auto">
                          <a:xfrm>
                            <a:off x="1134" y="14770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" name="Line 239"/>
                        <wps:cNvCnPr>
                          <a:cxnSpLocks noChangeShapeType="1"/>
                        </wps:cNvCnPr>
                        <wps:spPr bwMode="auto">
                          <a:xfrm>
                            <a:off x="1134" y="14487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" name="Line 240"/>
                        <wps:cNvCnPr>
                          <a:cxnSpLocks noChangeShapeType="1"/>
                        </wps:cNvCnPr>
                        <wps:spPr bwMode="auto">
                          <a:xfrm>
                            <a:off x="1531" y="14203"/>
                            <a:ext cx="0" cy="85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9" name="Line 241"/>
                      <wps:cNvCnPr>
                        <a:cxnSpLocks noChangeShapeType="1"/>
                      </wps:cNvCnPr>
                      <wps:spPr bwMode="auto">
                        <a:xfrm flipH="1">
                          <a:off x="2097" y="14094"/>
                          <a:ext cx="1" cy="2326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242"/>
                      <wps:cNvCnPr>
                        <a:cxnSpLocks noChangeShapeType="1"/>
                      </wps:cNvCnPr>
                      <wps:spPr bwMode="auto">
                        <a:xfrm flipH="1">
                          <a:off x="3384" y="14094"/>
                          <a:ext cx="3" cy="2356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243"/>
                      <wps:cNvCnPr>
                        <a:cxnSpLocks noChangeShapeType="1"/>
                      </wps:cNvCnPr>
                      <wps:spPr bwMode="auto">
                        <a:xfrm>
                          <a:off x="4253" y="14083"/>
                          <a:ext cx="4" cy="23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244"/>
                      <wps:cNvCnPr>
                        <a:cxnSpLocks noChangeShapeType="1"/>
                      </wps:cNvCnPr>
                      <wps:spPr bwMode="auto">
                        <a:xfrm flipH="1">
                          <a:off x="4808" y="14098"/>
                          <a:ext cx="12" cy="2329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45"/>
                      <wps:cNvCnPr>
                        <a:cxnSpLocks noChangeShapeType="1"/>
                      </wps:cNvCnPr>
                      <wps:spPr bwMode="auto">
                        <a:xfrm>
                          <a:off x="8692" y="15247"/>
                          <a:ext cx="2829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46"/>
                      <wps:cNvCnPr>
                        <a:cxnSpLocks noChangeShapeType="1"/>
                      </wps:cNvCnPr>
                      <wps:spPr bwMode="auto">
                        <a:xfrm>
                          <a:off x="8692" y="15531"/>
                          <a:ext cx="2829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247"/>
                      <wps:cNvCnPr>
                        <a:cxnSpLocks noChangeShapeType="1"/>
                      </wps:cNvCnPr>
                      <wps:spPr bwMode="auto">
                        <a:xfrm>
                          <a:off x="8692" y="14964"/>
                          <a:ext cx="12" cy="147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248"/>
                      <wps:cNvCnPr>
                        <a:cxnSpLocks noChangeShapeType="1"/>
                      </wps:cNvCnPr>
                      <wps:spPr bwMode="auto">
                        <a:xfrm>
                          <a:off x="8976" y="15247"/>
                          <a:ext cx="0" cy="28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Line 249"/>
                      <wps:cNvCnPr>
                        <a:cxnSpLocks noChangeShapeType="1"/>
                      </wps:cNvCnPr>
                      <wps:spPr bwMode="auto">
                        <a:xfrm>
                          <a:off x="9259" y="15247"/>
                          <a:ext cx="0" cy="28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" name="Line 250"/>
                      <wps:cNvCnPr>
                        <a:cxnSpLocks noChangeShapeType="1"/>
                      </wps:cNvCnPr>
                      <wps:spPr bwMode="auto">
                        <a:xfrm>
                          <a:off x="9543" y="14964"/>
                          <a:ext cx="0" cy="56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9" name="Line 251"/>
                      <wps:cNvCnPr>
                        <a:cxnSpLocks noChangeShapeType="1"/>
                      </wps:cNvCnPr>
                      <wps:spPr bwMode="auto">
                        <a:xfrm>
                          <a:off x="10393" y="14964"/>
                          <a:ext cx="0" cy="56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" name="Text Box 252"/>
                      <wps:cNvSpPr txBox="1">
                        <a:spLocks noChangeArrowheads="1"/>
                      </wps:cNvSpPr>
                      <wps:spPr bwMode="auto">
                        <a:xfrm>
                          <a:off x="1008" y="14663"/>
                          <a:ext cx="740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42128D5" w14:textId="77777777" w:rsidR="006E6C74" w:rsidRDefault="006E6C74" w:rsidP="006E6C7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" name="Text Box 253"/>
                      <wps:cNvSpPr txBox="1">
                        <a:spLocks noChangeArrowheads="1"/>
                      </wps:cNvSpPr>
                      <wps:spPr bwMode="auto">
                        <a:xfrm>
                          <a:off x="1456" y="14663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40344E" w14:textId="77777777" w:rsidR="006E6C74" w:rsidRDefault="006E6C74" w:rsidP="006E6C7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" name="Text Box 254"/>
                      <wps:cNvSpPr txBox="1">
                        <a:spLocks noChangeArrowheads="1"/>
                      </wps:cNvSpPr>
                      <wps:spPr bwMode="auto">
                        <a:xfrm>
                          <a:off x="2184" y="14663"/>
                          <a:ext cx="1120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C8B9BF" w14:textId="77777777" w:rsidR="006E6C74" w:rsidRDefault="006E6C74" w:rsidP="006E6C7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Text Box 255"/>
                      <wps:cNvSpPr txBox="1">
                        <a:spLocks noChangeArrowheads="1"/>
                      </wps:cNvSpPr>
                      <wps:spPr bwMode="auto">
                        <a:xfrm>
                          <a:off x="3444" y="14663"/>
                          <a:ext cx="784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FCB3973" w14:textId="77777777" w:rsidR="006E6C74" w:rsidRDefault="006E6C74" w:rsidP="006E6C7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" name="Text Box 256"/>
                      <wps:cNvSpPr txBox="1">
                        <a:spLocks noChangeArrowheads="1"/>
                      </wps:cNvSpPr>
                      <wps:spPr bwMode="auto">
                        <a:xfrm>
                          <a:off x="4172" y="14663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025DFFA" w14:textId="77777777" w:rsidR="006E6C74" w:rsidRDefault="006E6C74" w:rsidP="006E6C7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" name="Text Box 257"/>
                      <wps:cNvSpPr txBox="1">
                        <a:spLocks noChangeArrowheads="1"/>
                      </wps:cNvSpPr>
                      <wps:spPr bwMode="auto">
                        <a:xfrm>
                          <a:off x="8764" y="15022"/>
                          <a:ext cx="740" cy="2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7AD73A" w14:textId="77777777" w:rsidR="006E6C74" w:rsidRDefault="006E6C74" w:rsidP="006E6C74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258"/>
                      <wps:cNvSpPr txBox="1">
                        <a:spLocks noChangeArrowheads="1"/>
                      </wps:cNvSpPr>
                      <wps:spPr bwMode="auto">
                        <a:xfrm>
                          <a:off x="9554" y="15006"/>
                          <a:ext cx="810" cy="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9B1712" w14:textId="77777777" w:rsidR="006E6C74" w:rsidRDefault="006E6C74" w:rsidP="006E6C74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259"/>
                      <wps:cNvSpPr txBox="1">
                        <a:spLocks noChangeArrowheads="1"/>
                      </wps:cNvSpPr>
                      <wps:spPr bwMode="auto">
                        <a:xfrm>
                          <a:off x="10430" y="15006"/>
                          <a:ext cx="1022" cy="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3A6408" w14:textId="77777777" w:rsidR="006E6C74" w:rsidRDefault="006E6C74" w:rsidP="006E6C74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260"/>
                      <wps:cNvSpPr txBox="1">
                        <a:spLocks noChangeArrowheads="1"/>
                      </wps:cNvSpPr>
                      <wps:spPr bwMode="auto">
                        <a:xfrm>
                          <a:off x="9832" y="15266"/>
                          <a:ext cx="310" cy="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129D9E" w14:textId="77777777" w:rsidR="006E6C74" w:rsidRPr="005403A2" w:rsidRDefault="006E6C74" w:rsidP="006E6C74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261"/>
                      <wps:cNvSpPr txBox="1">
                        <a:spLocks noChangeArrowheads="1"/>
                      </wps:cNvSpPr>
                      <wps:spPr bwMode="auto">
                        <a:xfrm>
                          <a:off x="10665" y="15196"/>
                          <a:ext cx="700" cy="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A43DF5E" w14:textId="77777777" w:rsidR="006E6C74" w:rsidRPr="005403A2" w:rsidRDefault="006E6C74" w:rsidP="006E6C7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403A2">
                              <w:rPr>
                                <w:rStyle w:val="ab"/>
                                <w:sz w:val="20"/>
                              </w:rPr>
                              <w:fldChar w:fldCharType="begin"/>
                            </w:r>
                            <w:r w:rsidRPr="005403A2">
                              <w:rPr>
                                <w:rStyle w:val="ab"/>
                                <w:sz w:val="20"/>
                              </w:rPr>
                              <w:instrText xml:space="preserve"> NUMPAGES </w:instrText>
                            </w:r>
                            <w:r w:rsidRPr="005403A2">
                              <w:rPr>
                                <w:rStyle w:val="ab"/>
                                <w:sz w:val="20"/>
                              </w:rPr>
                              <w:fldChar w:fldCharType="separate"/>
                            </w:r>
                            <w:r w:rsidR="00603779">
                              <w:rPr>
                                <w:rStyle w:val="ab"/>
                                <w:noProof/>
                                <w:sz w:val="20"/>
                              </w:rPr>
                              <w:t>6</w:t>
                            </w:r>
                            <w:r w:rsidRPr="005403A2">
                              <w:rPr>
                                <w:rStyle w:val="ab"/>
                                <w:sz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Text Box 262"/>
                      <wps:cNvSpPr txBox="1">
                        <a:spLocks noChangeArrowheads="1"/>
                      </wps:cNvSpPr>
                      <wps:spPr bwMode="auto">
                        <a:xfrm>
                          <a:off x="1094" y="14946"/>
                          <a:ext cx="95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04B7B1B" w14:textId="77777777" w:rsidR="006E6C74" w:rsidRDefault="006E6C74" w:rsidP="006E6C7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Разраб.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Text Box 263"/>
                      <wps:cNvSpPr txBox="1">
                        <a:spLocks noChangeArrowheads="1"/>
                      </wps:cNvSpPr>
                      <wps:spPr bwMode="auto">
                        <a:xfrm>
                          <a:off x="1094" y="15226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0002F8" w14:textId="77777777" w:rsidR="006E6C74" w:rsidRDefault="006E6C74" w:rsidP="006E6C7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Text Box 264"/>
                      <wps:cNvSpPr txBox="1">
                        <a:spLocks noChangeArrowheads="1"/>
                      </wps:cNvSpPr>
                      <wps:spPr bwMode="auto">
                        <a:xfrm>
                          <a:off x="1092" y="16096"/>
                          <a:ext cx="1006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1ABE0A6" w14:textId="77777777" w:rsidR="006E6C74" w:rsidRPr="001F1D30" w:rsidRDefault="006E6C74" w:rsidP="006E6C74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 xml:space="preserve">Утв.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Text Box 265"/>
                      <wps:cNvSpPr txBox="1">
                        <a:spLocks noChangeArrowheads="1"/>
                      </wps:cNvSpPr>
                      <wps:spPr bwMode="auto">
                        <a:xfrm>
                          <a:off x="1092" y="15786"/>
                          <a:ext cx="109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81E5EE" w14:textId="77777777" w:rsidR="006E6C74" w:rsidRDefault="006E6C74" w:rsidP="006E6C7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Н.</w:t>
                            </w:r>
                            <w:r w:rsidR="002005C9">
                              <w:rPr>
                                <w:i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контр.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Text Box 266"/>
                      <wps:cNvSpPr txBox="1">
                        <a:spLocks noChangeArrowheads="1"/>
                      </wps:cNvSpPr>
                      <wps:spPr bwMode="auto">
                        <a:xfrm>
                          <a:off x="2000" y="14952"/>
                          <a:ext cx="1688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71E4B8" w14:textId="499B85E9" w:rsidR="006E6C74" w:rsidRPr="00005BC0" w:rsidRDefault="006E6C74" w:rsidP="006E6C74">
                            <w:pPr>
                              <w:rPr>
                                <w:rFonts w:cs="Arial"/>
                                <w:i/>
                                <w:spacing w:val="-1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" name="Text Box 267"/>
                      <wps:cNvSpPr txBox="1">
                        <a:spLocks noChangeArrowheads="1"/>
                      </wps:cNvSpPr>
                      <wps:spPr bwMode="auto">
                        <a:xfrm>
                          <a:off x="2000" y="15226"/>
                          <a:ext cx="1786" cy="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47F201" w14:textId="734D0A6B" w:rsidR="006E6C74" w:rsidRPr="002005C9" w:rsidRDefault="006E6C74" w:rsidP="006E6C74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" name="Text Box 268"/>
                      <wps:cNvSpPr txBox="1">
                        <a:spLocks noChangeArrowheads="1"/>
                      </wps:cNvSpPr>
                      <wps:spPr bwMode="auto">
                        <a:xfrm>
                          <a:off x="2020" y="15774"/>
                          <a:ext cx="1806" cy="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3A34FF" w14:textId="77777777" w:rsidR="006E6C74" w:rsidRPr="006E6C74" w:rsidRDefault="006E6C74" w:rsidP="006E6C74">
                            <w:pPr>
                              <w:rPr>
                                <w:rFonts w:cs="Arial"/>
                                <w:i/>
                                <w:spacing w:val="-10"/>
                                <w:sz w:val="18"/>
                              </w:rPr>
                            </w:pPr>
                          </w:p>
                          <w:p w14:paraId="240FC892" w14:textId="77777777" w:rsidR="006E6C74" w:rsidRDefault="006E6C74" w:rsidP="006E6C74">
                            <w:pPr>
                              <w:jc w:val="center"/>
                              <w:rPr>
                                <w:sz w:val="48"/>
                              </w:rPr>
                            </w:pPr>
                            <w:r>
                              <w:rPr>
                                <w:i/>
                                <w:sz w:val="48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Text Box 269"/>
                      <wps:cNvSpPr txBox="1">
                        <a:spLocks noChangeArrowheads="1"/>
                      </wps:cNvSpPr>
                      <wps:spPr bwMode="auto">
                        <a:xfrm>
                          <a:off x="4970" y="14214"/>
                          <a:ext cx="6482" cy="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9B12EBC" w14:textId="16C8F89F" w:rsidR="006E6C74" w:rsidRDefault="006E6C74" w:rsidP="00D92A47">
                            <w:pPr>
                              <w:pStyle w:val="ac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" name="Text Box 270"/>
                      <wps:cNvSpPr txBox="1">
                        <a:spLocks noChangeArrowheads="1"/>
                      </wps:cNvSpPr>
                      <wps:spPr bwMode="auto">
                        <a:xfrm>
                          <a:off x="4824" y="15066"/>
                          <a:ext cx="3846" cy="1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CAFE12" w14:textId="77777777" w:rsidR="006E6C74" w:rsidRDefault="006E6C74" w:rsidP="002005C9">
                            <w:pPr>
                              <w:jc w:val="center"/>
                            </w:pPr>
                          </w:p>
                          <w:p w14:paraId="6281BAC6" w14:textId="2E7FEAB4" w:rsidR="002005C9" w:rsidRPr="007C5A45" w:rsidRDefault="002005C9" w:rsidP="002005C9">
                            <w:pPr>
                              <w:jc w:val="center"/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" name="Text Box 271"/>
                      <wps:cNvSpPr txBox="1">
                        <a:spLocks noChangeArrowheads="1"/>
                      </wps:cNvSpPr>
                      <wps:spPr bwMode="auto">
                        <a:xfrm>
                          <a:off x="8704" y="15600"/>
                          <a:ext cx="2807" cy="8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CF0C7A" w14:textId="77777777" w:rsidR="00005BC0" w:rsidRPr="00005BC0" w:rsidRDefault="00005BC0" w:rsidP="00D92A47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</w:p>
                          <w:p w14:paraId="121E6FA0" w14:textId="6D959D22" w:rsidR="006E6C74" w:rsidRPr="007C5A45" w:rsidRDefault="006E6C74" w:rsidP="00D92A47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" name="Text Box 272"/>
                      <wps:cNvSpPr txBox="1">
                        <a:spLocks noChangeArrowheads="1"/>
                      </wps:cNvSpPr>
                      <wps:spPr bwMode="auto">
                        <a:xfrm>
                          <a:off x="8902" y="15222"/>
                          <a:ext cx="474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F24A146" w14:textId="77777777" w:rsidR="006E6C74" w:rsidRPr="0011406F" w:rsidRDefault="006E6C74" w:rsidP="006E6C7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1406F">
                              <w:rPr>
                                <w:sz w:val="20"/>
                                <w:szCs w:val="20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" name="Text Box 273"/>
                      <wps:cNvSpPr txBox="1">
                        <a:spLocks noChangeArrowheads="1"/>
                      </wps:cNvSpPr>
                      <wps:spPr bwMode="auto">
                        <a:xfrm>
                          <a:off x="1124" y="15521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BB897BC" w14:textId="77777777" w:rsidR="006E6C74" w:rsidRDefault="006E6C74" w:rsidP="006E6C74">
                            <w:pPr>
                              <w:rPr>
                                <w:sz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" name="Text Box 274"/>
                      <wps:cNvSpPr txBox="1">
                        <a:spLocks noChangeArrowheads="1"/>
                      </wps:cNvSpPr>
                      <wps:spPr bwMode="auto">
                        <a:xfrm>
                          <a:off x="2024" y="15521"/>
                          <a:ext cx="1786" cy="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71BFF1" w14:textId="77777777" w:rsidR="006E6C74" w:rsidRPr="00005BC0" w:rsidRDefault="006E6C74" w:rsidP="006E6C74">
                            <w:pPr>
                              <w:rPr>
                                <w:rFonts w:cs="Arial"/>
                                <w:i/>
                                <w:spacing w:val="-10"/>
                                <w:sz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4" name="Text Box 268"/>
                      <wps:cNvSpPr txBox="1">
                        <a:spLocks noChangeArrowheads="1"/>
                      </wps:cNvSpPr>
                      <wps:spPr bwMode="auto">
                        <a:xfrm>
                          <a:off x="2046" y="16096"/>
                          <a:ext cx="1806" cy="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138E5E" w14:textId="77777777" w:rsidR="006E6C74" w:rsidRPr="006E6C74" w:rsidRDefault="006E6C74" w:rsidP="006E6C74">
                            <w:pPr>
                              <w:rPr>
                                <w:rFonts w:cs="Arial"/>
                                <w:i/>
                                <w:spacing w:val="-10"/>
                                <w:sz w:val="18"/>
                              </w:rPr>
                            </w:pPr>
                          </w:p>
                          <w:p w14:paraId="3849AFA6" w14:textId="77777777" w:rsidR="006E6C74" w:rsidRDefault="006E6C74" w:rsidP="006E6C74">
                            <w:pPr>
                              <w:jc w:val="center"/>
                              <w:rPr>
                                <w:sz w:val="48"/>
                              </w:rPr>
                            </w:pPr>
                            <w:r>
                              <w:rPr>
                                <w:i/>
                                <w:sz w:val="48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3E3A4AD" id="Group 230" o:spid="_x0000_s1026" style="position:absolute;left:0;text-align:left;margin-left:-18.9pt;margin-top:-102.1pt;width:525.9pt;height:119.15pt;z-index:251661312;mso-position-horizontal-relative:margin" coordorigin="1008,14083" coordsize="10518,2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">
              <v:line id="Line 231" o:spid="_x0000_s1027" style="position:absolute;visibility:visible;mso-wrap-style:square" from="1149,14113" to="11487,141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<v:line id="Line 232" o:spid="_x0000_s1028" style="position:absolute;visibility:visible;mso-wrap-style:square" from="1134,15247" to="4819,15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    <v:line id="Line 233" o:spid="_x0000_s1029" style="position:absolute;visibility:visible;mso-wrap-style:square" from="1134,14964" to="11526,14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<v:line id="Line 234" o:spid="_x0000_s1030" style="position:absolute;visibility:visible;mso-wrap-style:square" from="1134,15531" to="4819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235" o:spid="_x0000_s1031" style="position:absolute;visibility:visible;mso-wrap-style:square" from="1134,15814" to="4819,1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236" o:spid="_x0000_s1032" style="position:absolute;visibility:visible;mso-wrap-style:square" from="1134,16098" to="4819,16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237" o:spid="_x0000_s1033" style="position:absolute;left:1134;top:14113;width:3685;height:850" coordorigin="1134,14203" coordsize="3685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line id="Line 238" o:spid="_x0000_s1034" style="position:absolute;visibility:visible;mso-wrap-style:square" from="1134,14770" to="4819,14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line id="Line 239" o:spid="_x0000_s1035" style="position:absolute;visibility:visible;mso-wrap-style:square" from="1134,14487" to="4819,14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  <v:line id="Line 240" o:spid="_x0000_s1036" style="position:absolute;visibility:visible;mso-wrap-style:square" from="1531,14203" to="1531,15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Vjw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Y&#10;+CX+ALn6AgAA//8DAFBLAQItABQABgAIAAAAIQDb4fbL7gAAAIUBAAATAAAAAAAAAAAAAAAAAAAA&#10;AABbQ29udGVudF9UeXBlc10ueG1sUEsBAi0AFAAGAAgAAAAhAFr0LFu/AAAAFQEAAAsAAAAAAAAA&#10;AAAAAAAAHwEAAF9yZWxzLy5yZWxzUEsBAi0AFAAGAAgAAAAhAOWlWPC+AAAA2wAAAA8AAAAAAAAA&#10;AAAAAAAABwIAAGRycy9kb3ducmV2LnhtbFBLBQYAAAAAAwADALcAAADyAgAAAAA=&#10;" strokeweight="2.25pt"/>
              </v:group>
              <v:line id="Line 241" o:spid="_x0000_s1037" style="position:absolute;flip:x;visibility:visible;mso-wrap-style:square" from="2097,14094" to="2098,16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" strokeweight="2.25pt"/>
              <v:line id="Line 242" o:spid="_x0000_s1038" style="position:absolute;flip:x;visibility:visible;mso-wrap-style:square" from="3384,14094" to="3387,16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" strokeweight="2.25pt"/>
              <v:line id="Line 243" o:spid="_x0000_s1039" style="position:absolute;visibility:visible;mso-wrap-style:square" from="4253,14083" to="4257,16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" strokeweight="2.25pt"/>
              <v:line id="Line 244" o:spid="_x0000_s1040" style="position:absolute;flip:x;visibility:visible;mso-wrap-style:square" from="4808,14098" to="4820,16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" strokeweight="2.25pt"/>
              <v:line id="Line 245" o:spid="_x0000_s1041" style="position:absolute;visibility:visible;mso-wrap-style:square" from="8692,15247" to="11521,15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<v:line id="Line 246" o:spid="_x0000_s1042" style="position:absolute;visibility:visible;mso-wrap-style:square" from="8692,15531" to="11521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<v:line id="Line 247" o:spid="_x0000_s1043" style="position:absolute;visibility:visible;mso-wrap-style:square" from="8692,14964" to="8704,16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<v:line id="Line 248" o:spid="_x0000_s1044" style="position:absolute;visibility:visible;mso-wrap-style:square" from="8976,15247" to="8976,15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line id="Line 249" o:spid="_x0000_s1045" style="position:absolute;visibility:visible;mso-wrap-style:square" from="9259,15247" to="9259,15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iJc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CQIiXMMAAADbAAAADwAA&#10;AAAAAAAAAAAAAAAHAgAAZHJzL2Rvd25yZXYueG1sUEsFBgAAAAADAAMAtwAAAPcCAAAAAA==&#10;" strokeweight="1pt"/>
              <v:line id="Line 250" o:spid="_x0000_s1046" style="position:absolute;visibility:visible;mso-wrap-style:square" from="9543,14964" to="9543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<v:line id="Line 251" o:spid="_x0000_s1047" style="position:absolute;visibility:visible;mso-wrap-style:square" from="10393,14964" to="10393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2" o:spid="_x0000_s1048" type="#_x0000_t202" style="position:absolute;left:1008;top:14663;width:7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" filled="f" stroked="f" strokeweight="2.25pt">
                <v:textbox>
                  <w:txbxContent>
                    <w:p w14:paraId="642128D5" w14:textId="77777777" w:rsidR="006E6C74" w:rsidRDefault="006E6C74" w:rsidP="006E6C7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Изм.</w:t>
                      </w:r>
                    </w:p>
                  </w:txbxContent>
                </v:textbox>
              </v:shape>
              <v:shape id="Text Box 253" o:spid="_x0000_s1049" type="#_x0000_t202" style="position:absolute;left:1456;top:14663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" filled="f" stroked="f" strokeweight="2.25pt">
                <v:textbox>
                  <w:txbxContent>
                    <w:p w14:paraId="1540344E" w14:textId="77777777" w:rsidR="006E6C74" w:rsidRDefault="006E6C74" w:rsidP="006E6C7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Лист</w:t>
                      </w:r>
                    </w:p>
                  </w:txbxContent>
                </v:textbox>
              </v:shape>
              <v:shape id="Text Box 254" o:spid="_x0000_s1050" type="#_x0000_t202" style="position:absolute;left:2184;top:14663;width:112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" filled="f" stroked="f" strokeweight="2.25pt">
                <v:textbox>
                  <w:txbxContent>
                    <w:p w14:paraId="74C8B9BF" w14:textId="77777777" w:rsidR="006E6C74" w:rsidRDefault="006E6C74" w:rsidP="006E6C7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№ докум.</w:t>
                      </w:r>
                    </w:p>
                  </w:txbxContent>
                </v:textbox>
              </v:shape>
              <v:shape id="Text Box 255" o:spid="_x0000_s1051" type="#_x0000_t202" style="position:absolute;left:3444;top:14663;width:784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" filled="f" stroked="f" strokeweight="2.25pt">
                <v:textbox>
                  <w:txbxContent>
                    <w:p w14:paraId="0FCB3973" w14:textId="77777777" w:rsidR="006E6C74" w:rsidRDefault="006E6C74" w:rsidP="006E6C7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Подп.</w:t>
                      </w:r>
                    </w:p>
                  </w:txbxContent>
                </v:textbox>
              </v:shape>
              <v:shape id="Text Box 256" o:spid="_x0000_s1052" type="#_x0000_t202" style="position:absolute;left:4172;top:14663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" filled="f" stroked="f" strokeweight="2.25pt">
                <v:textbox>
                  <w:txbxContent>
                    <w:p w14:paraId="6025DFFA" w14:textId="77777777" w:rsidR="006E6C74" w:rsidRDefault="006E6C74" w:rsidP="006E6C7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Дата</w:t>
                      </w:r>
                    </w:p>
                  </w:txbxContent>
                </v:textbox>
              </v:shape>
              <v:shape id="Text Box 257" o:spid="_x0000_s1053" type="#_x0000_t202" style="position:absolute;left:8764;top:15022;width:740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" filled="f" stroked="f" strokeweight="2.25pt">
                <v:textbox inset="0,0,0,0">
                  <w:txbxContent>
                    <w:p w14:paraId="4C7AD73A" w14:textId="77777777" w:rsidR="006E6C74" w:rsidRDefault="006E6C74" w:rsidP="006E6C74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Лит.</w:t>
                      </w:r>
                    </w:p>
                  </w:txbxContent>
                </v:textbox>
              </v:shape>
              <v:shape id="Text Box 258" o:spid="_x0000_s1054" type="#_x0000_t202" style="position:absolute;left:9554;top:15006;width:81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" filled="f" stroked="f" strokeweight="2.25pt">
                <v:textbox inset="0,0,0,0">
                  <w:txbxContent>
                    <w:p w14:paraId="4C9B1712" w14:textId="77777777" w:rsidR="006E6C74" w:rsidRDefault="006E6C74" w:rsidP="006E6C74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Лист</w:t>
                      </w:r>
                    </w:p>
                  </w:txbxContent>
                </v:textbox>
              </v:shape>
              <v:shape id="Text Box 259" o:spid="_x0000_s1055" type="#_x0000_t202" style="position:absolute;left:10430;top:15006;width:1022;height: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" filled="f" stroked="f" strokeweight="2.25pt">
                <v:textbox inset="0,0,0,0">
                  <w:txbxContent>
                    <w:p w14:paraId="103A6408" w14:textId="77777777" w:rsidR="006E6C74" w:rsidRDefault="006E6C74" w:rsidP="006E6C74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Листов</w:t>
                      </w:r>
                    </w:p>
                  </w:txbxContent>
                </v:textbox>
              </v:shape>
              <v:shape id="Text Box 260" o:spid="_x0000_s1056" type="#_x0000_t202" style="position:absolute;left:9832;top:15266;width:310;height: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" filled="f" stroked="f" strokeweight="2.25pt">
                <v:textbox inset="0,0,0,0">
                  <w:txbxContent>
                    <w:p w14:paraId="74129D9E" w14:textId="77777777" w:rsidR="006E6C74" w:rsidRPr="005403A2" w:rsidRDefault="006E6C74" w:rsidP="006E6C74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261" o:spid="_x0000_s1057" type="#_x0000_t202" style="position:absolute;left:10665;top:15196;width:700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" filled="f" stroked="f" strokeweight="2.25pt">
                <v:textbox>
                  <w:txbxContent>
                    <w:p w14:paraId="6A43DF5E" w14:textId="77777777" w:rsidR="006E6C74" w:rsidRPr="005403A2" w:rsidRDefault="006E6C74" w:rsidP="006E6C74">
                      <w:pPr>
                        <w:rPr>
                          <w:sz w:val="20"/>
                          <w:szCs w:val="20"/>
                        </w:rPr>
                      </w:pPr>
                      <w:r w:rsidRPr="005403A2">
                        <w:rPr>
                          <w:rStyle w:val="ab"/>
                          <w:sz w:val="20"/>
                        </w:rPr>
                        <w:fldChar w:fldCharType="begin"/>
                      </w:r>
                      <w:r w:rsidRPr="005403A2">
                        <w:rPr>
                          <w:rStyle w:val="ab"/>
                          <w:sz w:val="20"/>
                        </w:rPr>
                        <w:instrText xml:space="preserve"> NUMPAGES </w:instrText>
                      </w:r>
                      <w:r w:rsidRPr="005403A2">
                        <w:rPr>
                          <w:rStyle w:val="ab"/>
                          <w:sz w:val="20"/>
                        </w:rPr>
                        <w:fldChar w:fldCharType="separate"/>
                      </w:r>
                      <w:r w:rsidR="00603779">
                        <w:rPr>
                          <w:rStyle w:val="ab"/>
                          <w:noProof/>
                          <w:sz w:val="20"/>
                        </w:rPr>
                        <w:t>6</w:t>
                      </w:r>
                      <w:r w:rsidRPr="005403A2">
                        <w:rPr>
                          <w:rStyle w:val="ab"/>
                          <w:sz w:val="20"/>
                        </w:rPr>
                        <w:fldChar w:fldCharType="end"/>
                      </w:r>
                    </w:p>
                  </w:txbxContent>
                </v:textbox>
              </v:shape>
              <v:shape id="Text Box 262" o:spid="_x0000_s1058" type="#_x0000_t202" style="position:absolute;left:1094;top:14946;width:95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" filled="f" stroked="f" strokeweight="2.25pt">
                <v:textbox>
                  <w:txbxContent>
                    <w:p w14:paraId="604B7B1B" w14:textId="77777777" w:rsidR="006E6C74" w:rsidRDefault="006E6C74" w:rsidP="006E6C74">
                      <w:pPr>
                        <w:rPr>
                          <w:sz w:val="16"/>
                        </w:rPr>
                      </w:pPr>
                      <w:proofErr w:type="spellStart"/>
                      <w:r>
                        <w:rPr>
                          <w:i/>
                          <w:sz w:val="16"/>
                        </w:rPr>
                        <w:t>Разраб</w:t>
                      </w:r>
                      <w:proofErr w:type="spellEnd"/>
                      <w:r>
                        <w:rPr>
                          <w:i/>
                          <w:sz w:val="16"/>
                        </w:rPr>
                        <w:t>.</w:t>
                      </w:r>
                    </w:p>
                  </w:txbxContent>
                </v:textbox>
              </v:shape>
              <v:shape id="Text Box 263" o:spid="_x0000_s1059" type="#_x0000_t202" style="position:absolute;left:1094;top:15226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" filled="f" stroked="f" strokeweight="2.25pt">
                <v:textbox>
                  <w:txbxContent>
                    <w:p w14:paraId="0E0002F8" w14:textId="77777777" w:rsidR="006E6C74" w:rsidRDefault="006E6C74" w:rsidP="006E6C7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Пров.</w:t>
                      </w:r>
                    </w:p>
                  </w:txbxContent>
                </v:textbox>
              </v:shape>
              <v:shape id="Text Box 264" o:spid="_x0000_s1060" type="#_x0000_t202" style="position:absolute;left:1092;top:16096;width:1006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" filled="f" stroked="f" strokeweight="2.25pt">
                <v:textbox>
                  <w:txbxContent>
                    <w:p w14:paraId="61ABE0A6" w14:textId="77777777" w:rsidR="006E6C74" w:rsidRPr="001F1D30" w:rsidRDefault="006E6C74" w:rsidP="006E6C74">
                      <w:pPr>
                        <w:rPr>
                          <w:sz w:val="18"/>
                        </w:rPr>
                      </w:pPr>
                      <w:r>
                        <w:rPr>
                          <w:i/>
                          <w:sz w:val="16"/>
                        </w:rPr>
                        <w:t xml:space="preserve">Утв. </w:t>
                      </w:r>
                    </w:p>
                  </w:txbxContent>
                </v:textbox>
              </v:shape>
              <v:shape id="Text Box 265" o:spid="_x0000_s1061" type="#_x0000_t202" style="position:absolute;left:1092;top:15786;width:109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" filled="f" stroked="f" strokeweight="2.25pt">
                <v:textbox>
                  <w:txbxContent>
                    <w:p w14:paraId="4681E5EE" w14:textId="77777777" w:rsidR="006E6C74" w:rsidRDefault="006E6C74" w:rsidP="006E6C7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Н.</w:t>
                      </w:r>
                      <w:r w:rsidR="002005C9">
                        <w:rPr>
                          <w:i/>
                          <w:sz w:val="16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sz w:val="16"/>
                        </w:rPr>
                        <w:t>контр.</w:t>
                      </w:r>
                    </w:p>
                  </w:txbxContent>
                </v:textbox>
              </v:shape>
              <v:shape id="Text Box 266" o:spid="_x0000_s1062" type="#_x0000_t202" style="position:absolute;left:2000;top:14952;width:1688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" filled="f" stroked="f" strokeweight="2.25pt">
                <v:textbox>
                  <w:txbxContent>
                    <w:p w14:paraId="4E71E4B8" w14:textId="499B85E9" w:rsidR="006E6C74" w:rsidRPr="00005BC0" w:rsidRDefault="006E6C74" w:rsidP="006E6C74">
                      <w:pPr>
                        <w:rPr>
                          <w:rFonts w:cs="Arial"/>
                          <w:i/>
                          <w:spacing w:val="-10"/>
                          <w:sz w:val="18"/>
                        </w:rPr>
                      </w:pPr>
                    </w:p>
                  </w:txbxContent>
                </v:textbox>
              </v:shape>
              <v:shape id="Text Box 267" o:spid="_x0000_s1063" type="#_x0000_t202" style="position:absolute;left:2000;top:15226;width:1786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" filled="f" stroked="f" strokeweight="2.25pt">
                <v:textbox>
                  <w:txbxContent>
                    <w:p w14:paraId="4247F201" w14:textId="734D0A6B" w:rsidR="006E6C74" w:rsidRPr="002005C9" w:rsidRDefault="006E6C74" w:rsidP="006E6C74">
                      <w:pPr>
                        <w:rPr>
                          <w:i/>
                          <w:sz w:val="18"/>
                        </w:rPr>
                      </w:pPr>
                    </w:p>
                  </w:txbxContent>
                </v:textbox>
              </v:shape>
              <v:shape id="Text Box 268" o:spid="_x0000_s1064" type="#_x0000_t202" style="position:absolute;left:2020;top:15774;width:1806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" filled="f" stroked="f" strokeweight="2.25pt">
                <v:textbox>
                  <w:txbxContent>
                    <w:p w14:paraId="103A34FF" w14:textId="77777777" w:rsidR="006E6C74" w:rsidRPr="006E6C74" w:rsidRDefault="006E6C74" w:rsidP="006E6C74">
                      <w:pPr>
                        <w:rPr>
                          <w:rFonts w:cs="Arial"/>
                          <w:i/>
                          <w:spacing w:val="-10"/>
                          <w:sz w:val="18"/>
                        </w:rPr>
                      </w:pPr>
                    </w:p>
                    <w:p w14:paraId="240FC892" w14:textId="77777777" w:rsidR="006E6C74" w:rsidRDefault="006E6C74" w:rsidP="006E6C74">
                      <w:pPr>
                        <w:jc w:val="center"/>
                        <w:rPr>
                          <w:sz w:val="48"/>
                        </w:rPr>
                      </w:pPr>
                      <w:r>
                        <w:rPr>
                          <w:i/>
                          <w:sz w:val="48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  <v:shape id="Text Box 269" o:spid="_x0000_s1065" type="#_x0000_t202" style="position:absolute;left:4970;top:14214;width:6482;height: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" filled="f" stroked="f" strokeweight="2.25pt">
                <v:textbox>
                  <w:txbxContent>
                    <w:p w14:paraId="49B12EBC" w14:textId="16C8F89F" w:rsidR="006E6C74" w:rsidRDefault="006E6C74" w:rsidP="00D92A47">
                      <w:pPr>
                        <w:pStyle w:val="ac"/>
                        <w:jc w:val="center"/>
                      </w:pPr>
                    </w:p>
                  </w:txbxContent>
                </v:textbox>
              </v:shape>
              <v:shape id="Text Box 270" o:spid="_x0000_s1066" type="#_x0000_t202" style="position:absolute;left:4824;top:15066;width:3846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" filled="f" stroked="f" strokeweight="2.25pt">
                <v:textbox>
                  <w:txbxContent>
                    <w:p w14:paraId="0CCAFE12" w14:textId="77777777" w:rsidR="006E6C74" w:rsidRDefault="006E6C74" w:rsidP="002005C9">
                      <w:pPr>
                        <w:jc w:val="center"/>
                      </w:pPr>
                    </w:p>
                    <w:p w14:paraId="6281BAC6" w14:textId="2E7FEAB4" w:rsidR="002005C9" w:rsidRPr="007C5A45" w:rsidRDefault="002005C9" w:rsidP="002005C9">
                      <w:pPr>
                        <w:jc w:val="center"/>
                        <w:rPr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  <v:shape id="Text Box 271" o:spid="_x0000_s1067" type="#_x0000_t202" style="position:absolute;left:8704;top:15600;width:2807;height: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" filled="f" stroked="f" strokeweight="2.25pt">
                <v:textbox>
                  <w:txbxContent>
                    <w:p w14:paraId="30CF0C7A" w14:textId="77777777" w:rsidR="00005BC0" w:rsidRPr="00005BC0" w:rsidRDefault="00005BC0" w:rsidP="00D92A47">
                      <w:pPr>
                        <w:jc w:val="center"/>
                        <w:rPr>
                          <w:sz w:val="10"/>
                        </w:rPr>
                      </w:pPr>
                    </w:p>
                    <w:p w14:paraId="121E6FA0" w14:textId="6D959D22" w:rsidR="006E6C74" w:rsidRPr="007C5A45" w:rsidRDefault="006E6C74" w:rsidP="00D92A47">
                      <w:pPr>
                        <w:jc w:val="center"/>
                        <w:rPr>
                          <w:i/>
                          <w:iCs/>
                        </w:rPr>
                      </w:pPr>
                    </w:p>
                  </w:txbxContent>
                </v:textbox>
              </v:shape>
              <v:shape id="Text Box 272" o:spid="_x0000_s1068" type="#_x0000_t202" style="position:absolute;left:8902;top:15222;width:474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" filled="f" stroked="f" strokeweight="2.25pt">
                <v:textbox>
                  <w:txbxContent>
                    <w:p w14:paraId="6F24A146" w14:textId="77777777" w:rsidR="006E6C74" w:rsidRPr="0011406F" w:rsidRDefault="006E6C74" w:rsidP="006E6C74">
                      <w:pPr>
                        <w:rPr>
                          <w:sz w:val="20"/>
                          <w:szCs w:val="20"/>
                        </w:rPr>
                      </w:pPr>
                      <w:r w:rsidRPr="0011406F">
                        <w:rPr>
                          <w:sz w:val="20"/>
                          <w:szCs w:val="20"/>
                        </w:rPr>
                        <w:t>У</w:t>
                      </w:r>
                    </w:p>
                  </w:txbxContent>
                </v:textbox>
              </v:shape>
              <v:shape id="Text Box 273" o:spid="_x0000_s1069" type="#_x0000_t202" style="position:absolute;left:1124;top:15521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" filled="f" stroked="f" strokeweight="2.25pt">
                <v:textbox>
                  <w:txbxContent>
                    <w:p w14:paraId="5BB897BC" w14:textId="77777777" w:rsidR="006E6C74" w:rsidRDefault="006E6C74" w:rsidP="006E6C74">
                      <w:pPr>
                        <w:rPr>
                          <w:sz w:val="16"/>
                          <w:lang w:val="en-US"/>
                        </w:rPr>
                      </w:pPr>
                    </w:p>
                  </w:txbxContent>
                </v:textbox>
              </v:shape>
              <v:shape id="Text Box 274" o:spid="_x0000_s1070" type="#_x0000_t202" style="position:absolute;left:2024;top:15521;width:1786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" filled="f" stroked="f" strokeweight="2.25pt">
                <v:textbox>
                  <w:txbxContent>
                    <w:p w14:paraId="0571BFF1" w14:textId="77777777" w:rsidR="006E6C74" w:rsidRPr="00005BC0" w:rsidRDefault="006E6C74" w:rsidP="006E6C74">
                      <w:pPr>
                        <w:rPr>
                          <w:rFonts w:cs="Arial"/>
                          <w:i/>
                          <w:spacing w:val="-10"/>
                          <w:sz w:val="18"/>
                          <w:lang w:val="en-US"/>
                        </w:rPr>
                      </w:pPr>
                    </w:p>
                  </w:txbxContent>
                </v:textbox>
              </v:shape>
              <v:shape id="Text Box 268" o:spid="_x0000_s1071" type="#_x0000_t202" style="position:absolute;left:2046;top:16096;width:1806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" filled="f" stroked="f" strokeweight="2.25pt">
                <v:textbox>
                  <w:txbxContent>
                    <w:p w14:paraId="7B138E5E" w14:textId="77777777" w:rsidR="006E6C74" w:rsidRPr="006E6C74" w:rsidRDefault="006E6C74" w:rsidP="006E6C74">
                      <w:pPr>
                        <w:rPr>
                          <w:rFonts w:cs="Arial"/>
                          <w:i/>
                          <w:spacing w:val="-10"/>
                          <w:sz w:val="18"/>
                        </w:rPr>
                      </w:pPr>
                    </w:p>
                    <w:p w14:paraId="3849AFA6" w14:textId="77777777" w:rsidR="006E6C74" w:rsidRDefault="006E6C74" w:rsidP="006E6C74">
                      <w:pPr>
                        <w:jc w:val="center"/>
                        <w:rPr>
                          <w:sz w:val="48"/>
                        </w:rPr>
                      </w:pPr>
                      <w:r>
                        <w:rPr>
                          <w:i/>
                          <w:sz w:val="48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  <w10:wrap type="square" anchorx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26CF4" w14:textId="77777777" w:rsidR="00005BC0" w:rsidRPr="00D92A47" w:rsidRDefault="009D06EB" w:rsidP="00D92A47">
    <w:pPr>
      <w:pStyle w:val="a4"/>
      <w:rPr>
        <w:lang w:val="en-US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84D8B9D" wp14:editId="71F1CBB7">
              <wp:simplePos x="0" y="0"/>
              <wp:positionH relativeFrom="column">
                <wp:posOffset>-153178</wp:posOffset>
              </wp:positionH>
              <wp:positionV relativeFrom="paragraph">
                <wp:posOffset>152912</wp:posOffset>
              </wp:positionV>
              <wp:extent cx="6588760" cy="540385"/>
              <wp:effectExtent l="0" t="0" r="21590" b="31115"/>
              <wp:wrapNone/>
              <wp:docPr id="1" name="Group 3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540385"/>
                        <a:chOff x="1088" y="15506"/>
                        <a:chExt cx="10376" cy="851"/>
                      </a:xfrm>
                    </wpg:grpSpPr>
                    <wps:wsp>
                      <wps:cNvPr id="2" name="Line 321"/>
                      <wps:cNvCnPr>
                        <a:cxnSpLocks noChangeShapeType="1"/>
                      </wps:cNvCnPr>
                      <wps:spPr bwMode="auto">
                        <a:xfrm flipV="1">
                          <a:off x="1088" y="16356"/>
                          <a:ext cx="10376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" name="Line 322"/>
                      <wps:cNvCnPr>
                        <a:cxnSpLocks noChangeShapeType="1"/>
                      </wps:cNvCnPr>
                      <wps:spPr bwMode="auto">
                        <a:xfrm>
                          <a:off x="3356" y="15506"/>
                          <a:ext cx="1" cy="85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" name="Rectangle 323"/>
                      <wps:cNvSpPr>
                        <a:spLocks noChangeArrowheads="1"/>
                      </wps:cNvSpPr>
                      <wps:spPr bwMode="auto">
                        <a:xfrm>
                          <a:off x="2052" y="16101"/>
                          <a:ext cx="1304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92E6499" w14:textId="77777777" w:rsidR="009D06EB" w:rsidRDefault="009D06EB" w:rsidP="009D06E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№ </w:t>
                            </w:r>
                            <w:r w:rsidRPr="009D06EB">
                              <w:rPr>
                                <w:i/>
                                <w:iCs/>
                                <w:sz w:val="18"/>
                                <w:szCs w:val="20"/>
                              </w:rPr>
                              <w:t>докум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Rectangle 324"/>
                      <wps:cNvSpPr>
                        <a:spLocks noChangeArrowheads="1"/>
                      </wps:cNvSpPr>
                      <wps:spPr bwMode="auto">
                        <a:xfrm>
                          <a:off x="1088" y="16101"/>
                          <a:ext cx="492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8094E5C" w14:textId="77777777" w:rsidR="009D06EB" w:rsidRDefault="009D06EB" w:rsidP="009D06E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D06EB">
                              <w:rPr>
                                <w:i/>
                                <w:iCs/>
                                <w:sz w:val="18"/>
                                <w:szCs w:val="20"/>
                              </w:rPr>
                              <w:t>Изм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" name="Line 325"/>
                      <wps:cNvCnPr>
                        <a:cxnSpLocks noChangeShapeType="1"/>
                      </wps:cNvCnPr>
                      <wps:spPr bwMode="auto">
                        <a:xfrm>
                          <a:off x="10897" y="15846"/>
                          <a:ext cx="567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" name="Rectangle 326"/>
                      <wps:cNvSpPr>
                        <a:spLocks noChangeArrowheads="1"/>
                      </wps:cNvSpPr>
                      <wps:spPr bwMode="auto">
                        <a:xfrm>
                          <a:off x="3356" y="16101"/>
                          <a:ext cx="837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5FE725" w14:textId="77777777" w:rsidR="009D06EB" w:rsidRDefault="009D06EB" w:rsidP="009D06E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9D06EB">
                              <w:rPr>
                                <w:i/>
                                <w:iCs/>
                                <w:sz w:val="18"/>
                                <w:szCs w:val="20"/>
                              </w:rPr>
                              <w:t>Подп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" name="Line 327"/>
                      <wps:cNvCnPr>
                        <a:cxnSpLocks noChangeShapeType="1"/>
                      </wps:cNvCnPr>
                      <wps:spPr bwMode="auto">
                        <a:xfrm flipH="1">
                          <a:off x="4184" y="15506"/>
                          <a:ext cx="8" cy="825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" name="Line 328"/>
                      <wps:cNvCnPr>
                        <a:cxnSpLocks noChangeShapeType="1"/>
                      </wps:cNvCnPr>
                      <wps:spPr bwMode="auto">
                        <a:xfrm>
                          <a:off x="1088" y="15506"/>
                          <a:ext cx="1037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" name="Line 329"/>
                      <wps:cNvCnPr>
                        <a:cxnSpLocks noChangeShapeType="1"/>
                      </wps:cNvCnPr>
                      <wps:spPr bwMode="auto">
                        <a:xfrm>
                          <a:off x="4774" y="15506"/>
                          <a:ext cx="1" cy="85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" name="Rectangle 330"/>
                      <wps:cNvSpPr>
                        <a:spLocks noChangeArrowheads="1"/>
                      </wps:cNvSpPr>
                      <wps:spPr bwMode="auto">
                        <a:xfrm>
                          <a:off x="4231" y="16118"/>
                          <a:ext cx="565" cy="2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E9CADD" w14:textId="77777777" w:rsidR="009D06EB" w:rsidRDefault="009D06EB" w:rsidP="009D06EB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9D06EB">
                              <w:rPr>
                                <w:i/>
                                <w:iCs/>
                                <w:sz w:val="18"/>
                                <w:szCs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" name="Line 331"/>
                      <wps:cNvCnPr>
                        <a:cxnSpLocks noChangeShapeType="1"/>
                      </wps:cNvCnPr>
                      <wps:spPr bwMode="auto">
                        <a:xfrm flipH="1">
                          <a:off x="10892" y="15506"/>
                          <a:ext cx="5" cy="843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332"/>
                      <wps:cNvCnPr>
                        <a:cxnSpLocks noChangeShapeType="1"/>
                      </wps:cNvCnPr>
                      <wps:spPr bwMode="auto">
                        <a:xfrm>
                          <a:off x="1088" y="15789"/>
                          <a:ext cx="368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" name="Line 333"/>
                      <wps:cNvCnPr>
                        <a:cxnSpLocks noChangeShapeType="1"/>
                      </wps:cNvCnPr>
                      <wps:spPr bwMode="auto">
                        <a:xfrm>
                          <a:off x="1088" y="16073"/>
                          <a:ext cx="368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334"/>
                      <wps:cNvCnPr>
                        <a:cxnSpLocks noChangeShapeType="1"/>
                      </wps:cNvCnPr>
                      <wps:spPr bwMode="auto">
                        <a:xfrm flipV="1">
                          <a:off x="1485" y="15506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335"/>
                      <wps:cNvCnPr>
                        <a:cxnSpLocks noChangeShapeType="1"/>
                      </wps:cNvCnPr>
                      <wps:spPr bwMode="auto">
                        <a:xfrm flipV="1">
                          <a:off x="2052" y="15506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Rectangle 336"/>
                      <wps:cNvSpPr>
                        <a:spLocks noChangeArrowheads="1"/>
                      </wps:cNvSpPr>
                      <wps:spPr bwMode="auto">
                        <a:xfrm>
                          <a:off x="10978" y="15884"/>
                          <a:ext cx="3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B2DC59" w14:textId="77777777" w:rsidR="00623AD2" w:rsidRPr="002005C9" w:rsidRDefault="00623AD2" w:rsidP="00623AD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Style w:val="ab"/>
                              </w:rPr>
                              <w:fldChar w:fldCharType="begin"/>
                            </w:r>
                            <w:r>
                              <w:rPr>
                                <w:rStyle w:val="ab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b"/>
                              </w:rPr>
                              <w:fldChar w:fldCharType="separate"/>
                            </w:r>
                            <w:r w:rsidR="00603779">
                              <w:rPr>
                                <w:rStyle w:val="ab"/>
                                <w:noProof/>
                              </w:rPr>
                              <w:t>5</w:t>
                            </w:r>
                            <w:r>
                              <w:rPr>
                                <w:rStyle w:val="ab"/>
                              </w:rPr>
                              <w:fldChar w:fldCharType="end"/>
                            </w:r>
                          </w:p>
                          <w:p w14:paraId="7FBBE8EB" w14:textId="77777777" w:rsidR="009D06EB" w:rsidRDefault="009D06EB" w:rsidP="009D06EB"/>
                        </w:txbxContent>
                      </wps:txbx>
                      <wps:bodyPr rot="0" vert="horz" wrap="square" lIns="36000" tIns="36000" rIns="0" bIns="0" anchor="t" anchorCtr="0" upright="1">
                        <a:noAutofit/>
                      </wps:bodyPr>
                    </wps:wsp>
                    <wps:wsp>
                      <wps:cNvPr id="140" name="Rectangle 324"/>
                      <wps:cNvSpPr>
                        <a:spLocks noChangeArrowheads="1"/>
                      </wps:cNvSpPr>
                      <wps:spPr bwMode="auto">
                        <a:xfrm>
                          <a:off x="1536" y="16118"/>
                          <a:ext cx="468" cy="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043A5B" w14:textId="77777777" w:rsidR="009D06EB" w:rsidRDefault="009D06EB" w:rsidP="009D06E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D06EB">
                              <w:rPr>
                                <w:i/>
                                <w:iCs/>
                                <w:sz w:val="18"/>
                                <w:szCs w:val="20"/>
                              </w:rPr>
                              <w:t>Лист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1" name="Rectangle 324"/>
                      <wps:cNvSpPr>
                        <a:spLocks noChangeArrowheads="1"/>
                      </wps:cNvSpPr>
                      <wps:spPr bwMode="auto">
                        <a:xfrm>
                          <a:off x="10938" y="15562"/>
                          <a:ext cx="468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A8A6601" w14:textId="77777777" w:rsidR="009D06EB" w:rsidRDefault="009D06EB" w:rsidP="009D06E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D06EB">
                              <w:rPr>
                                <w:i/>
                                <w:iCs/>
                                <w:sz w:val="18"/>
                                <w:szCs w:val="20"/>
                              </w:rPr>
                              <w:t>Лист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4D8B9D" id="Group 320" o:spid="_x0000_s1072" style="position:absolute;left:0;text-align:left;margin-left:-12.05pt;margin-top:12.05pt;width:518.8pt;height:42.55pt;z-index:251663360" coordorigin="1088,15506" coordsize="10376,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">
              <v:line id="Line 321" o:spid="_x0000_s1073" style="position:absolute;flip:y;visibility:visible;mso-wrap-style:square" from="1088,16356" to="11464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" strokeweight="1.25pt">
                <v:stroke startarrowwidth="narrow" startarrowlength="short" endarrowwidth="narrow" endarrowlength="short"/>
              </v:line>
              <v:line id="Line 322" o:spid="_x0000_s1074" style="position:absolute;visibility:visible;mso-wrap-style:square" from="3356,15506" to="3357,16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" strokeweight="1.25pt">
                <v:stroke startarrowwidth="narrow" startarrowlength="short" endarrowwidth="narrow" endarrowlength="short"/>
              </v:line>
              <v:rect id="Rectangle 323" o:spid="_x0000_s1075" style="position:absolute;left:2052;top:16101;width:130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" filled="f" stroked="f" strokeweight="1.25pt">
                <v:textbox inset="0,0,0,0">
                  <w:txbxContent>
                    <w:p w14:paraId="392E6499" w14:textId="77777777" w:rsidR="009D06EB" w:rsidRDefault="009D06EB" w:rsidP="009D06E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№ </w:t>
                      </w:r>
                      <w:r w:rsidRPr="009D06EB">
                        <w:rPr>
                          <w:i/>
                          <w:iCs/>
                          <w:sz w:val="18"/>
                          <w:szCs w:val="20"/>
                        </w:rPr>
                        <w:t>докум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rect id="Rectangle 324" o:spid="_x0000_s1076" style="position:absolute;left:1088;top:16101;width:492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" filled="f" stroked="f" strokeweight="1.25pt">
                <v:textbox inset="0,0,0,0">
                  <w:txbxContent>
                    <w:p w14:paraId="08094E5C" w14:textId="77777777" w:rsidR="009D06EB" w:rsidRDefault="009D06EB" w:rsidP="009D06EB">
                      <w:pPr>
                        <w:rPr>
                          <w:sz w:val="20"/>
                          <w:szCs w:val="20"/>
                        </w:rPr>
                      </w:pPr>
                      <w:r w:rsidRPr="009D06EB">
                        <w:rPr>
                          <w:i/>
                          <w:iCs/>
                          <w:sz w:val="18"/>
                          <w:szCs w:val="20"/>
                        </w:rPr>
                        <w:t>Изм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line id="Line 325" o:spid="_x0000_s1077" style="position:absolute;visibility:visible;mso-wrap-style:square" from="10897,15846" to="11464,15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" strokeweight="1.25pt">
                <v:stroke startarrowwidth="narrow" startarrowlength="short" endarrowwidth="narrow" endarrowlength="short"/>
              </v:line>
              <v:rect id="Rectangle 326" o:spid="_x0000_s1078" style="position:absolute;left:3356;top:16101;width:837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" filled="f" stroked="f" strokeweight="1.25pt">
                <v:textbox inset="0,0,0,0">
                  <w:txbxContent>
                    <w:p w14:paraId="405FE725" w14:textId="77777777" w:rsidR="009D06EB" w:rsidRDefault="009D06EB" w:rsidP="009D06E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Pr="009D06EB">
                        <w:rPr>
                          <w:i/>
                          <w:iCs/>
                          <w:sz w:val="18"/>
                          <w:szCs w:val="20"/>
                        </w:rPr>
                        <w:t>Подп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line id="Line 327" o:spid="_x0000_s1079" style="position:absolute;flip:x;visibility:visible;mso-wrap-style:square" from="4184,15506" to="4192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" strokeweight="1.25pt">
                <v:stroke startarrowwidth="narrow" startarrowlength="short" endarrowwidth="narrow" endarrowlength="short"/>
              </v:line>
              <v:line id="Line 328" o:spid="_x0000_s1080" style="position:absolute;visibility:visible;mso-wrap-style:square" from="1088,15506" to="11464,155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" strokeweight="1.25pt">
                <v:stroke startarrowwidth="narrow" startarrowlength="short" endarrowwidth="narrow" endarrowlength="short"/>
              </v:line>
              <v:line id="Line 329" o:spid="_x0000_s1081" style="position:absolute;visibility:visible;mso-wrap-style:square" from="4774,15506" to="4775,16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" strokeweight="1.25pt">
                <v:stroke startarrowwidth="narrow" startarrowlength="short" endarrowwidth="narrow" endarrowlength="short"/>
              </v:line>
              <v:rect id="Rectangle 330" o:spid="_x0000_s1082" style="position:absolute;left:4231;top:16118;width:565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" filled="f" stroked="f" strokeweight="1.25pt">
                <v:textbox inset="0,0,0,0">
                  <w:txbxContent>
                    <w:p w14:paraId="5AE9CADD" w14:textId="77777777" w:rsidR="009D06EB" w:rsidRDefault="009D06EB" w:rsidP="009D06EB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9D06EB">
                        <w:rPr>
                          <w:i/>
                          <w:iCs/>
                          <w:sz w:val="18"/>
                          <w:szCs w:val="20"/>
                        </w:rPr>
                        <w:t>Дата</w:t>
                      </w:r>
                    </w:p>
                  </w:txbxContent>
                </v:textbox>
              </v:rect>
              <v:line id="Line 331" o:spid="_x0000_s1083" style="position:absolute;flip:x;visibility:visible;mso-wrap-style:square" from="10892,15506" to="10897,163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" strokeweight="1.25pt">
                <v:stroke startarrowwidth="narrow" endarrowwidth="narrow"/>
              </v:line>
              <v:line id="Line 332" o:spid="_x0000_s1084" style="position:absolute;visibility:visible;mso-wrap-style:square" from="1088,15789" to="4774,157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" strokeweight="1.25pt">
                <v:stroke startarrowwidth="narrow" endarrowwidth="narrow"/>
              </v:line>
              <v:line id="Line 333" o:spid="_x0000_s1085" style="position:absolute;visibility:visible;mso-wrap-style:square" from="1088,16073" to="4774,16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" strokeweight="1.25pt">
                <v:stroke startarrowwidth="narrow" endarrowwidth="narrow"/>
              </v:line>
              <v:line id="Line 334" o:spid="_x0000_s1086" style="position:absolute;flip:y;visibility:visible;mso-wrap-style:square" from="1485,15506" to="1485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" strokeweight="1.25pt"/>
              <v:line id="Line 335" o:spid="_x0000_s1087" style="position:absolute;flip:y;visibility:visible;mso-wrap-style:square" from="2052,15506" to="2052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" strokeweight="1.25pt"/>
              <v:rect id="Rectangle 336" o:spid="_x0000_s1088" style="position:absolute;left:10978;top:1588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" filled="f" stroked="f" strokeweight="1.25pt">
                <v:textbox inset="1mm,1mm,0,0">
                  <w:txbxContent>
                    <w:p w14:paraId="03B2DC59" w14:textId="77777777" w:rsidR="00623AD2" w:rsidRPr="002005C9" w:rsidRDefault="00623AD2" w:rsidP="00623AD2">
                      <w:pPr>
                        <w:rPr>
                          <w:lang w:val="en-US"/>
                        </w:rPr>
                      </w:pPr>
                      <w:r>
                        <w:rPr>
                          <w:rStyle w:val="ab"/>
                        </w:rPr>
                        <w:fldChar w:fldCharType="begin"/>
                      </w:r>
                      <w:r>
                        <w:rPr>
                          <w:rStyle w:val="ab"/>
                        </w:rPr>
                        <w:instrText xml:space="preserve"> PAGE </w:instrText>
                      </w:r>
                      <w:r>
                        <w:rPr>
                          <w:rStyle w:val="ab"/>
                        </w:rPr>
                        <w:fldChar w:fldCharType="separate"/>
                      </w:r>
                      <w:r w:rsidR="00603779">
                        <w:rPr>
                          <w:rStyle w:val="ab"/>
                          <w:noProof/>
                        </w:rPr>
                        <w:t>5</w:t>
                      </w:r>
                      <w:r>
                        <w:rPr>
                          <w:rStyle w:val="ab"/>
                        </w:rPr>
                        <w:fldChar w:fldCharType="end"/>
                      </w:r>
                    </w:p>
                    <w:p w14:paraId="7FBBE8EB" w14:textId="77777777" w:rsidR="009D06EB" w:rsidRDefault="009D06EB" w:rsidP="009D06EB"/>
                  </w:txbxContent>
                </v:textbox>
              </v:rect>
              <v:rect id="Rectangle 324" o:spid="_x0000_s1089" style="position:absolute;left:1536;top:16118;width:468;height: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" filled="f" stroked="f" strokeweight="1.25pt">
                <v:textbox inset="0,0,0,0">
                  <w:txbxContent>
                    <w:p w14:paraId="3E043A5B" w14:textId="77777777" w:rsidR="009D06EB" w:rsidRDefault="009D06EB" w:rsidP="009D06EB">
                      <w:pPr>
                        <w:rPr>
                          <w:sz w:val="20"/>
                          <w:szCs w:val="20"/>
                        </w:rPr>
                      </w:pPr>
                      <w:r w:rsidRPr="009D06EB">
                        <w:rPr>
                          <w:i/>
                          <w:iCs/>
                          <w:sz w:val="18"/>
                          <w:szCs w:val="20"/>
                        </w:rPr>
                        <w:t>Лист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rect id="Rectangle 324" o:spid="_x0000_s1090" style="position:absolute;left:10938;top:15562;width:468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" filled="f" stroked="f" strokeweight="1.25pt">
                <v:textbox inset="0,0,0,0">
                  <w:txbxContent>
                    <w:p w14:paraId="7A8A6601" w14:textId="77777777" w:rsidR="009D06EB" w:rsidRDefault="009D06EB" w:rsidP="009D06EB">
                      <w:pPr>
                        <w:rPr>
                          <w:sz w:val="20"/>
                          <w:szCs w:val="20"/>
                        </w:rPr>
                      </w:pPr>
                      <w:r w:rsidRPr="009D06EB">
                        <w:rPr>
                          <w:i/>
                          <w:iCs/>
                          <w:sz w:val="18"/>
                          <w:szCs w:val="20"/>
                        </w:rPr>
                        <w:t>Лист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98172" w14:textId="77777777" w:rsidR="00D86050" w:rsidRDefault="00D86050" w:rsidP="00727642">
      <w:r>
        <w:separator/>
      </w:r>
    </w:p>
  </w:footnote>
  <w:footnote w:type="continuationSeparator" w:id="0">
    <w:p w14:paraId="7F457770" w14:textId="77777777" w:rsidR="00D86050" w:rsidRDefault="00D86050" w:rsidP="007276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73804" w14:textId="77777777" w:rsidR="00243EA5" w:rsidRDefault="00A01ACA"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8E2777" wp14:editId="7DF48FA8">
              <wp:simplePos x="0" y="0"/>
              <wp:positionH relativeFrom="column">
                <wp:posOffset>-157480</wp:posOffset>
              </wp:positionH>
              <wp:positionV relativeFrom="page">
                <wp:posOffset>238125</wp:posOffset>
              </wp:positionV>
              <wp:extent cx="6588125" cy="10172700"/>
              <wp:effectExtent l="0" t="0" r="22225" b="19050"/>
              <wp:wrapNone/>
              <wp:docPr id="63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125" cy="10172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05C6C79" id="Rectangle 23" o:spid="_x0000_s1026" style="position:absolute;margin-left:-12.4pt;margin-top:18.75pt;width:518.75pt;height:80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" strokeweight="1.75pt">
              <w10:wrap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F1E8F" w14:textId="77777777" w:rsidR="00727642" w:rsidRPr="007D79C7" w:rsidRDefault="00727642" w:rsidP="00727642">
    <w:pPr>
      <w:jc w:val="right"/>
      <w:rPr>
        <w:rFonts w:ascii="Arial Narrow" w:hAnsi="Arial Narrow"/>
        <w:vanish/>
        <w:color w:val="002060"/>
        <w:sz w:val="16"/>
      </w:rPr>
    </w:pPr>
    <w:r w:rsidRPr="007D79C7">
      <w:rPr>
        <w:rFonts w:ascii="Arial Narrow" w:hAnsi="Arial Narrow"/>
        <w:vanish/>
        <w:color w:val="002060"/>
        <w:sz w:val="16"/>
      </w:rPr>
      <w:t xml:space="preserve">Отчет по лабораторной работе Ф. </w:t>
    </w:r>
    <w:r w:rsidR="00C57462">
      <w:rPr>
        <w:rFonts w:ascii="Arial Narrow" w:hAnsi="Arial Narrow"/>
        <w:vanish/>
        <w:color w:val="002060"/>
        <w:sz w:val="16"/>
      </w:rPr>
      <w:t>03</w:t>
    </w:r>
    <w:r w:rsidRPr="007D79C7">
      <w:rPr>
        <w:rFonts w:ascii="Arial Narrow" w:hAnsi="Arial Narrow"/>
        <w:vanish/>
        <w:color w:val="002060"/>
        <w:sz w:val="16"/>
      </w:rPr>
      <w:t>/23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4AF"/>
    <w:multiLevelType w:val="hybridMultilevel"/>
    <w:tmpl w:val="753AC14C"/>
    <w:lvl w:ilvl="0" w:tplc="0419000F">
      <w:start w:val="1"/>
      <w:numFmt w:val="decimal"/>
      <w:lvlText w:val="%1."/>
      <w:lvlJc w:val="left"/>
      <w:pPr>
        <w:ind w:left="1714" w:hanging="360"/>
      </w:pPr>
    </w:lvl>
    <w:lvl w:ilvl="1" w:tplc="04190019" w:tentative="1">
      <w:start w:val="1"/>
      <w:numFmt w:val="lowerLetter"/>
      <w:lvlText w:val="%2."/>
      <w:lvlJc w:val="left"/>
      <w:pPr>
        <w:ind w:left="2434" w:hanging="360"/>
      </w:pPr>
    </w:lvl>
    <w:lvl w:ilvl="2" w:tplc="0419001B" w:tentative="1">
      <w:start w:val="1"/>
      <w:numFmt w:val="lowerRoman"/>
      <w:lvlText w:val="%3."/>
      <w:lvlJc w:val="right"/>
      <w:pPr>
        <w:ind w:left="3154" w:hanging="180"/>
      </w:pPr>
    </w:lvl>
    <w:lvl w:ilvl="3" w:tplc="0419000F" w:tentative="1">
      <w:start w:val="1"/>
      <w:numFmt w:val="decimal"/>
      <w:lvlText w:val="%4."/>
      <w:lvlJc w:val="left"/>
      <w:pPr>
        <w:ind w:left="3874" w:hanging="360"/>
      </w:pPr>
    </w:lvl>
    <w:lvl w:ilvl="4" w:tplc="04190019" w:tentative="1">
      <w:start w:val="1"/>
      <w:numFmt w:val="lowerLetter"/>
      <w:lvlText w:val="%5."/>
      <w:lvlJc w:val="left"/>
      <w:pPr>
        <w:ind w:left="4594" w:hanging="360"/>
      </w:pPr>
    </w:lvl>
    <w:lvl w:ilvl="5" w:tplc="0419001B" w:tentative="1">
      <w:start w:val="1"/>
      <w:numFmt w:val="lowerRoman"/>
      <w:lvlText w:val="%6."/>
      <w:lvlJc w:val="right"/>
      <w:pPr>
        <w:ind w:left="5314" w:hanging="180"/>
      </w:pPr>
    </w:lvl>
    <w:lvl w:ilvl="6" w:tplc="0419000F" w:tentative="1">
      <w:start w:val="1"/>
      <w:numFmt w:val="decimal"/>
      <w:lvlText w:val="%7."/>
      <w:lvlJc w:val="left"/>
      <w:pPr>
        <w:ind w:left="6034" w:hanging="360"/>
      </w:pPr>
    </w:lvl>
    <w:lvl w:ilvl="7" w:tplc="04190019" w:tentative="1">
      <w:start w:val="1"/>
      <w:numFmt w:val="lowerLetter"/>
      <w:lvlText w:val="%8."/>
      <w:lvlJc w:val="left"/>
      <w:pPr>
        <w:ind w:left="6754" w:hanging="360"/>
      </w:pPr>
    </w:lvl>
    <w:lvl w:ilvl="8" w:tplc="0419001B" w:tentative="1">
      <w:start w:val="1"/>
      <w:numFmt w:val="lowerRoman"/>
      <w:lvlText w:val="%9."/>
      <w:lvlJc w:val="right"/>
      <w:pPr>
        <w:ind w:left="7474" w:hanging="180"/>
      </w:pPr>
    </w:lvl>
  </w:abstractNum>
  <w:abstractNum w:abstractNumId="1" w15:restartNumberingAfterBreak="0">
    <w:nsid w:val="03520327"/>
    <w:multiLevelType w:val="hybridMultilevel"/>
    <w:tmpl w:val="391AF4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63E80"/>
    <w:multiLevelType w:val="hybridMultilevel"/>
    <w:tmpl w:val="93384B0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805528"/>
    <w:multiLevelType w:val="multilevel"/>
    <w:tmpl w:val="4E1AADB6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B6A1D59"/>
    <w:multiLevelType w:val="hybridMultilevel"/>
    <w:tmpl w:val="AD7AAE10"/>
    <w:lvl w:ilvl="0" w:tplc="DA6611E4">
      <w:start w:val="1"/>
      <w:numFmt w:val="decimal"/>
      <w:lvlText w:val="%1)"/>
      <w:lvlJc w:val="left"/>
      <w:pPr>
        <w:ind w:left="1080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C7D3DB9"/>
    <w:multiLevelType w:val="hybridMultilevel"/>
    <w:tmpl w:val="38D469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27425"/>
    <w:multiLevelType w:val="hybridMultilevel"/>
    <w:tmpl w:val="242ABD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C807E4"/>
    <w:multiLevelType w:val="multilevel"/>
    <w:tmpl w:val="CE622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FF41CD"/>
    <w:multiLevelType w:val="multilevel"/>
    <w:tmpl w:val="4E86C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077357"/>
    <w:multiLevelType w:val="multilevel"/>
    <w:tmpl w:val="4E1AADB6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19D53FA7"/>
    <w:multiLevelType w:val="multilevel"/>
    <w:tmpl w:val="72DCF49A"/>
    <w:lvl w:ilvl="0">
      <w:start w:val="1"/>
      <w:numFmt w:val="decimal"/>
      <w:pStyle w:val="a"/>
      <w:suff w:val="space"/>
      <w:lvlText w:val="Рисунок %1 – "/>
      <w:lvlJc w:val="left"/>
      <w:pPr>
        <w:ind w:left="1005" w:hanging="1005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1B206406"/>
    <w:multiLevelType w:val="hybridMultilevel"/>
    <w:tmpl w:val="B8BEEF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6D7AC8"/>
    <w:multiLevelType w:val="hybridMultilevel"/>
    <w:tmpl w:val="438226C4"/>
    <w:lvl w:ilvl="0" w:tplc="0DC0D9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061808"/>
    <w:multiLevelType w:val="hybridMultilevel"/>
    <w:tmpl w:val="2CF661C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28AA4315"/>
    <w:multiLevelType w:val="hybridMultilevel"/>
    <w:tmpl w:val="E7262E92"/>
    <w:lvl w:ilvl="0" w:tplc="1310BB66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30" w:hanging="360"/>
      </w:pPr>
    </w:lvl>
    <w:lvl w:ilvl="2" w:tplc="0419001B" w:tentative="1">
      <w:start w:val="1"/>
      <w:numFmt w:val="lowerRoman"/>
      <w:lvlText w:val="%3."/>
      <w:lvlJc w:val="right"/>
      <w:pPr>
        <w:ind w:left="1950" w:hanging="180"/>
      </w:pPr>
    </w:lvl>
    <w:lvl w:ilvl="3" w:tplc="0419000F" w:tentative="1">
      <w:start w:val="1"/>
      <w:numFmt w:val="decimal"/>
      <w:lvlText w:val="%4."/>
      <w:lvlJc w:val="left"/>
      <w:pPr>
        <w:ind w:left="2670" w:hanging="360"/>
      </w:pPr>
    </w:lvl>
    <w:lvl w:ilvl="4" w:tplc="04190019" w:tentative="1">
      <w:start w:val="1"/>
      <w:numFmt w:val="lowerLetter"/>
      <w:lvlText w:val="%5."/>
      <w:lvlJc w:val="left"/>
      <w:pPr>
        <w:ind w:left="3390" w:hanging="360"/>
      </w:pPr>
    </w:lvl>
    <w:lvl w:ilvl="5" w:tplc="0419001B" w:tentative="1">
      <w:start w:val="1"/>
      <w:numFmt w:val="lowerRoman"/>
      <w:lvlText w:val="%6."/>
      <w:lvlJc w:val="right"/>
      <w:pPr>
        <w:ind w:left="4110" w:hanging="180"/>
      </w:pPr>
    </w:lvl>
    <w:lvl w:ilvl="6" w:tplc="0419000F" w:tentative="1">
      <w:start w:val="1"/>
      <w:numFmt w:val="decimal"/>
      <w:lvlText w:val="%7."/>
      <w:lvlJc w:val="left"/>
      <w:pPr>
        <w:ind w:left="4830" w:hanging="360"/>
      </w:pPr>
    </w:lvl>
    <w:lvl w:ilvl="7" w:tplc="04190019" w:tentative="1">
      <w:start w:val="1"/>
      <w:numFmt w:val="lowerLetter"/>
      <w:lvlText w:val="%8."/>
      <w:lvlJc w:val="left"/>
      <w:pPr>
        <w:ind w:left="5550" w:hanging="360"/>
      </w:pPr>
    </w:lvl>
    <w:lvl w:ilvl="8" w:tplc="041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5" w15:restartNumberingAfterBreak="0">
    <w:nsid w:val="2990251C"/>
    <w:multiLevelType w:val="hybridMultilevel"/>
    <w:tmpl w:val="426A70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4D0C23"/>
    <w:multiLevelType w:val="hybridMultilevel"/>
    <w:tmpl w:val="276CAF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2E433A"/>
    <w:multiLevelType w:val="multilevel"/>
    <w:tmpl w:val="8DD0F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6F270A"/>
    <w:multiLevelType w:val="multilevel"/>
    <w:tmpl w:val="9910A8D6"/>
    <w:lvl w:ilvl="0">
      <w:start w:val="1"/>
      <w:numFmt w:val="russianLower"/>
      <w:pStyle w:val="1"/>
      <w:lvlText w:val="%1)"/>
      <w:lvlJc w:val="left"/>
      <w:pPr>
        <w:tabs>
          <w:tab w:val="num" w:pos="1069"/>
        </w:tabs>
        <w:ind w:left="1069" w:hanging="360"/>
      </w:pPr>
      <w:rPr>
        <w:rFonts w:ascii="Times New Roman" w:hAnsi="Times New Roman" w:hint="default"/>
        <w:b w:val="0"/>
        <w:i w:val="0"/>
        <w:color w:val="auto"/>
        <w:sz w:val="28"/>
        <w:szCs w:val="28"/>
      </w:rPr>
    </w:lvl>
    <w:lvl w:ilvl="1">
      <w:start w:val="1"/>
      <w:numFmt w:val="decimal"/>
      <w:pStyle w:val="2"/>
      <w:lvlText w:val="%2)"/>
      <w:lvlJc w:val="left"/>
      <w:pPr>
        <w:tabs>
          <w:tab w:val="num" w:pos="1789"/>
        </w:tabs>
        <w:ind w:left="1501" w:hanging="432"/>
      </w:pPr>
      <w:rPr>
        <w:rFonts w:ascii="Times New Roman" w:hAnsi="Times New Roman" w:hint="default"/>
        <w:b w:val="0"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2149"/>
        </w:tabs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9"/>
        </w:tabs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9"/>
        </w:tabs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49"/>
        </w:tabs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69"/>
        </w:tabs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29"/>
        </w:tabs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49"/>
        </w:tabs>
        <w:ind w:left="5029" w:hanging="1440"/>
      </w:pPr>
      <w:rPr>
        <w:rFonts w:hint="default"/>
      </w:rPr>
    </w:lvl>
  </w:abstractNum>
  <w:abstractNum w:abstractNumId="19" w15:restartNumberingAfterBreak="0">
    <w:nsid w:val="2ED14BEE"/>
    <w:multiLevelType w:val="multilevel"/>
    <w:tmpl w:val="77A8D50E"/>
    <w:lvl w:ilvl="0">
      <w:start w:val="1"/>
      <w:numFmt w:val="decimal"/>
      <w:pStyle w:val="10"/>
      <w:lvlText w:val="%1"/>
      <w:lvlJc w:val="left"/>
      <w:pPr>
        <w:tabs>
          <w:tab w:val="num" w:pos="1283"/>
        </w:tabs>
        <w:ind w:left="1283" w:hanging="432"/>
      </w:pPr>
      <w:rPr>
        <w:rFonts w:ascii="Times New Roman" w:hAnsi="Times New Roman" w:hint="default"/>
        <w:b/>
        <w:i w:val="0"/>
        <w:sz w:val="28"/>
        <w:szCs w:val="28"/>
      </w:rPr>
    </w:lvl>
    <w:lvl w:ilvl="1">
      <w:start w:val="1"/>
      <w:numFmt w:val="decimal"/>
      <w:pStyle w:val="20"/>
      <w:lvlText w:val="%1.%2"/>
      <w:lvlJc w:val="left"/>
      <w:pPr>
        <w:tabs>
          <w:tab w:val="num" w:pos="1427"/>
        </w:tabs>
        <w:ind w:left="1427" w:hanging="576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3"/>
      <w:lvlText w:val="%1.%2.%3"/>
      <w:lvlJc w:val="left"/>
      <w:pPr>
        <w:tabs>
          <w:tab w:val="num" w:pos="1571"/>
        </w:tabs>
        <w:ind w:left="1571" w:hanging="72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1715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185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003"/>
        </w:tabs>
        <w:ind w:left="200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20" w15:restartNumberingAfterBreak="0">
    <w:nsid w:val="30D10A4C"/>
    <w:multiLevelType w:val="hybridMultilevel"/>
    <w:tmpl w:val="00E0D9F2"/>
    <w:lvl w:ilvl="0" w:tplc="07688482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34637B86"/>
    <w:multiLevelType w:val="hybridMultilevel"/>
    <w:tmpl w:val="F3B03C2E"/>
    <w:lvl w:ilvl="0" w:tplc="6CD48DD0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2" w15:restartNumberingAfterBreak="0">
    <w:nsid w:val="3F5F5F67"/>
    <w:multiLevelType w:val="hybridMultilevel"/>
    <w:tmpl w:val="49B61D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785FEB"/>
    <w:multiLevelType w:val="multilevel"/>
    <w:tmpl w:val="4E86C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600CCE"/>
    <w:multiLevelType w:val="multilevel"/>
    <w:tmpl w:val="C0645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C4CF3"/>
    <w:multiLevelType w:val="multilevel"/>
    <w:tmpl w:val="B4B28724"/>
    <w:lvl w:ilvl="0">
      <w:start w:val="1"/>
      <w:numFmt w:val="decimal"/>
      <w:pStyle w:val="a0"/>
      <w:suff w:val="space"/>
      <w:lvlText w:val="Таблица %1 – "/>
      <w:lvlJc w:val="left"/>
      <w:pPr>
        <w:ind w:left="1005" w:hanging="1005"/>
      </w:pPr>
      <w:rPr>
        <w:rFonts w:hint="default"/>
        <w:b w:val="0"/>
        <w:i w:val="0"/>
        <w:color w:val="00330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6" w15:restartNumberingAfterBreak="0">
    <w:nsid w:val="476C2C4B"/>
    <w:multiLevelType w:val="hybridMultilevel"/>
    <w:tmpl w:val="E50CC4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786A84"/>
    <w:multiLevelType w:val="hybridMultilevel"/>
    <w:tmpl w:val="93C8D09C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AF6922"/>
    <w:multiLevelType w:val="hybridMultilevel"/>
    <w:tmpl w:val="A38CAEDC"/>
    <w:lvl w:ilvl="0" w:tplc="84DA18EE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4E402129"/>
    <w:multiLevelType w:val="hybridMultilevel"/>
    <w:tmpl w:val="8C7AB6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1C3E23"/>
    <w:multiLevelType w:val="hybridMultilevel"/>
    <w:tmpl w:val="426A70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E41811"/>
    <w:multiLevelType w:val="hybridMultilevel"/>
    <w:tmpl w:val="E768348A"/>
    <w:lvl w:ilvl="0" w:tplc="1D6C3468">
      <w:numFmt w:val="bullet"/>
      <w:pStyle w:val="a1"/>
      <w:lvlText w:val="-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58E496B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F23D50"/>
    <w:multiLevelType w:val="hybridMultilevel"/>
    <w:tmpl w:val="364EC9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E22815"/>
    <w:multiLevelType w:val="hybridMultilevel"/>
    <w:tmpl w:val="A514A04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252301"/>
    <w:multiLevelType w:val="hybridMultilevel"/>
    <w:tmpl w:val="35BE3E82"/>
    <w:lvl w:ilvl="0" w:tplc="7236049A">
      <w:start w:val="1"/>
      <w:numFmt w:val="decimal"/>
      <w:lvlText w:val="%1)"/>
      <w:lvlJc w:val="left"/>
      <w:pPr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E040DFA"/>
    <w:multiLevelType w:val="hybridMultilevel"/>
    <w:tmpl w:val="AFFCD614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6" w15:restartNumberingAfterBreak="0">
    <w:nsid w:val="5ED97A88"/>
    <w:multiLevelType w:val="hybridMultilevel"/>
    <w:tmpl w:val="F7121FE8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7" w15:restartNumberingAfterBreak="0">
    <w:nsid w:val="5EF93A0B"/>
    <w:multiLevelType w:val="hybridMultilevel"/>
    <w:tmpl w:val="10A03D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701166"/>
    <w:multiLevelType w:val="hybridMultilevel"/>
    <w:tmpl w:val="93384B0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C53C1E"/>
    <w:multiLevelType w:val="multilevel"/>
    <w:tmpl w:val="CE622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0D51D57"/>
    <w:multiLevelType w:val="hybridMultilevel"/>
    <w:tmpl w:val="705866D2"/>
    <w:lvl w:ilvl="0" w:tplc="F346767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1" w15:restartNumberingAfterBreak="0">
    <w:nsid w:val="61F8237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6250572D"/>
    <w:multiLevelType w:val="hybridMultilevel"/>
    <w:tmpl w:val="BE0EA218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3" w15:restartNumberingAfterBreak="0">
    <w:nsid w:val="6B89474F"/>
    <w:multiLevelType w:val="hybridMultilevel"/>
    <w:tmpl w:val="A0BCFD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0EE268A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5" w15:restartNumberingAfterBreak="0">
    <w:nsid w:val="71291458"/>
    <w:multiLevelType w:val="hybridMultilevel"/>
    <w:tmpl w:val="C7106AF6"/>
    <w:lvl w:ilvl="0" w:tplc="CF6E6E1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BE7C87"/>
    <w:multiLevelType w:val="hybridMultilevel"/>
    <w:tmpl w:val="0DA6F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06441C"/>
    <w:multiLevelType w:val="hybridMultilevel"/>
    <w:tmpl w:val="8FBCBFA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AF5607E"/>
    <w:multiLevelType w:val="hybridMultilevel"/>
    <w:tmpl w:val="B8BEEF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BBB12A7"/>
    <w:multiLevelType w:val="hybridMultilevel"/>
    <w:tmpl w:val="BAB2DB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FD84C8E"/>
    <w:multiLevelType w:val="multilevel"/>
    <w:tmpl w:val="4E86C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7078639">
    <w:abstractNumId w:val="19"/>
  </w:num>
  <w:num w:numId="2" w16cid:durableId="109127817">
    <w:abstractNumId w:val="40"/>
  </w:num>
  <w:num w:numId="3" w16cid:durableId="1186096534">
    <w:abstractNumId w:val="31"/>
  </w:num>
  <w:num w:numId="4" w16cid:durableId="1900706244">
    <w:abstractNumId w:val="18"/>
  </w:num>
  <w:num w:numId="5" w16cid:durableId="702440047">
    <w:abstractNumId w:val="10"/>
  </w:num>
  <w:num w:numId="6" w16cid:durableId="1657027741">
    <w:abstractNumId w:val="25"/>
  </w:num>
  <w:num w:numId="7" w16cid:durableId="2003191552">
    <w:abstractNumId w:val="5"/>
  </w:num>
  <w:num w:numId="8" w16cid:durableId="1087725082">
    <w:abstractNumId w:val="26"/>
  </w:num>
  <w:num w:numId="9" w16cid:durableId="688221335">
    <w:abstractNumId w:val="21"/>
  </w:num>
  <w:num w:numId="10" w16cid:durableId="1821919116">
    <w:abstractNumId w:val="46"/>
  </w:num>
  <w:num w:numId="11" w16cid:durableId="1334915960">
    <w:abstractNumId w:val="29"/>
  </w:num>
  <w:num w:numId="12" w16cid:durableId="529882681">
    <w:abstractNumId w:val="14"/>
  </w:num>
  <w:num w:numId="13" w16cid:durableId="1865249789">
    <w:abstractNumId w:val="6"/>
  </w:num>
  <w:num w:numId="14" w16cid:durableId="1777015203">
    <w:abstractNumId w:val="13"/>
  </w:num>
  <w:num w:numId="15" w16cid:durableId="302538297">
    <w:abstractNumId w:val="43"/>
  </w:num>
  <w:num w:numId="16" w16cid:durableId="154078340">
    <w:abstractNumId w:val="42"/>
  </w:num>
  <w:num w:numId="17" w16cid:durableId="1160580495">
    <w:abstractNumId w:val="50"/>
  </w:num>
  <w:num w:numId="18" w16cid:durableId="1753039878">
    <w:abstractNumId w:val="24"/>
  </w:num>
  <w:num w:numId="19" w16cid:durableId="885719713">
    <w:abstractNumId w:val="8"/>
  </w:num>
  <w:num w:numId="20" w16cid:durableId="1020737531">
    <w:abstractNumId w:val="23"/>
  </w:num>
  <w:num w:numId="21" w16cid:durableId="399793141">
    <w:abstractNumId w:val="1"/>
  </w:num>
  <w:num w:numId="22" w16cid:durableId="1797137759">
    <w:abstractNumId w:val="44"/>
  </w:num>
  <w:num w:numId="23" w16cid:durableId="1500971247">
    <w:abstractNumId w:val="12"/>
  </w:num>
  <w:num w:numId="24" w16cid:durableId="1153835759">
    <w:abstractNumId w:val="41"/>
  </w:num>
  <w:num w:numId="25" w16cid:durableId="1861310009">
    <w:abstractNumId w:val="7"/>
  </w:num>
  <w:num w:numId="26" w16cid:durableId="801078752">
    <w:abstractNumId w:val="17"/>
  </w:num>
  <w:num w:numId="27" w16cid:durableId="246421372">
    <w:abstractNumId w:val="39"/>
  </w:num>
  <w:num w:numId="28" w16cid:durableId="65379906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867716097">
    <w:abstractNumId w:val="3"/>
  </w:num>
  <w:num w:numId="30" w16cid:durableId="1865247852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416949032">
    <w:abstractNumId w:val="33"/>
  </w:num>
  <w:num w:numId="32" w16cid:durableId="20257874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97791746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80430286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59458976">
    <w:abstractNumId w:val="15"/>
  </w:num>
  <w:num w:numId="36" w16cid:durableId="1864394855">
    <w:abstractNumId w:val="2"/>
  </w:num>
  <w:num w:numId="37" w16cid:durableId="1178734172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46785343">
    <w:abstractNumId w:val="0"/>
  </w:num>
  <w:num w:numId="39" w16cid:durableId="227033641">
    <w:abstractNumId w:val="32"/>
  </w:num>
  <w:num w:numId="40" w16cid:durableId="789126431">
    <w:abstractNumId w:val="16"/>
  </w:num>
  <w:num w:numId="41" w16cid:durableId="865094961">
    <w:abstractNumId w:val="34"/>
  </w:num>
  <w:num w:numId="42" w16cid:durableId="673723389">
    <w:abstractNumId w:val="37"/>
  </w:num>
  <w:num w:numId="43" w16cid:durableId="437339704">
    <w:abstractNumId w:val="48"/>
  </w:num>
  <w:num w:numId="44" w16cid:durableId="592857058">
    <w:abstractNumId w:val="11"/>
  </w:num>
  <w:num w:numId="45" w16cid:durableId="1519857005">
    <w:abstractNumId w:val="28"/>
  </w:num>
  <w:num w:numId="46" w16cid:durableId="617487220">
    <w:abstractNumId w:val="20"/>
  </w:num>
  <w:num w:numId="47" w16cid:durableId="995185134">
    <w:abstractNumId w:val="27"/>
  </w:num>
  <w:num w:numId="48" w16cid:durableId="724108044">
    <w:abstractNumId w:val="22"/>
  </w:num>
  <w:num w:numId="49" w16cid:durableId="1931423779">
    <w:abstractNumId w:val="49"/>
  </w:num>
  <w:num w:numId="50" w16cid:durableId="2144734376">
    <w:abstractNumId w:val="45"/>
  </w:num>
  <w:num w:numId="51" w16cid:durableId="30885824">
    <w:abstractNumId w:val="35"/>
  </w:num>
  <w:num w:numId="52" w16cid:durableId="2136440039">
    <w:abstractNumId w:val="4"/>
  </w:num>
  <w:num w:numId="53" w16cid:durableId="21609475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2C7"/>
    <w:rsid w:val="00005BC0"/>
    <w:rsid w:val="00030951"/>
    <w:rsid w:val="00031332"/>
    <w:rsid w:val="0003200E"/>
    <w:rsid w:val="000330F2"/>
    <w:rsid w:val="000424ED"/>
    <w:rsid w:val="000703C1"/>
    <w:rsid w:val="000843B7"/>
    <w:rsid w:val="00086757"/>
    <w:rsid w:val="000A334D"/>
    <w:rsid w:val="000A743C"/>
    <w:rsid w:val="000B0AAB"/>
    <w:rsid w:val="000E26D1"/>
    <w:rsid w:val="000E3DB6"/>
    <w:rsid w:val="000E7B7C"/>
    <w:rsid w:val="000F23AE"/>
    <w:rsid w:val="001017D1"/>
    <w:rsid w:val="0012209D"/>
    <w:rsid w:val="00130065"/>
    <w:rsid w:val="00156A96"/>
    <w:rsid w:val="00157C9D"/>
    <w:rsid w:val="0016414C"/>
    <w:rsid w:val="00164B9A"/>
    <w:rsid w:val="00173B17"/>
    <w:rsid w:val="00174C66"/>
    <w:rsid w:val="0017577C"/>
    <w:rsid w:val="00177834"/>
    <w:rsid w:val="00182A86"/>
    <w:rsid w:val="00183689"/>
    <w:rsid w:val="001878DE"/>
    <w:rsid w:val="001916D7"/>
    <w:rsid w:val="00195D6F"/>
    <w:rsid w:val="001966F0"/>
    <w:rsid w:val="001A2D2B"/>
    <w:rsid w:val="001B09D7"/>
    <w:rsid w:val="001B1E24"/>
    <w:rsid w:val="001B4891"/>
    <w:rsid w:val="001B6CB9"/>
    <w:rsid w:val="001B6E54"/>
    <w:rsid w:val="001C2A0A"/>
    <w:rsid w:val="001D1B5C"/>
    <w:rsid w:val="002005C9"/>
    <w:rsid w:val="00206F8D"/>
    <w:rsid w:val="002336A7"/>
    <w:rsid w:val="0024256E"/>
    <w:rsid w:val="00243EA5"/>
    <w:rsid w:val="00246415"/>
    <w:rsid w:val="00257D98"/>
    <w:rsid w:val="00267F5E"/>
    <w:rsid w:val="0027032D"/>
    <w:rsid w:val="00272816"/>
    <w:rsid w:val="00274267"/>
    <w:rsid w:val="00292442"/>
    <w:rsid w:val="002B4349"/>
    <w:rsid w:val="002C26FB"/>
    <w:rsid w:val="002D07CA"/>
    <w:rsid w:val="002D3129"/>
    <w:rsid w:val="00336602"/>
    <w:rsid w:val="003403F5"/>
    <w:rsid w:val="00342C90"/>
    <w:rsid w:val="00345394"/>
    <w:rsid w:val="00345C5C"/>
    <w:rsid w:val="003679A9"/>
    <w:rsid w:val="00371E02"/>
    <w:rsid w:val="0037287A"/>
    <w:rsid w:val="00376885"/>
    <w:rsid w:val="00390F27"/>
    <w:rsid w:val="00395525"/>
    <w:rsid w:val="003A4616"/>
    <w:rsid w:val="003B1760"/>
    <w:rsid w:val="003D7676"/>
    <w:rsid w:val="003E56B6"/>
    <w:rsid w:val="003F1C7A"/>
    <w:rsid w:val="00405241"/>
    <w:rsid w:val="004070E3"/>
    <w:rsid w:val="0043496D"/>
    <w:rsid w:val="004431C4"/>
    <w:rsid w:val="00446FA8"/>
    <w:rsid w:val="00454D41"/>
    <w:rsid w:val="004614C7"/>
    <w:rsid w:val="00463345"/>
    <w:rsid w:val="00472433"/>
    <w:rsid w:val="00473016"/>
    <w:rsid w:val="00480756"/>
    <w:rsid w:val="00486ECA"/>
    <w:rsid w:val="0048700E"/>
    <w:rsid w:val="00496F7E"/>
    <w:rsid w:val="004A408A"/>
    <w:rsid w:val="004A5EC6"/>
    <w:rsid w:val="004A737A"/>
    <w:rsid w:val="004B2144"/>
    <w:rsid w:val="004D3379"/>
    <w:rsid w:val="004E0EB6"/>
    <w:rsid w:val="004E56AF"/>
    <w:rsid w:val="00502561"/>
    <w:rsid w:val="00506294"/>
    <w:rsid w:val="00510B40"/>
    <w:rsid w:val="005155AB"/>
    <w:rsid w:val="00515F3A"/>
    <w:rsid w:val="0053198F"/>
    <w:rsid w:val="00535F15"/>
    <w:rsid w:val="005477AC"/>
    <w:rsid w:val="005510EA"/>
    <w:rsid w:val="005829BB"/>
    <w:rsid w:val="00592D63"/>
    <w:rsid w:val="005A4DD8"/>
    <w:rsid w:val="005B7490"/>
    <w:rsid w:val="005C10CC"/>
    <w:rsid w:val="005C769B"/>
    <w:rsid w:val="005E6CF2"/>
    <w:rsid w:val="00603779"/>
    <w:rsid w:val="0061554B"/>
    <w:rsid w:val="006211D6"/>
    <w:rsid w:val="0062328D"/>
    <w:rsid w:val="00623AD2"/>
    <w:rsid w:val="00626958"/>
    <w:rsid w:val="006309FE"/>
    <w:rsid w:val="00643568"/>
    <w:rsid w:val="006706CC"/>
    <w:rsid w:val="006944BD"/>
    <w:rsid w:val="006B1EE2"/>
    <w:rsid w:val="006B20BD"/>
    <w:rsid w:val="006C15B8"/>
    <w:rsid w:val="006D10F0"/>
    <w:rsid w:val="006D1955"/>
    <w:rsid w:val="006D3731"/>
    <w:rsid w:val="006D50E9"/>
    <w:rsid w:val="006E6C74"/>
    <w:rsid w:val="006F3ECD"/>
    <w:rsid w:val="006F562E"/>
    <w:rsid w:val="00717477"/>
    <w:rsid w:val="00727188"/>
    <w:rsid w:val="00727642"/>
    <w:rsid w:val="007433BC"/>
    <w:rsid w:val="00744B5F"/>
    <w:rsid w:val="00750B2E"/>
    <w:rsid w:val="00760756"/>
    <w:rsid w:val="007A60FF"/>
    <w:rsid w:val="007A6B4E"/>
    <w:rsid w:val="007B1D7F"/>
    <w:rsid w:val="007C5A45"/>
    <w:rsid w:val="007D26D9"/>
    <w:rsid w:val="007D79C7"/>
    <w:rsid w:val="007E1D4B"/>
    <w:rsid w:val="007E3833"/>
    <w:rsid w:val="007E5AEF"/>
    <w:rsid w:val="007F481C"/>
    <w:rsid w:val="007F72C7"/>
    <w:rsid w:val="00800BF2"/>
    <w:rsid w:val="00801BFF"/>
    <w:rsid w:val="0080433A"/>
    <w:rsid w:val="00817DF1"/>
    <w:rsid w:val="00822570"/>
    <w:rsid w:val="00831185"/>
    <w:rsid w:val="0083157F"/>
    <w:rsid w:val="00832583"/>
    <w:rsid w:val="00841309"/>
    <w:rsid w:val="008432B6"/>
    <w:rsid w:val="0085633E"/>
    <w:rsid w:val="008638AD"/>
    <w:rsid w:val="00874E6B"/>
    <w:rsid w:val="00875A5B"/>
    <w:rsid w:val="008A7946"/>
    <w:rsid w:val="008B0B35"/>
    <w:rsid w:val="008B703C"/>
    <w:rsid w:val="008B7E8E"/>
    <w:rsid w:val="008C6436"/>
    <w:rsid w:val="008E54B9"/>
    <w:rsid w:val="008F09A8"/>
    <w:rsid w:val="008F5380"/>
    <w:rsid w:val="00914BA0"/>
    <w:rsid w:val="00941A00"/>
    <w:rsid w:val="00943AC8"/>
    <w:rsid w:val="00970041"/>
    <w:rsid w:val="009819B8"/>
    <w:rsid w:val="00992438"/>
    <w:rsid w:val="009942C8"/>
    <w:rsid w:val="00996175"/>
    <w:rsid w:val="009B7612"/>
    <w:rsid w:val="009B7914"/>
    <w:rsid w:val="009C41F4"/>
    <w:rsid w:val="009D06EB"/>
    <w:rsid w:val="009E2268"/>
    <w:rsid w:val="009E57C3"/>
    <w:rsid w:val="00A01693"/>
    <w:rsid w:val="00A01ACA"/>
    <w:rsid w:val="00A17F97"/>
    <w:rsid w:val="00A24DAF"/>
    <w:rsid w:val="00A47759"/>
    <w:rsid w:val="00A57A58"/>
    <w:rsid w:val="00A60131"/>
    <w:rsid w:val="00A847D2"/>
    <w:rsid w:val="00A85D06"/>
    <w:rsid w:val="00A92024"/>
    <w:rsid w:val="00A92BC2"/>
    <w:rsid w:val="00A94E44"/>
    <w:rsid w:val="00A95803"/>
    <w:rsid w:val="00AA2717"/>
    <w:rsid w:val="00AB39B5"/>
    <w:rsid w:val="00AB50F5"/>
    <w:rsid w:val="00AB532E"/>
    <w:rsid w:val="00AC72F5"/>
    <w:rsid w:val="00AE2206"/>
    <w:rsid w:val="00AE2899"/>
    <w:rsid w:val="00B00DED"/>
    <w:rsid w:val="00B01EBA"/>
    <w:rsid w:val="00B102A8"/>
    <w:rsid w:val="00B10A8A"/>
    <w:rsid w:val="00B274DA"/>
    <w:rsid w:val="00B30534"/>
    <w:rsid w:val="00B31557"/>
    <w:rsid w:val="00B73692"/>
    <w:rsid w:val="00BA247F"/>
    <w:rsid w:val="00BA4615"/>
    <w:rsid w:val="00BB133F"/>
    <w:rsid w:val="00BB355F"/>
    <w:rsid w:val="00BC51B4"/>
    <w:rsid w:val="00BE6D90"/>
    <w:rsid w:val="00BE73C7"/>
    <w:rsid w:val="00BE7779"/>
    <w:rsid w:val="00BF1EBC"/>
    <w:rsid w:val="00C0328E"/>
    <w:rsid w:val="00C0596C"/>
    <w:rsid w:val="00C15D5F"/>
    <w:rsid w:val="00C31FB0"/>
    <w:rsid w:val="00C34787"/>
    <w:rsid w:val="00C4550D"/>
    <w:rsid w:val="00C57462"/>
    <w:rsid w:val="00C84B48"/>
    <w:rsid w:val="00C86130"/>
    <w:rsid w:val="00C917EC"/>
    <w:rsid w:val="00C94549"/>
    <w:rsid w:val="00CC3FB9"/>
    <w:rsid w:val="00D03D66"/>
    <w:rsid w:val="00D1205C"/>
    <w:rsid w:val="00D17931"/>
    <w:rsid w:val="00D37C23"/>
    <w:rsid w:val="00D66F93"/>
    <w:rsid w:val="00D8132B"/>
    <w:rsid w:val="00D85F93"/>
    <w:rsid w:val="00D86050"/>
    <w:rsid w:val="00D91E70"/>
    <w:rsid w:val="00D92A47"/>
    <w:rsid w:val="00DA4A6F"/>
    <w:rsid w:val="00DA6C38"/>
    <w:rsid w:val="00DA7827"/>
    <w:rsid w:val="00DB5A4F"/>
    <w:rsid w:val="00DD57BB"/>
    <w:rsid w:val="00DE5016"/>
    <w:rsid w:val="00DF47AA"/>
    <w:rsid w:val="00DF69C8"/>
    <w:rsid w:val="00E063BE"/>
    <w:rsid w:val="00E34894"/>
    <w:rsid w:val="00E369FF"/>
    <w:rsid w:val="00E370EA"/>
    <w:rsid w:val="00E37EEC"/>
    <w:rsid w:val="00E61BD3"/>
    <w:rsid w:val="00E7379C"/>
    <w:rsid w:val="00EA5D9C"/>
    <w:rsid w:val="00EF12D8"/>
    <w:rsid w:val="00F01FD1"/>
    <w:rsid w:val="00F020ED"/>
    <w:rsid w:val="00F022DA"/>
    <w:rsid w:val="00F0622E"/>
    <w:rsid w:val="00F1171E"/>
    <w:rsid w:val="00F13394"/>
    <w:rsid w:val="00F140BE"/>
    <w:rsid w:val="00F16512"/>
    <w:rsid w:val="00F20848"/>
    <w:rsid w:val="00F31B1B"/>
    <w:rsid w:val="00F32A53"/>
    <w:rsid w:val="00F41B56"/>
    <w:rsid w:val="00F706E9"/>
    <w:rsid w:val="00F70C6E"/>
    <w:rsid w:val="00F754E1"/>
    <w:rsid w:val="00F76DB7"/>
    <w:rsid w:val="00F8033E"/>
    <w:rsid w:val="00F842C3"/>
    <w:rsid w:val="00F90D79"/>
    <w:rsid w:val="00FA1C7A"/>
    <w:rsid w:val="00FB70C7"/>
    <w:rsid w:val="00FD060C"/>
    <w:rsid w:val="00FD3ACE"/>
    <w:rsid w:val="00FE0A47"/>
    <w:rsid w:val="00FE4E2C"/>
    <w:rsid w:val="00FE6748"/>
    <w:rsid w:val="00FF1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5D1EB0"/>
  <w15:chartTrackingRefBased/>
  <w15:docId w15:val="{D9F58906-9129-4C16-A2B7-1210E8406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744B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3"/>
    <w:next w:val="a4"/>
    <w:link w:val="11"/>
    <w:qFormat/>
    <w:rsid w:val="00603779"/>
    <w:pPr>
      <w:keepNext/>
      <w:pageBreakBefore/>
      <w:numPr>
        <w:numId w:val="1"/>
      </w:numPr>
      <w:suppressAutoHyphens/>
      <w:spacing w:before="240" w:after="400"/>
      <w:outlineLvl w:val="0"/>
    </w:pPr>
    <w:rPr>
      <w:rFonts w:cs="Arial"/>
      <w:b/>
      <w:bCs/>
      <w:kern w:val="32"/>
      <w:sz w:val="28"/>
      <w:szCs w:val="28"/>
    </w:rPr>
  </w:style>
  <w:style w:type="paragraph" w:styleId="20">
    <w:name w:val="heading 2"/>
    <w:basedOn w:val="a3"/>
    <w:next w:val="a4"/>
    <w:link w:val="21"/>
    <w:qFormat/>
    <w:rsid w:val="00F020ED"/>
    <w:pPr>
      <w:keepNext/>
      <w:numPr>
        <w:ilvl w:val="1"/>
        <w:numId w:val="1"/>
      </w:numPr>
      <w:suppressAutoHyphens/>
      <w:spacing w:before="200" w:after="100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a3"/>
    <w:next w:val="a3"/>
    <w:link w:val="30"/>
    <w:qFormat/>
    <w:rsid w:val="00F020ED"/>
    <w:pPr>
      <w:keepNext/>
      <w:numPr>
        <w:ilvl w:val="2"/>
        <w:numId w:val="1"/>
      </w:numPr>
      <w:suppressAutoHyphens/>
      <w:spacing w:before="200" w:after="100"/>
      <w:outlineLvl w:val="2"/>
    </w:pPr>
    <w:rPr>
      <w:rFonts w:cs="Arial"/>
      <w:b/>
      <w:bCs/>
      <w:sz w:val="28"/>
      <w:szCs w:val="26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4">
    <w:name w:val="Основной текст ПЗ"/>
    <w:rsid w:val="00727642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customStyle="1" w:styleId="a8">
    <w:name w:val="Рисунок"/>
    <w:basedOn w:val="a4"/>
    <w:next w:val="a"/>
    <w:qFormat/>
    <w:rsid w:val="00177834"/>
    <w:pPr>
      <w:spacing w:before="120"/>
      <w:ind w:firstLine="0"/>
      <w:jc w:val="center"/>
    </w:pPr>
  </w:style>
  <w:style w:type="paragraph" w:customStyle="1" w:styleId="a0">
    <w:name w:val="Таблица (название)"/>
    <w:basedOn w:val="a4"/>
    <w:next w:val="a3"/>
    <w:rsid w:val="00FA1C7A"/>
    <w:pPr>
      <w:numPr>
        <w:numId w:val="6"/>
      </w:numPr>
      <w:spacing w:before="120" w:after="60"/>
      <w:ind w:left="0" w:firstLine="0"/>
    </w:pPr>
    <w:rPr>
      <w:lang w:eastAsia="en-US"/>
    </w:rPr>
  </w:style>
  <w:style w:type="character" w:customStyle="1" w:styleId="11">
    <w:name w:val="Заголовок 1 Знак"/>
    <w:basedOn w:val="a5"/>
    <w:link w:val="10"/>
    <w:rsid w:val="00603779"/>
    <w:rPr>
      <w:rFonts w:ascii="Times New Roman" w:eastAsia="Times New Roman" w:hAnsi="Times New Roman" w:cs="Arial"/>
      <w:b/>
      <w:bCs/>
      <w:kern w:val="32"/>
      <w:sz w:val="28"/>
      <w:szCs w:val="28"/>
      <w:lang w:eastAsia="ru-RU"/>
    </w:rPr>
  </w:style>
  <w:style w:type="character" w:customStyle="1" w:styleId="21">
    <w:name w:val="Заголовок 2 Знак"/>
    <w:basedOn w:val="a5"/>
    <w:link w:val="20"/>
    <w:rsid w:val="00F020ED"/>
    <w:rPr>
      <w:rFonts w:ascii="Times New Roman" w:eastAsia="Times New Roman" w:hAnsi="Times New Roman" w:cs="Arial"/>
      <w:b/>
      <w:bCs/>
      <w:iCs/>
      <w:sz w:val="28"/>
      <w:szCs w:val="28"/>
      <w:lang w:eastAsia="ru-RU"/>
    </w:rPr>
  </w:style>
  <w:style w:type="paragraph" w:styleId="a9">
    <w:name w:val="footer"/>
    <w:basedOn w:val="a3"/>
    <w:link w:val="aa"/>
    <w:uiPriority w:val="99"/>
    <w:unhideWhenUsed/>
    <w:rsid w:val="0072764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5"/>
    <w:link w:val="a9"/>
    <w:uiPriority w:val="99"/>
    <w:rsid w:val="0072764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page number"/>
    <w:basedOn w:val="a5"/>
    <w:semiHidden/>
    <w:rsid w:val="006E6C74"/>
  </w:style>
  <w:style w:type="paragraph" w:customStyle="1" w:styleId="ac">
    <w:name w:val="Подписи"/>
    <w:semiHidden/>
    <w:rsid w:val="006E6C74"/>
    <w:pPr>
      <w:spacing w:after="0" w:line="240" w:lineRule="auto"/>
    </w:pPr>
    <w:rPr>
      <w:rFonts w:ascii="Arial" w:eastAsia="Times New Roman" w:hAnsi="Arial" w:cs="Times New Roman"/>
      <w:noProof/>
      <w:sz w:val="18"/>
      <w:szCs w:val="20"/>
      <w:lang w:eastAsia="ru-RU"/>
    </w:rPr>
  </w:style>
  <w:style w:type="character" w:customStyle="1" w:styleId="30">
    <w:name w:val="Заголовок 3 Знак"/>
    <w:basedOn w:val="a5"/>
    <w:link w:val="3"/>
    <w:rsid w:val="00F020ED"/>
    <w:rPr>
      <w:rFonts w:ascii="Times New Roman" w:eastAsia="Times New Roman" w:hAnsi="Times New Roman" w:cs="Arial"/>
      <w:b/>
      <w:bCs/>
      <w:sz w:val="28"/>
      <w:szCs w:val="26"/>
      <w:lang w:eastAsia="ru-RU"/>
    </w:rPr>
  </w:style>
  <w:style w:type="paragraph" w:styleId="a2">
    <w:name w:val="Bibliography"/>
    <w:basedOn w:val="a4"/>
    <w:uiPriority w:val="37"/>
    <w:unhideWhenUsed/>
    <w:rsid w:val="00F020ED"/>
    <w:pPr>
      <w:numPr>
        <w:numId w:val="2"/>
      </w:numPr>
      <w:tabs>
        <w:tab w:val="left" w:pos="1276"/>
      </w:tabs>
      <w:ind w:left="1276" w:hanging="425"/>
    </w:pPr>
  </w:style>
  <w:style w:type="paragraph" w:customStyle="1" w:styleId="a1">
    <w:name w:val="Список маркерованный"/>
    <w:rsid w:val="00A01693"/>
    <w:pPr>
      <w:numPr>
        <w:numId w:val="3"/>
      </w:numPr>
      <w:tabs>
        <w:tab w:val="clear" w:pos="1211"/>
        <w:tab w:val="num" w:pos="1074"/>
      </w:tabs>
      <w:spacing w:after="0" w:line="240" w:lineRule="auto"/>
      <w:ind w:left="1066" w:hanging="204"/>
      <w:jc w:val="both"/>
    </w:pPr>
    <w:rPr>
      <w:rFonts w:ascii="Times New Roman" w:eastAsia="Times New Roman" w:hAnsi="Times New Roman" w:cs="Times New Roman"/>
      <w:sz w:val="28"/>
      <w:szCs w:val="20"/>
      <w:lang w:val="en-US" w:eastAsia="ru-RU"/>
    </w:rPr>
  </w:style>
  <w:style w:type="paragraph" w:customStyle="1" w:styleId="1">
    <w:name w:val="Список нум. уровень_1"/>
    <w:rsid w:val="00A01693"/>
    <w:pPr>
      <w:numPr>
        <w:numId w:val="4"/>
      </w:numPr>
      <w:tabs>
        <w:tab w:val="clear" w:pos="1069"/>
        <w:tab w:val="num" w:pos="1260"/>
      </w:tabs>
      <w:spacing w:after="0" w:line="240" w:lineRule="auto"/>
      <w:ind w:left="1265" w:hanging="414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2">
    <w:name w:val="Список нум. уровень_2"/>
    <w:basedOn w:val="a3"/>
    <w:rsid w:val="00A01693"/>
    <w:pPr>
      <w:numPr>
        <w:ilvl w:val="1"/>
        <w:numId w:val="4"/>
      </w:numPr>
      <w:tabs>
        <w:tab w:val="clear" w:pos="1789"/>
        <w:tab w:val="num" w:pos="1620"/>
      </w:tabs>
      <w:ind w:left="1616" w:hanging="357"/>
    </w:pPr>
    <w:rPr>
      <w:sz w:val="28"/>
      <w:szCs w:val="28"/>
    </w:rPr>
  </w:style>
  <w:style w:type="paragraph" w:customStyle="1" w:styleId="ad">
    <w:name w:val="Формула ПЗ"/>
    <w:next w:val="a3"/>
    <w:rsid w:val="00A01693"/>
    <w:pPr>
      <w:tabs>
        <w:tab w:val="center" w:pos="4962"/>
        <w:tab w:val="right" w:pos="9922"/>
      </w:tabs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en-US" w:eastAsia="ru-RU"/>
    </w:rPr>
  </w:style>
  <w:style w:type="paragraph" w:customStyle="1" w:styleId="a">
    <w:name w:val="Рисунок (название)"/>
    <w:basedOn w:val="a4"/>
    <w:next w:val="a4"/>
    <w:rsid w:val="004A737A"/>
    <w:pPr>
      <w:numPr>
        <w:numId w:val="5"/>
      </w:numPr>
      <w:suppressAutoHyphens/>
      <w:spacing w:before="120" w:after="120"/>
      <w:ind w:left="0" w:firstLine="0"/>
      <w:jc w:val="center"/>
    </w:pPr>
    <w:rPr>
      <w:bCs/>
      <w:szCs w:val="28"/>
    </w:rPr>
  </w:style>
  <w:style w:type="paragraph" w:customStyle="1" w:styleId="ae">
    <w:name w:val="Таблица. Абзац без отступа"/>
    <w:basedOn w:val="a4"/>
    <w:next w:val="a4"/>
    <w:rsid w:val="00FA1C7A"/>
    <w:pPr>
      <w:ind w:firstLine="0"/>
    </w:pPr>
    <w:rPr>
      <w:sz w:val="24"/>
    </w:rPr>
  </w:style>
  <w:style w:type="paragraph" w:customStyle="1" w:styleId="af">
    <w:name w:val="Таблица. Абзац по центру"/>
    <w:next w:val="ae"/>
    <w:rsid w:val="00342C90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paragraph" w:styleId="af0">
    <w:name w:val="caption"/>
    <w:next w:val="a3"/>
    <w:qFormat/>
    <w:rsid w:val="00D03D66"/>
    <w:pPr>
      <w:spacing w:before="120" w:after="0" w:line="360" w:lineRule="auto"/>
      <w:jc w:val="center"/>
    </w:pPr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styleId="af1">
    <w:name w:val="header"/>
    <w:basedOn w:val="a3"/>
    <w:link w:val="af2"/>
    <w:uiPriority w:val="99"/>
    <w:unhideWhenUsed/>
    <w:rsid w:val="007D79C7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5"/>
    <w:link w:val="af1"/>
    <w:uiPriority w:val="99"/>
    <w:rsid w:val="007D79C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TOC Heading"/>
    <w:basedOn w:val="10"/>
    <w:next w:val="a3"/>
    <w:uiPriority w:val="39"/>
    <w:unhideWhenUsed/>
    <w:qFormat/>
    <w:rsid w:val="00603779"/>
    <w:pPr>
      <w:keepLines/>
      <w:pageBreakBefore w:val="0"/>
      <w:numPr>
        <w:numId w:val="0"/>
      </w:numPr>
      <w:suppressAutoHyphens w:val="0"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2">
    <w:name w:val="toc 1"/>
    <w:basedOn w:val="a3"/>
    <w:next w:val="a3"/>
    <w:autoRedefine/>
    <w:uiPriority w:val="39"/>
    <w:unhideWhenUsed/>
    <w:rsid w:val="00603779"/>
    <w:pPr>
      <w:spacing w:after="100"/>
    </w:pPr>
    <w:rPr>
      <w:sz w:val="28"/>
    </w:rPr>
  </w:style>
  <w:style w:type="paragraph" w:styleId="22">
    <w:name w:val="toc 2"/>
    <w:basedOn w:val="a3"/>
    <w:next w:val="a3"/>
    <w:autoRedefine/>
    <w:uiPriority w:val="39"/>
    <w:unhideWhenUsed/>
    <w:rsid w:val="00603779"/>
    <w:pPr>
      <w:spacing w:after="100"/>
      <w:ind w:left="240"/>
    </w:pPr>
    <w:rPr>
      <w:sz w:val="28"/>
    </w:rPr>
  </w:style>
  <w:style w:type="character" w:styleId="af4">
    <w:name w:val="Hyperlink"/>
    <w:basedOn w:val="a5"/>
    <w:uiPriority w:val="99"/>
    <w:unhideWhenUsed/>
    <w:rsid w:val="00603779"/>
    <w:rPr>
      <w:color w:val="0563C1" w:themeColor="hyperlink"/>
      <w:u w:val="single"/>
    </w:rPr>
  </w:style>
  <w:style w:type="paragraph" w:styleId="af5">
    <w:name w:val="List Paragraph"/>
    <w:basedOn w:val="a3"/>
    <w:uiPriority w:val="34"/>
    <w:qFormat/>
    <w:rsid w:val="007C5A45"/>
    <w:pPr>
      <w:ind w:left="720"/>
      <w:contextualSpacing/>
    </w:pPr>
  </w:style>
  <w:style w:type="character" w:styleId="af6">
    <w:name w:val="Unresolved Mention"/>
    <w:basedOn w:val="a5"/>
    <w:uiPriority w:val="99"/>
    <w:semiHidden/>
    <w:unhideWhenUsed/>
    <w:rsid w:val="00AB532E"/>
    <w:rPr>
      <w:color w:val="605E5C"/>
      <w:shd w:val="clear" w:color="auto" w:fill="E1DFDD"/>
    </w:rPr>
  </w:style>
  <w:style w:type="paragraph" w:styleId="af7">
    <w:name w:val="Normal (Web)"/>
    <w:basedOn w:val="a3"/>
    <w:uiPriority w:val="99"/>
    <w:unhideWhenUsed/>
    <w:qFormat/>
    <w:rsid w:val="004D3379"/>
    <w:pPr>
      <w:spacing w:before="100" w:beforeAutospacing="1" w:after="100" w:afterAutospacing="1"/>
    </w:pPr>
  </w:style>
  <w:style w:type="table" w:styleId="af8">
    <w:name w:val="Table Grid"/>
    <w:basedOn w:val="a6"/>
    <w:uiPriority w:val="39"/>
    <w:rsid w:val="007B1D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onoosn">
    <w:name w:val="mono osn"/>
    <w:basedOn w:val="a3"/>
    <w:rsid w:val="007B1D7F"/>
    <w:pPr>
      <w:widowControl w:val="0"/>
      <w:ind w:firstLine="709"/>
      <w:jc w:val="both"/>
    </w:pPr>
    <w:rPr>
      <w:sz w:val="32"/>
      <w:szCs w:val="26"/>
    </w:rPr>
  </w:style>
  <w:style w:type="character" w:styleId="af9">
    <w:name w:val="Placeholder Text"/>
    <w:basedOn w:val="a5"/>
    <w:uiPriority w:val="99"/>
    <w:semiHidden/>
    <w:rsid w:val="006309F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6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ns\AppData\Local\Temp\Rar$DIa11152.11614\Laboratory_Work_Report_&#1060;.03-2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DA281D-F07B-4CFD-B213-4DA877EFE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Laboratory_Work_Report_Ф.03-23.dotx</Template>
  <TotalTime>203</TotalTime>
  <Pages>16</Pages>
  <Words>2693</Words>
  <Characters>15354</Characters>
  <Application>Microsoft Office Word</Application>
  <DocSecurity>0</DocSecurity>
  <Lines>127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отчета по лаб.работе</vt:lpstr>
    </vt:vector>
  </TitlesOfParts>
  <Manager>TSV</Manager>
  <Company>УУНиТ</Company>
  <LinksUpToDate>false</LinksUpToDate>
  <CharactersWithSpaces>18011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отчета по лаб.работе</dc:title>
  <dc:subject/>
  <dc:creator>Dns</dc:creator>
  <cp:keywords>шаблон лаб.работа</cp:keywords>
  <dc:description>Описание результатов выполненной лабораторной работы</dc:description>
  <cp:lastModifiedBy>Аюпова Милена Маратовна</cp:lastModifiedBy>
  <cp:revision>8</cp:revision>
  <dcterms:created xsi:type="dcterms:W3CDTF">2025-03-31T17:56:00Z</dcterms:created>
  <dcterms:modified xsi:type="dcterms:W3CDTF">2025-04-16T18:11:00Z</dcterms:modified>
  <cp:category>Учебная документация</cp:category>
  <cp:contentStatus>Актуальный: март 2023</cp:contentStatus>
</cp:coreProperties>
</file>