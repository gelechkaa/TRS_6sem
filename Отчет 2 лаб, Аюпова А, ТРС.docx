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C22C4" w14:textId="77777777" w:rsidR="00727642" w:rsidRPr="009D06EB" w:rsidRDefault="00727642" w:rsidP="009D06EB">
      <w:pPr>
        <w:jc w:val="center"/>
      </w:pPr>
      <w:r w:rsidRPr="009D06EB">
        <w:t>ФГБОУ ВО</w:t>
      </w:r>
    </w:p>
    <w:p w14:paraId="6C4E83D4" w14:textId="77777777" w:rsidR="00727642" w:rsidRPr="009D06EB" w:rsidRDefault="00727642" w:rsidP="009D06EB">
      <w:pPr>
        <w:jc w:val="center"/>
      </w:pPr>
      <w:r w:rsidRPr="009D06EB">
        <w:t>Уфимский университет науки и технологий</w:t>
      </w:r>
    </w:p>
    <w:p w14:paraId="5C7427C8" w14:textId="2E1C3956" w:rsidR="00727642" w:rsidRDefault="004D3379" w:rsidP="004D3379">
      <w:pPr>
        <w:jc w:val="center"/>
      </w:pPr>
      <w:r w:rsidRPr="004D3379">
        <w:t xml:space="preserve">Высокопроизводительных </w:t>
      </w:r>
      <w:r w:rsidR="00F4004B">
        <w:t xml:space="preserve">вычислений </w:t>
      </w:r>
      <w:r w:rsidR="007B1D7F">
        <w:t>и дифференциальных уравнений</w:t>
      </w:r>
    </w:p>
    <w:p w14:paraId="6F7A80B8" w14:textId="77777777" w:rsidR="004D3379" w:rsidRDefault="004D3379" w:rsidP="004D3379">
      <w:pPr>
        <w:jc w:val="center"/>
      </w:pPr>
    </w:p>
    <w:p w14:paraId="6F26F986" w14:textId="77777777" w:rsidR="00727642" w:rsidRDefault="00727642" w:rsidP="00727642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727642" w14:paraId="589A3A48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3F69AA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2CC56C76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2CDEAC35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75812FB6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78105DBD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26E908FB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550A5F9F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0A0339D2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38CDE5B6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DF24857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CE078C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15046CD0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65CF3111" w14:textId="77777777" w:rsidR="00727642" w:rsidRDefault="00727642" w:rsidP="00D44A08">
            <w:pPr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</w:tr>
      <w:tr w:rsidR="00727642" w14:paraId="3F2CCF9A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FBAC595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B3AAE69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541BE5A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6302BC2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B79A2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46129E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451E46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A74C6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2AF79D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6A26F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0659EFB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90E77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30B9A58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483F6D4D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25122D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A3709E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840702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0DCFFC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F0E4D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87F456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B52DC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3A92CE5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2BFBDF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6A7A12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D9D92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6BC9F7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2FCFB0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7194E9F0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50FF0F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255C55A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104E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A611D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068173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5A102CE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CF54D23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9D094F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87B147B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4CDAB65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350D26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461AE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8327A5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0AFC4196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DF85E8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22120E0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F6F423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C00B67D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658FBC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47ED39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479F3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8A73BBD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2ABA10B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4E059B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539C04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392741B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47D0381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61199213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6CC32E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9886B3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185FCF6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C465D5C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2784CCA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C26CE54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C64A67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211BD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352F49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5640837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9C1A32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A5BF7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5AE0C45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515ACE71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05C908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1FE017C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88BDA20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83BBC9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6BDD055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AEE1590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BDF023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B21262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177FEC2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3754B6C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DB13C6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926CD9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C66731D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26B32CEB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AE9F27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D1C7215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751847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52C3C9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2DBC9B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A93DD4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B5DEB6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2DA6CA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1644F7A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49C8B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9A62D09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A8537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756BBF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37DC53DF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CF057E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128F9D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21C2F89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E5868C4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0B82AC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44DECA2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C7BE29C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7B159C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9CD2E35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729313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981286D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AF8C658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4DE1BC5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66A85682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8A5CCB" w14:textId="77777777" w:rsidR="00727642" w:rsidRDefault="00727642" w:rsidP="00D44A08">
            <w:pPr>
              <w:jc w:val="right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91695DD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2800905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E6AE1B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0B1F883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697749F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B61EDCF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6ED11E3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D41CB0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5D630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ABF9C1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499132A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8118FD" w14:textId="77777777" w:rsidR="00727642" w:rsidRDefault="00727642" w:rsidP="00D44A08">
            <w:pPr>
              <w:rPr>
                <w:sz w:val="22"/>
              </w:rPr>
            </w:pPr>
          </w:p>
        </w:tc>
      </w:tr>
      <w:tr w:rsidR="00727642" w14:paraId="57B1A839" w14:textId="77777777" w:rsidTr="00D44A08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0BA6B2" w14:textId="77777777" w:rsidR="00727642" w:rsidRDefault="00727642" w:rsidP="00D44A08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5106E2F7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03DF194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69780F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02FA140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E4A113A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2A83DD60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FD076BB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B67A905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CBEA6C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3ED27A0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0C15D84E" w14:textId="77777777" w:rsidR="00727642" w:rsidRDefault="00727642" w:rsidP="00D44A08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D17DE23" w14:textId="77777777" w:rsidR="00727642" w:rsidRDefault="00727642" w:rsidP="00D44A08">
            <w:pPr>
              <w:rPr>
                <w:sz w:val="22"/>
              </w:rPr>
            </w:pPr>
          </w:p>
        </w:tc>
      </w:tr>
    </w:tbl>
    <w:p w14:paraId="558F85CC" w14:textId="77777777" w:rsidR="00727642" w:rsidRDefault="00727642" w:rsidP="00727642"/>
    <w:p w14:paraId="68FC1C06" w14:textId="77777777" w:rsidR="009E2268" w:rsidRDefault="00727642" w:rsidP="00727642">
      <w:pPr>
        <w:tabs>
          <w:tab w:val="center" w:pos="1080"/>
          <w:tab w:val="center" w:pos="4680"/>
          <w:tab w:val="center" w:pos="8460"/>
        </w:tabs>
        <w:rPr>
          <w:sz w:val="32"/>
        </w:rPr>
      </w:pPr>
      <w:r>
        <w:rPr>
          <w:sz w:val="32"/>
        </w:rPr>
        <w:tab/>
      </w:r>
    </w:p>
    <w:p w14:paraId="55AE7573" w14:textId="58602876" w:rsidR="007B1D7F" w:rsidRPr="007B1D7F" w:rsidRDefault="009E2268" w:rsidP="007B1D7F">
      <w:pPr>
        <w:tabs>
          <w:tab w:val="center" w:pos="1080"/>
          <w:tab w:val="center" w:pos="4680"/>
          <w:tab w:val="center" w:pos="8460"/>
        </w:tabs>
        <w:jc w:val="center"/>
        <w:rPr>
          <w:sz w:val="32"/>
        </w:rPr>
      </w:pPr>
      <w:r w:rsidRPr="009E2268">
        <w:rPr>
          <w:sz w:val="32"/>
        </w:rPr>
        <w:t>“</w:t>
      </w:r>
      <w:r w:rsidR="004D3379" w:rsidRPr="004D3379">
        <w:t xml:space="preserve"> </w:t>
      </w:r>
      <w:r w:rsidR="007B1D7F" w:rsidRPr="007B1D7F">
        <w:rPr>
          <w:sz w:val="32"/>
        </w:rPr>
        <w:t>Р</w:t>
      </w:r>
      <w:r w:rsidR="007B1D7F">
        <w:rPr>
          <w:sz w:val="32"/>
        </w:rPr>
        <w:t>ешение начально</w:t>
      </w:r>
      <w:r w:rsidR="007B1D7F" w:rsidRPr="007B1D7F">
        <w:rPr>
          <w:sz w:val="32"/>
        </w:rPr>
        <w:t>-</w:t>
      </w:r>
      <w:r w:rsidR="007B1D7F">
        <w:rPr>
          <w:sz w:val="32"/>
        </w:rPr>
        <w:t>краевой</w:t>
      </w:r>
      <w:r w:rsidR="007B1D7F" w:rsidRPr="007B1D7F">
        <w:rPr>
          <w:sz w:val="32"/>
        </w:rPr>
        <w:t xml:space="preserve"> </w:t>
      </w:r>
      <w:r w:rsidR="007B1D7F">
        <w:rPr>
          <w:sz w:val="32"/>
        </w:rPr>
        <w:t>задачи</w:t>
      </w:r>
    </w:p>
    <w:p w14:paraId="6DA14ED0" w14:textId="557CE55A" w:rsidR="00727642" w:rsidRPr="001966F0" w:rsidRDefault="007B1D7F" w:rsidP="001878DE">
      <w:pPr>
        <w:tabs>
          <w:tab w:val="center" w:pos="1080"/>
          <w:tab w:val="center" w:pos="4680"/>
          <w:tab w:val="center" w:pos="8460"/>
        </w:tabs>
        <w:jc w:val="center"/>
        <w:rPr>
          <w:sz w:val="32"/>
        </w:rPr>
      </w:pPr>
      <w:r>
        <w:rPr>
          <w:sz w:val="32"/>
        </w:rPr>
        <w:t>для уравнения теплопроводности</w:t>
      </w:r>
      <w:r w:rsidR="004D3379" w:rsidRPr="001966F0">
        <w:rPr>
          <w:sz w:val="32"/>
        </w:rPr>
        <w:t>”</w:t>
      </w:r>
    </w:p>
    <w:p w14:paraId="46C36B38" w14:textId="77777777" w:rsidR="009E2268" w:rsidRPr="009E2268" w:rsidRDefault="009E2268" w:rsidP="009E2268">
      <w:pPr>
        <w:tabs>
          <w:tab w:val="center" w:pos="1080"/>
          <w:tab w:val="center" w:pos="4680"/>
          <w:tab w:val="center" w:pos="8460"/>
        </w:tabs>
        <w:rPr>
          <w:sz w:val="32"/>
        </w:rPr>
      </w:pPr>
    </w:p>
    <w:p w14:paraId="60598416" w14:textId="77777777" w:rsidR="00727642" w:rsidRPr="001F145E" w:rsidRDefault="00727642" w:rsidP="00727642"/>
    <w:p w14:paraId="652D2A04" w14:textId="77777777" w:rsidR="00727642" w:rsidRPr="001F145E" w:rsidRDefault="00727642" w:rsidP="00727642"/>
    <w:p w14:paraId="10B1B61F" w14:textId="77777777" w:rsidR="00727642" w:rsidRPr="009D06EB" w:rsidRDefault="00727642" w:rsidP="009D06EB">
      <w:pPr>
        <w:tabs>
          <w:tab w:val="right" w:pos="9720"/>
        </w:tabs>
        <w:jc w:val="center"/>
        <w:rPr>
          <w:b/>
          <w:sz w:val="32"/>
          <w:szCs w:val="32"/>
        </w:rPr>
      </w:pPr>
      <w:r w:rsidRPr="009D06EB">
        <w:rPr>
          <w:b/>
          <w:sz w:val="32"/>
          <w:szCs w:val="32"/>
        </w:rPr>
        <w:t>ОТЧЕТ</w:t>
      </w:r>
    </w:p>
    <w:p w14:paraId="0CA46E80" w14:textId="77777777" w:rsidR="00727642" w:rsidRDefault="00727642" w:rsidP="00727642">
      <w:pPr>
        <w:tabs>
          <w:tab w:val="right" w:pos="9720"/>
        </w:tabs>
        <w:jc w:val="center"/>
        <w:rPr>
          <w:b/>
          <w:sz w:val="32"/>
          <w:szCs w:val="32"/>
        </w:rPr>
      </w:pPr>
      <w:r w:rsidRPr="00565652">
        <w:rPr>
          <w:b/>
          <w:sz w:val="32"/>
          <w:szCs w:val="32"/>
        </w:rPr>
        <w:t>по лабораторной работе</w:t>
      </w:r>
    </w:p>
    <w:p w14:paraId="1B2FD08F" w14:textId="77777777" w:rsidR="00727642" w:rsidRPr="00565652" w:rsidRDefault="00727642" w:rsidP="00727642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1460D04C" w14:textId="1A110123" w:rsidR="00727642" w:rsidRPr="004D3379" w:rsidRDefault="00727642" w:rsidP="004D3379">
      <w:pPr>
        <w:tabs>
          <w:tab w:val="right" w:pos="9720"/>
        </w:tabs>
        <w:jc w:val="center"/>
        <w:rPr>
          <w:b/>
          <w:bCs/>
          <w:sz w:val="28"/>
        </w:rPr>
      </w:pPr>
      <w:r w:rsidRPr="004D3379">
        <w:rPr>
          <w:b/>
          <w:bCs/>
          <w:sz w:val="28"/>
        </w:rPr>
        <w:t>по</w:t>
      </w:r>
      <w:r w:rsidR="007F72C7" w:rsidRPr="004D3379">
        <w:rPr>
          <w:bCs/>
          <w:sz w:val="28"/>
        </w:rPr>
        <w:t xml:space="preserve"> </w:t>
      </w:r>
      <w:r w:rsidR="001966F0">
        <w:rPr>
          <w:bCs/>
          <w:sz w:val="28"/>
        </w:rPr>
        <w:t>Теории разностных схем</w:t>
      </w:r>
    </w:p>
    <w:p w14:paraId="6123BEFC" w14:textId="77777777" w:rsidR="00727642" w:rsidRPr="00342C3E" w:rsidRDefault="00727642" w:rsidP="00727642">
      <w:pPr>
        <w:tabs>
          <w:tab w:val="right" w:pos="9720"/>
        </w:tabs>
        <w:jc w:val="center"/>
        <w:rPr>
          <w:sz w:val="20"/>
          <w:szCs w:val="20"/>
        </w:rPr>
      </w:pPr>
      <w:r>
        <w:rPr>
          <w:bCs/>
          <w:sz w:val="20"/>
          <w:szCs w:val="20"/>
        </w:rPr>
        <w:t>(</w:t>
      </w:r>
      <w:r w:rsidRPr="00565652">
        <w:rPr>
          <w:bCs/>
          <w:i/>
          <w:sz w:val="20"/>
          <w:szCs w:val="20"/>
        </w:rPr>
        <w:t>наименование дисциплины</w:t>
      </w:r>
      <w:r>
        <w:rPr>
          <w:bCs/>
          <w:sz w:val="20"/>
          <w:szCs w:val="20"/>
        </w:rPr>
        <w:t>)</w:t>
      </w:r>
    </w:p>
    <w:p w14:paraId="3362BF69" w14:textId="77777777" w:rsidR="00727642" w:rsidRDefault="00727642" w:rsidP="00727642"/>
    <w:p w14:paraId="6E55EE44" w14:textId="77777777" w:rsidR="00727642" w:rsidRDefault="00727642" w:rsidP="00727642"/>
    <w:p w14:paraId="71A29FB6" w14:textId="77777777" w:rsidR="00727642" w:rsidRDefault="00727642" w:rsidP="00727642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727642" w14:paraId="58760B79" w14:textId="77777777" w:rsidTr="00D44A08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06D5F072" w14:textId="24298F85" w:rsidR="00727642" w:rsidRDefault="00727642" w:rsidP="00D44A08">
            <w:pPr>
              <w:jc w:val="center"/>
              <w:rPr>
                <w:sz w:val="40"/>
              </w:rPr>
            </w:pPr>
            <w:r>
              <w:rPr>
                <w:sz w:val="40"/>
              </w:rPr>
              <w:t>130</w:t>
            </w:r>
            <w:r w:rsidR="007C5A45">
              <w:rPr>
                <w:sz w:val="40"/>
              </w:rPr>
              <w:t>8</w:t>
            </w:r>
            <w:r>
              <w:rPr>
                <w:sz w:val="40"/>
              </w:rPr>
              <w:t>.5</w:t>
            </w:r>
            <w:r>
              <w:rPr>
                <w:sz w:val="40"/>
                <w:lang w:val="en-US"/>
              </w:rPr>
              <w:t>0</w:t>
            </w:r>
            <w:r w:rsidR="00D91E70">
              <w:rPr>
                <w:sz w:val="40"/>
              </w:rPr>
              <w:t>00</w:t>
            </w:r>
            <w:r w:rsidR="007F72C7">
              <w:rPr>
                <w:sz w:val="40"/>
                <w:lang w:val="en-US"/>
              </w:rPr>
              <w:t>0</w:t>
            </w:r>
            <w:r w:rsidR="001966F0">
              <w:rPr>
                <w:sz w:val="40"/>
              </w:rPr>
              <w:t>2</w:t>
            </w:r>
            <w:r>
              <w:rPr>
                <w:sz w:val="40"/>
              </w:rPr>
              <w:t>.000ПЗ</w:t>
            </w:r>
          </w:p>
        </w:tc>
      </w:tr>
      <w:tr w:rsidR="00727642" w14:paraId="5D87E0C6" w14:textId="77777777" w:rsidTr="00D44A08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A2F46D" w14:textId="77777777" w:rsidR="00727642" w:rsidRDefault="00727642" w:rsidP="00D44A08">
            <w:pPr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 w:rsidRPr="00565652">
              <w:rPr>
                <w:i/>
                <w:sz w:val="20"/>
              </w:rPr>
              <w:t>обозначение документа</w:t>
            </w:r>
            <w:r>
              <w:rPr>
                <w:sz w:val="20"/>
              </w:rPr>
              <w:t>)</w:t>
            </w:r>
          </w:p>
        </w:tc>
      </w:tr>
    </w:tbl>
    <w:p w14:paraId="40C6EA57" w14:textId="77777777" w:rsidR="00727642" w:rsidRDefault="00727642" w:rsidP="00727642"/>
    <w:p w14:paraId="2A18E05A" w14:textId="77777777" w:rsidR="00727642" w:rsidRDefault="00727642" w:rsidP="00727642"/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559"/>
        <w:gridCol w:w="284"/>
        <w:gridCol w:w="2835"/>
        <w:gridCol w:w="1701"/>
        <w:gridCol w:w="1275"/>
        <w:gridCol w:w="1129"/>
      </w:tblGrid>
      <w:tr w:rsidR="00727642" w14:paraId="034036DF" w14:textId="77777777" w:rsidTr="00D44A08">
        <w:trPr>
          <w:cantSplit/>
          <w:trHeight w:val="297"/>
          <w:jc w:val="center"/>
        </w:trPr>
        <w:tc>
          <w:tcPr>
            <w:tcW w:w="851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763A0E2" w14:textId="77777777" w:rsidR="00727642" w:rsidRDefault="00727642" w:rsidP="00D44A08">
            <w:r>
              <w:t>Группа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41FBCD1" w14:textId="77777777" w:rsidR="00727642" w:rsidRDefault="00727642" w:rsidP="00D44A08"/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09B790A" w14:textId="77777777" w:rsidR="00727642" w:rsidRDefault="00727642" w:rsidP="00D44A08"/>
        </w:tc>
        <w:tc>
          <w:tcPr>
            <w:tcW w:w="2835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77F49AD" w14:textId="77777777" w:rsidR="00727642" w:rsidRDefault="00727642" w:rsidP="00D44A08">
            <w:pPr>
              <w:jc w:val="center"/>
            </w:pPr>
            <w:r>
              <w:t>Фамилия И. О.</w:t>
            </w:r>
          </w:p>
        </w:tc>
        <w:tc>
          <w:tcPr>
            <w:tcW w:w="1701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93A51E8" w14:textId="77777777" w:rsidR="00727642" w:rsidRDefault="00727642" w:rsidP="00D44A08">
            <w:pPr>
              <w:jc w:val="center"/>
            </w:pPr>
            <w:r>
              <w:t>Подпись</w:t>
            </w:r>
          </w:p>
        </w:tc>
        <w:tc>
          <w:tcPr>
            <w:tcW w:w="1275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D6505E0" w14:textId="77777777" w:rsidR="00727642" w:rsidRDefault="00727642" w:rsidP="00D44A08">
            <w:pPr>
              <w:jc w:val="center"/>
            </w:pPr>
            <w:r>
              <w:t>Дата</w:t>
            </w:r>
          </w:p>
        </w:tc>
        <w:tc>
          <w:tcPr>
            <w:tcW w:w="1129" w:type="dxa"/>
            <w:vMerge w:val="restart"/>
            <w:tcMar>
              <w:left w:w="0" w:type="dxa"/>
              <w:right w:w="0" w:type="dxa"/>
            </w:tcMar>
            <w:vAlign w:val="center"/>
          </w:tcPr>
          <w:p w14:paraId="079F3EFD" w14:textId="77777777" w:rsidR="00727642" w:rsidRDefault="00727642" w:rsidP="00D44A08">
            <w:pPr>
              <w:jc w:val="center"/>
            </w:pPr>
            <w:r>
              <w:t>Оценка</w:t>
            </w:r>
          </w:p>
        </w:tc>
      </w:tr>
      <w:tr w:rsidR="00727642" w14:paraId="72A32D65" w14:textId="77777777" w:rsidTr="00D44A08">
        <w:trPr>
          <w:cantSplit/>
          <w:trHeight w:val="295"/>
          <w:jc w:val="center"/>
        </w:trPr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185BD03" w14:textId="77777777" w:rsidR="00727642" w:rsidRDefault="00727642" w:rsidP="00D44A08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B0F82F" w14:textId="5C9D1D4F" w:rsidR="00727642" w:rsidRDefault="007F72C7" w:rsidP="00D44A08">
            <w:pPr>
              <w:rPr>
                <w:sz w:val="32"/>
              </w:rPr>
            </w:pPr>
            <w:r>
              <w:rPr>
                <w:sz w:val="32"/>
              </w:rPr>
              <w:t>МКН-</w:t>
            </w:r>
            <w:r w:rsidR="004D3379">
              <w:rPr>
                <w:sz w:val="32"/>
              </w:rPr>
              <w:t>3</w:t>
            </w:r>
            <w:r>
              <w:rPr>
                <w:sz w:val="32"/>
              </w:rPr>
              <w:t>18Б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2DD042" w14:textId="77777777" w:rsidR="00727642" w:rsidRDefault="00727642" w:rsidP="00D44A08"/>
        </w:tc>
        <w:tc>
          <w:tcPr>
            <w:tcW w:w="2835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A9B3BC2" w14:textId="77777777" w:rsidR="00727642" w:rsidRDefault="00727642" w:rsidP="00D44A08">
            <w:pPr>
              <w:jc w:val="center"/>
            </w:pPr>
          </w:p>
        </w:tc>
        <w:tc>
          <w:tcPr>
            <w:tcW w:w="1701" w:type="dxa"/>
            <w:vMerge/>
            <w:tcMar>
              <w:left w:w="0" w:type="dxa"/>
              <w:right w:w="0" w:type="dxa"/>
            </w:tcMar>
            <w:vAlign w:val="center"/>
          </w:tcPr>
          <w:p w14:paraId="70505BC3" w14:textId="77777777" w:rsidR="00727642" w:rsidRDefault="00727642" w:rsidP="00D44A08">
            <w:pPr>
              <w:jc w:val="center"/>
            </w:pPr>
          </w:p>
        </w:tc>
        <w:tc>
          <w:tcPr>
            <w:tcW w:w="1275" w:type="dxa"/>
            <w:vMerge/>
            <w:tcMar>
              <w:left w:w="0" w:type="dxa"/>
              <w:right w:w="0" w:type="dxa"/>
            </w:tcMar>
            <w:vAlign w:val="center"/>
          </w:tcPr>
          <w:p w14:paraId="55DD4352" w14:textId="77777777" w:rsidR="00727642" w:rsidRDefault="00727642" w:rsidP="00D44A08">
            <w:pPr>
              <w:jc w:val="center"/>
            </w:pPr>
          </w:p>
        </w:tc>
        <w:tc>
          <w:tcPr>
            <w:tcW w:w="1129" w:type="dxa"/>
            <w:vMerge/>
            <w:tcMar>
              <w:left w:w="0" w:type="dxa"/>
              <w:right w:w="0" w:type="dxa"/>
            </w:tcMar>
            <w:vAlign w:val="center"/>
          </w:tcPr>
          <w:p w14:paraId="246C87D1" w14:textId="77777777" w:rsidR="00727642" w:rsidRDefault="00727642" w:rsidP="00D44A08">
            <w:pPr>
              <w:jc w:val="center"/>
            </w:pPr>
          </w:p>
        </w:tc>
      </w:tr>
      <w:tr w:rsidR="00727642" w14:paraId="612E23C3" w14:textId="77777777" w:rsidTr="00D44A08">
        <w:trPr>
          <w:cantSplit/>
          <w:trHeight w:val="295"/>
          <w:jc w:val="center"/>
        </w:trPr>
        <w:tc>
          <w:tcPr>
            <w:tcW w:w="851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9117F0A" w14:textId="77777777" w:rsidR="00727642" w:rsidRDefault="00727642" w:rsidP="00D44A08"/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F438C82" w14:textId="77777777" w:rsidR="00727642" w:rsidRDefault="00727642" w:rsidP="00D44A08"/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D722407" w14:textId="77777777" w:rsidR="00727642" w:rsidRDefault="00727642" w:rsidP="00D44A08"/>
        </w:tc>
        <w:tc>
          <w:tcPr>
            <w:tcW w:w="2835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EDD015A" w14:textId="77777777" w:rsidR="00727642" w:rsidRDefault="00727642" w:rsidP="00D44A08">
            <w:pPr>
              <w:jc w:val="center"/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F89A73E" w14:textId="77777777" w:rsidR="00727642" w:rsidRDefault="00727642" w:rsidP="00D44A08">
            <w:pPr>
              <w:jc w:val="center"/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EE1F5A7" w14:textId="77777777" w:rsidR="00727642" w:rsidRDefault="00727642" w:rsidP="00D44A08">
            <w:pPr>
              <w:jc w:val="center"/>
            </w:pPr>
          </w:p>
        </w:tc>
        <w:tc>
          <w:tcPr>
            <w:tcW w:w="1129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D99D286" w14:textId="77777777" w:rsidR="00727642" w:rsidRDefault="00727642" w:rsidP="00D44A08">
            <w:pPr>
              <w:jc w:val="center"/>
            </w:pPr>
          </w:p>
        </w:tc>
      </w:tr>
      <w:tr w:rsidR="00727642" w14:paraId="62E7B273" w14:textId="77777777" w:rsidTr="00D44A08">
        <w:trPr>
          <w:trHeight w:val="563"/>
          <w:jc w:val="center"/>
        </w:trPr>
        <w:tc>
          <w:tcPr>
            <w:tcW w:w="2694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421EDBD0" w14:textId="77777777" w:rsidR="00727642" w:rsidRDefault="00727642" w:rsidP="00D44A08">
            <w:r>
              <w:t>Студент</w:t>
            </w:r>
          </w:p>
        </w:tc>
        <w:tc>
          <w:tcPr>
            <w:tcW w:w="2835" w:type="dxa"/>
            <w:tcMar>
              <w:left w:w="0" w:type="dxa"/>
              <w:right w:w="0" w:type="dxa"/>
            </w:tcMar>
            <w:vAlign w:val="center"/>
          </w:tcPr>
          <w:p w14:paraId="34E38A96" w14:textId="6FA9A210" w:rsidR="00727642" w:rsidRDefault="007F72C7" w:rsidP="007F72C7">
            <w:pPr>
              <w:jc w:val="center"/>
            </w:pPr>
            <w:r>
              <w:t xml:space="preserve">Аюпова </w:t>
            </w:r>
            <w:r w:rsidR="004D3379">
              <w:t>А. М.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14:paraId="18487609" w14:textId="77777777" w:rsidR="00727642" w:rsidRDefault="00727642" w:rsidP="00D44A08"/>
        </w:tc>
        <w:tc>
          <w:tcPr>
            <w:tcW w:w="1275" w:type="dxa"/>
            <w:tcMar>
              <w:left w:w="0" w:type="dxa"/>
              <w:right w:w="0" w:type="dxa"/>
            </w:tcMar>
            <w:vAlign w:val="center"/>
          </w:tcPr>
          <w:p w14:paraId="2EE4ED12" w14:textId="77777777" w:rsidR="00727642" w:rsidRDefault="00727642" w:rsidP="00D44A08">
            <w:pPr>
              <w:ind w:firstLine="42"/>
            </w:pPr>
          </w:p>
        </w:tc>
        <w:tc>
          <w:tcPr>
            <w:tcW w:w="1129" w:type="dxa"/>
            <w:tcMar>
              <w:left w:w="0" w:type="dxa"/>
              <w:right w:w="0" w:type="dxa"/>
            </w:tcMar>
            <w:vAlign w:val="center"/>
          </w:tcPr>
          <w:p w14:paraId="1F678F0D" w14:textId="77777777" w:rsidR="00727642" w:rsidRDefault="00727642" w:rsidP="00D44A08"/>
        </w:tc>
      </w:tr>
      <w:tr w:rsidR="00727642" w14:paraId="37996C93" w14:textId="77777777" w:rsidTr="00D44A08">
        <w:trPr>
          <w:trHeight w:val="557"/>
          <w:jc w:val="center"/>
        </w:trPr>
        <w:tc>
          <w:tcPr>
            <w:tcW w:w="2694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DB5BF9D" w14:textId="77777777" w:rsidR="00727642" w:rsidRDefault="00727642" w:rsidP="00D44A08">
            <w:r>
              <w:t>Преподаватель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84E211" w14:textId="3E36EE4D" w:rsidR="00727642" w:rsidRDefault="001966F0" w:rsidP="007F72C7">
            <w:pPr>
              <w:jc w:val="center"/>
            </w:pPr>
            <w:r>
              <w:t>Гайнетдинова А. А.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4E1A614" w14:textId="77777777" w:rsidR="00727642" w:rsidRDefault="00727642" w:rsidP="00D44A08"/>
        </w:tc>
        <w:tc>
          <w:tcPr>
            <w:tcW w:w="127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AD2980" w14:textId="77777777" w:rsidR="00727642" w:rsidRDefault="00727642" w:rsidP="00D44A08">
            <w:pPr>
              <w:ind w:firstLine="42"/>
            </w:pPr>
          </w:p>
        </w:tc>
        <w:tc>
          <w:tcPr>
            <w:tcW w:w="1129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11E0458" w14:textId="77777777" w:rsidR="00727642" w:rsidRDefault="00727642" w:rsidP="00D44A08"/>
        </w:tc>
      </w:tr>
    </w:tbl>
    <w:p w14:paraId="196EF569" w14:textId="77777777" w:rsidR="00727642" w:rsidRDefault="00727642" w:rsidP="00727642"/>
    <w:p w14:paraId="65F7ACFD" w14:textId="77777777" w:rsidR="001966F0" w:rsidRDefault="001966F0" w:rsidP="00727642"/>
    <w:p w14:paraId="47990566" w14:textId="77777777" w:rsidR="001966F0" w:rsidRDefault="001966F0" w:rsidP="00727642"/>
    <w:p w14:paraId="0BF8ED7D" w14:textId="77777777" w:rsidR="001966F0" w:rsidRDefault="001966F0" w:rsidP="00727642"/>
    <w:p w14:paraId="7C809AA0" w14:textId="77777777" w:rsidR="001966F0" w:rsidRDefault="001966F0" w:rsidP="00727642"/>
    <w:p w14:paraId="50C96A53" w14:textId="62870F56" w:rsidR="00727642" w:rsidRDefault="00727642" w:rsidP="00727642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Уфа 202</w:t>
      </w:r>
      <w:r w:rsidR="001966F0">
        <w:rPr>
          <w:b/>
          <w:bCs/>
          <w:sz w:val="28"/>
        </w:rPr>
        <w:t>5</w:t>
      </w:r>
      <w:r>
        <w:rPr>
          <w:b/>
          <w:bCs/>
          <w:sz w:val="28"/>
        </w:rPr>
        <w:t xml:space="preserve"> г.</w:t>
      </w:r>
    </w:p>
    <w:p w14:paraId="5A00E04C" w14:textId="77777777" w:rsidR="00727642" w:rsidRDefault="00727642" w:rsidP="00727642">
      <w:pPr>
        <w:pStyle w:val="a4"/>
        <w:ind w:firstLine="0"/>
        <w:sectPr w:rsidR="00727642" w:rsidSect="00182A86">
          <w:headerReference w:type="default" r:id="rId8"/>
          <w:footerReference w:type="default" r:id="rId9"/>
          <w:headerReference w:type="first" r:id="rId10"/>
          <w:pgSz w:w="11906" w:h="16838" w:code="9"/>
          <w:pgMar w:top="851" w:right="737" w:bottom="794" w:left="1418" w:header="709" w:footer="709" w:gutter="0"/>
          <w:pgNumType w:start="7"/>
          <w:cols w:space="708"/>
          <w:titlePg/>
          <w:docGrid w:linePitch="360"/>
        </w:sectPr>
      </w:pPr>
    </w:p>
    <w:p w14:paraId="37D927CD" w14:textId="77777777" w:rsidR="00F020ED" w:rsidRDefault="00F020ED" w:rsidP="004D3379">
      <w:pPr>
        <w:pStyle w:val="10"/>
        <w:numPr>
          <w:ilvl w:val="0"/>
          <w:numId w:val="0"/>
        </w:numPr>
        <w:ind w:left="1283" w:hanging="432"/>
      </w:pPr>
      <w:bookmarkStart w:id="0" w:name="_Toc247031795"/>
      <w:bookmarkStart w:id="1" w:name="_Toc129305898"/>
      <w:bookmarkStart w:id="2" w:name="_Toc129305943"/>
      <w:bookmarkStart w:id="3" w:name="_Toc132753776"/>
      <w:bookmarkStart w:id="4" w:name="_Toc166002413"/>
      <w:r>
        <w:lastRenderedPageBreak/>
        <w:t>Введение</w:t>
      </w:r>
      <w:bookmarkEnd w:id="0"/>
      <w:bookmarkEnd w:id="1"/>
      <w:bookmarkEnd w:id="2"/>
      <w:bookmarkEnd w:id="3"/>
      <w:bookmarkEnd w:id="4"/>
    </w:p>
    <w:p w14:paraId="6BF63783" w14:textId="77777777" w:rsidR="007C5A45" w:rsidRDefault="007C5A45" w:rsidP="007C5A45">
      <w:pPr>
        <w:rPr>
          <w:b/>
          <w:bCs/>
          <w:sz w:val="28"/>
          <w:szCs w:val="28"/>
        </w:rPr>
      </w:pPr>
      <w:r w:rsidRPr="00D34144">
        <w:rPr>
          <w:b/>
          <w:bCs/>
          <w:sz w:val="28"/>
          <w:szCs w:val="28"/>
        </w:rPr>
        <w:t xml:space="preserve">Цель работы: </w:t>
      </w:r>
    </w:p>
    <w:p w14:paraId="4280D79D" w14:textId="2D00B5DB" w:rsidR="001878DE" w:rsidRPr="001878DE" w:rsidRDefault="004D3379" w:rsidP="007C5A45">
      <w:pPr>
        <w:rPr>
          <w:sz w:val="28"/>
          <w:szCs w:val="28"/>
        </w:rPr>
      </w:pPr>
      <w:r>
        <w:rPr>
          <w:sz w:val="28"/>
          <w:szCs w:val="28"/>
        </w:rPr>
        <w:t>П</w:t>
      </w:r>
      <w:r w:rsidRPr="004D3379">
        <w:rPr>
          <w:sz w:val="28"/>
          <w:szCs w:val="28"/>
        </w:rPr>
        <w:t xml:space="preserve">олучить </w:t>
      </w:r>
      <w:r w:rsidR="007B1D7F" w:rsidRPr="007B1D7F">
        <w:rPr>
          <w:sz w:val="28"/>
          <w:szCs w:val="28"/>
        </w:rPr>
        <w:t>навык численного решения линейных и нелинейных начально-краевых задач для уравнений параболического типа с использованием различных конечно-разностных схем на примере задачи для одномерного уравнения теплопроводности с источником.</w:t>
      </w:r>
    </w:p>
    <w:p w14:paraId="7E36E3A5" w14:textId="77777777" w:rsidR="001878DE" w:rsidRDefault="001878DE" w:rsidP="009E2268">
      <w:pPr>
        <w:rPr>
          <w:b/>
          <w:bCs/>
          <w:sz w:val="28"/>
          <w:szCs w:val="28"/>
        </w:rPr>
      </w:pPr>
    </w:p>
    <w:p w14:paraId="434059D7" w14:textId="77777777" w:rsidR="001878DE" w:rsidRPr="001878DE" w:rsidRDefault="001878DE" w:rsidP="009E2268">
      <w:pPr>
        <w:rPr>
          <w:sz w:val="28"/>
          <w:szCs w:val="28"/>
        </w:rPr>
      </w:pPr>
      <w:bookmarkStart w:id="5" w:name="_Hlk166005066"/>
    </w:p>
    <w:p w14:paraId="32EF79C0" w14:textId="2A414B8D" w:rsidR="00F020ED" w:rsidRDefault="00DB5A4F" w:rsidP="001878DE">
      <w:pPr>
        <w:pStyle w:val="10"/>
        <w:numPr>
          <w:ilvl w:val="0"/>
          <w:numId w:val="0"/>
        </w:numPr>
        <w:ind w:left="1283"/>
      </w:pPr>
      <w:bookmarkStart w:id="6" w:name="_Toc132753777"/>
      <w:bookmarkStart w:id="7" w:name="_Toc166002414"/>
      <w:bookmarkEnd w:id="5"/>
      <w:r>
        <w:lastRenderedPageBreak/>
        <w:t>Ход работы</w:t>
      </w:r>
      <w:bookmarkEnd w:id="6"/>
      <w:bookmarkEnd w:id="7"/>
    </w:p>
    <w:p w14:paraId="281E7772" w14:textId="7ED572E3" w:rsidR="00F020ED" w:rsidRDefault="009E2268" w:rsidP="001966F0">
      <w:pPr>
        <w:pStyle w:val="20"/>
        <w:numPr>
          <w:ilvl w:val="0"/>
          <w:numId w:val="39"/>
        </w:numPr>
      </w:pPr>
      <w:bookmarkStart w:id="8" w:name="_Toc166002415"/>
      <w:r>
        <w:t>Теоретическая часть</w:t>
      </w:r>
      <w:bookmarkEnd w:id="8"/>
    </w:p>
    <w:p w14:paraId="48717037" w14:textId="77777777" w:rsidR="007B1D7F" w:rsidRPr="007B1D7F" w:rsidRDefault="007B1D7F" w:rsidP="007B1D7F">
      <w:pPr>
        <w:ind w:firstLine="709"/>
        <w:jc w:val="both"/>
        <w:rPr>
          <w:rFonts w:eastAsiaTheme="minorEastAsia"/>
          <w:bCs/>
          <w:iCs/>
          <w:sz w:val="28"/>
          <w:szCs w:val="28"/>
          <w:u w:val="single"/>
        </w:rPr>
      </w:pPr>
      <w:r w:rsidRPr="007B1D7F">
        <w:rPr>
          <w:bCs/>
          <w:iCs/>
          <w:sz w:val="28"/>
          <w:szCs w:val="28"/>
          <w:u w:val="single"/>
        </w:rPr>
        <w:t xml:space="preserve">Начально-краевая задача </w:t>
      </w:r>
    </w:p>
    <w:p w14:paraId="42EAB889" w14:textId="77777777" w:rsidR="007B1D7F" w:rsidRDefault="007B1D7F" w:rsidP="007B1D7F">
      <w:pPr>
        <w:ind w:firstLine="708"/>
        <w:jc w:val="both"/>
        <w:rPr>
          <w:sz w:val="28"/>
          <w:szCs w:val="28"/>
        </w:rPr>
      </w:pPr>
      <w:r w:rsidRPr="00AE07FF">
        <w:rPr>
          <w:sz w:val="28"/>
          <w:szCs w:val="28"/>
        </w:rPr>
        <w:t>Рассматривается начально-краевая задача для нелинейного одномерного уравнения теплопроводности с источником:</w:t>
      </w:r>
    </w:p>
    <w:tbl>
      <w:tblPr>
        <w:tblStyle w:val="af8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708"/>
      </w:tblGrid>
      <w:tr w:rsidR="007B1D7F" w14:paraId="7A254956" w14:textId="77777777" w:rsidTr="003B4334">
        <w:tc>
          <w:tcPr>
            <w:tcW w:w="8926" w:type="dxa"/>
          </w:tcPr>
          <w:p w14:paraId="41B62F58" w14:textId="4C3F36F1" w:rsidR="007B1D7F" w:rsidRPr="007B1D7F" w:rsidRDefault="00000000" w:rsidP="003B4334">
            <w:pPr>
              <w:spacing w:before="120" w:after="120"/>
              <w:jc w:val="both"/>
              <w:rPr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∂u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∂t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∂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∂x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hAnsi="Cambria Math"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Cs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∂u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∂x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+f</m:t>
                </m:r>
                <m:d>
                  <m:d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t,x,u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, 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∈</m:t>
                </m:r>
                <m:d>
                  <m:d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0,1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&gt;0;</m:t>
                </m:r>
              </m:oMath>
            </m:oMathPara>
          </w:p>
        </w:tc>
        <w:tc>
          <w:tcPr>
            <w:tcW w:w="708" w:type="dxa"/>
          </w:tcPr>
          <w:p w14:paraId="05431911" w14:textId="77777777" w:rsidR="007B1D7F" w:rsidRDefault="007B1D7F" w:rsidP="003B433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(1)</w:t>
            </w:r>
          </w:p>
        </w:tc>
      </w:tr>
      <w:tr w:rsidR="007B1D7F" w14:paraId="0AAEEC1E" w14:textId="77777777" w:rsidTr="003B4334">
        <w:tc>
          <w:tcPr>
            <w:tcW w:w="8926" w:type="dxa"/>
          </w:tcPr>
          <w:p w14:paraId="037B4FDF" w14:textId="7860DD84" w:rsidR="007B1D7F" w:rsidRPr="007B1D7F" w:rsidRDefault="007B1D7F" w:rsidP="003B4334">
            <w:pPr>
              <w:spacing w:before="120" w:after="120"/>
              <w:jc w:val="both"/>
              <w:rPr>
                <w:iCs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0,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φ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, 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0,1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;</m:t>
                </m:r>
              </m:oMath>
            </m:oMathPara>
          </w:p>
        </w:tc>
        <w:tc>
          <w:tcPr>
            <w:tcW w:w="708" w:type="dxa"/>
          </w:tcPr>
          <w:p w14:paraId="2CB3D995" w14:textId="77777777" w:rsidR="007B1D7F" w:rsidRDefault="007B1D7F" w:rsidP="003B433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(2)</w:t>
            </w:r>
          </w:p>
        </w:tc>
      </w:tr>
      <w:tr w:rsidR="007B1D7F" w14:paraId="6A667C99" w14:textId="77777777" w:rsidTr="003B4334">
        <w:tc>
          <w:tcPr>
            <w:tcW w:w="8926" w:type="dxa"/>
          </w:tcPr>
          <w:p w14:paraId="73A4FD35" w14:textId="492588C5" w:rsidR="007B1D7F" w:rsidRPr="007B1D7F" w:rsidRDefault="00000000" w:rsidP="003B4334">
            <w:pPr>
              <w:spacing w:before="120" w:after="120"/>
              <w:jc w:val="both"/>
              <w:rPr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,0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,0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ψ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, 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&gt;0;</m:t>
                </m:r>
              </m:oMath>
            </m:oMathPara>
          </w:p>
        </w:tc>
        <w:tc>
          <w:tcPr>
            <w:tcW w:w="708" w:type="dxa"/>
          </w:tcPr>
          <w:p w14:paraId="1B92D0F1" w14:textId="77777777" w:rsidR="007B1D7F" w:rsidRDefault="007B1D7F" w:rsidP="003B433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(3)</w:t>
            </w:r>
          </w:p>
        </w:tc>
      </w:tr>
      <w:tr w:rsidR="007B1D7F" w14:paraId="7072E36D" w14:textId="77777777" w:rsidTr="003B4334">
        <w:tc>
          <w:tcPr>
            <w:tcW w:w="8926" w:type="dxa"/>
          </w:tcPr>
          <w:p w14:paraId="78C6EB9F" w14:textId="7BA1568A" w:rsidR="007B1D7F" w:rsidRPr="007B1D7F" w:rsidRDefault="00000000" w:rsidP="003B4334">
            <w:pPr>
              <w:spacing w:before="120" w:after="120"/>
              <w:jc w:val="both"/>
              <w:rPr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α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,1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β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,1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ψ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, 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&gt;0.</m:t>
                </m:r>
              </m:oMath>
            </m:oMathPara>
          </w:p>
        </w:tc>
        <w:tc>
          <w:tcPr>
            <w:tcW w:w="708" w:type="dxa"/>
          </w:tcPr>
          <w:p w14:paraId="024A1E23" w14:textId="77777777" w:rsidR="007B1D7F" w:rsidRDefault="007B1D7F" w:rsidP="003B433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(4)</w:t>
            </w:r>
          </w:p>
        </w:tc>
      </w:tr>
    </w:tbl>
    <w:p w14:paraId="028BCE15" w14:textId="77777777" w:rsidR="007B1D7F" w:rsidRPr="007B1D7F" w:rsidRDefault="007B1D7F" w:rsidP="007B1D7F">
      <w:pPr>
        <w:pStyle w:val="af7"/>
        <w:numPr>
          <w:ilvl w:val="0"/>
          <w:numId w:val="45"/>
        </w:numPr>
        <w:spacing w:before="0" w:after="200"/>
        <w:rPr>
          <w:b/>
          <w:iCs/>
          <w:sz w:val="28"/>
          <w:szCs w:val="28"/>
        </w:rPr>
      </w:pPr>
      <w:r w:rsidRPr="007B1D7F">
        <w:rPr>
          <w:b/>
          <w:iCs/>
          <w:sz w:val="28"/>
          <w:szCs w:val="28"/>
        </w:rPr>
        <w:t>Сравнение конечно-разностных схем для линейной задачи</w:t>
      </w:r>
    </w:p>
    <w:p w14:paraId="486D9B06" w14:textId="77777777" w:rsidR="007B1D7F" w:rsidRPr="00B35752" w:rsidRDefault="007B1D7F" w:rsidP="007B1D7F">
      <w:pPr>
        <w:ind w:firstLine="567"/>
        <w:jc w:val="both"/>
        <w:rPr>
          <w:sz w:val="28"/>
          <w:szCs w:val="28"/>
        </w:rPr>
      </w:pPr>
      <w:r w:rsidRPr="00B35752">
        <w:rPr>
          <w:sz w:val="28"/>
          <w:szCs w:val="28"/>
        </w:rPr>
        <w:t>Рассматривается линейный случай уравнения теплопроводности (1):</w:t>
      </w:r>
    </w:p>
    <w:p w14:paraId="2FE11325" w14:textId="3C110BCB" w:rsidR="007B1D7F" w:rsidRPr="007B1D7F" w:rsidRDefault="007B1D7F" w:rsidP="007B1D7F">
      <w:pPr>
        <w:ind w:left="567"/>
        <w:jc w:val="right"/>
        <w:rPr>
          <w:rFonts w:ascii="Cambria Math" w:hAnsi="Cambria Math"/>
          <w:iCs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k</m:t>
        </m:r>
        <m:d>
          <m:dPr>
            <m:ctrlPr>
              <w:rPr>
                <w:rFonts w:ascii="Cambria Math" w:hAnsi="Cambria Math"/>
                <w:iCs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=const,  f</m:t>
        </m:r>
        <m:d>
          <m:d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t,x,u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=f</m:t>
        </m:r>
        <m:d>
          <m:d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t,x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.</m:t>
        </m:r>
      </m:oMath>
      <w:r w:rsidRPr="007B1D7F">
        <w:rPr>
          <w:rFonts w:ascii="Cambria Math" w:eastAsiaTheme="minorEastAsia" w:hAnsi="Cambria Math"/>
          <w:iCs/>
          <w:sz w:val="28"/>
          <w:szCs w:val="28"/>
        </w:rPr>
        <w:t xml:space="preserve"> </w:t>
      </w:r>
      <w:r w:rsidRPr="007B1D7F">
        <w:rPr>
          <w:rFonts w:ascii="Cambria Math" w:eastAsiaTheme="minorEastAsia" w:hAnsi="Cambria Math"/>
          <w:iCs/>
          <w:sz w:val="28"/>
          <w:szCs w:val="28"/>
        </w:rPr>
        <w:tab/>
      </w:r>
      <w:r w:rsidRPr="007B1D7F">
        <w:rPr>
          <w:rFonts w:ascii="Cambria Math" w:eastAsiaTheme="minorEastAsia" w:hAnsi="Cambria Math"/>
          <w:iCs/>
          <w:sz w:val="28"/>
          <w:szCs w:val="28"/>
        </w:rPr>
        <w:tab/>
      </w:r>
      <w:r w:rsidRPr="007B1D7F">
        <w:rPr>
          <w:rFonts w:ascii="Cambria Math" w:eastAsiaTheme="minorEastAsia" w:hAnsi="Cambria Math"/>
          <w:iCs/>
          <w:sz w:val="28"/>
          <w:szCs w:val="28"/>
        </w:rPr>
        <w:tab/>
        <w:t>(5)</w:t>
      </w:r>
    </w:p>
    <w:p w14:paraId="68A83460" w14:textId="77777777" w:rsidR="007B1D7F" w:rsidRPr="007B1D7F" w:rsidRDefault="007B1D7F" w:rsidP="007B1D7F">
      <w:pPr>
        <w:jc w:val="both"/>
        <w:rPr>
          <w:iCs/>
          <w:sz w:val="28"/>
          <w:szCs w:val="28"/>
        </w:rPr>
      </w:pPr>
      <w:r w:rsidRPr="007B1D7F">
        <w:rPr>
          <w:iCs/>
          <w:sz w:val="28"/>
          <w:szCs w:val="28"/>
        </w:rPr>
        <w:t xml:space="preserve">Параметры задачи выбираются в соответствии с индивидуальным заданием (Таблица 1). </w:t>
      </w:r>
    </w:p>
    <w:p w14:paraId="17EE4116" w14:textId="77777777" w:rsidR="007B1D7F" w:rsidRPr="007B1D7F" w:rsidRDefault="007B1D7F" w:rsidP="007B1D7F">
      <w:pPr>
        <w:ind w:left="567"/>
        <w:jc w:val="both"/>
        <w:rPr>
          <w:iCs/>
          <w:sz w:val="28"/>
          <w:szCs w:val="28"/>
        </w:rPr>
      </w:pPr>
    </w:p>
    <w:p w14:paraId="2A43A649" w14:textId="77777777" w:rsidR="007B1D7F" w:rsidRPr="007B1D7F" w:rsidRDefault="007B1D7F" w:rsidP="007B1D7F">
      <w:pPr>
        <w:ind w:firstLine="567"/>
        <w:jc w:val="both"/>
        <w:rPr>
          <w:iCs/>
          <w:sz w:val="28"/>
          <w:szCs w:val="28"/>
        </w:rPr>
      </w:pPr>
      <w:r w:rsidRPr="007B1D7F">
        <w:rPr>
          <w:iCs/>
          <w:sz w:val="28"/>
          <w:szCs w:val="28"/>
        </w:rPr>
        <w:t>Методом разделения переменных построить аналитическое решение задачи.</w:t>
      </w:r>
    </w:p>
    <w:p w14:paraId="004F0854" w14:textId="77777777" w:rsidR="007B1D7F" w:rsidRPr="007B1D7F" w:rsidRDefault="007B1D7F" w:rsidP="007B1D7F">
      <w:pPr>
        <w:pStyle w:val="af7"/>
        <w:ind w:firstLine="567"/>
        <w:rPr>
          <w:b/>
          <w:iCs/>
          <w:sz w:val="28"/>
          <w:szCs w:val="28"/>
        </w:rPr>
      </w:pPr>
      <w:r w:rsidRPr="007B1D7F">
        <w:rPr>
          <w:b/>
          <w:iCs/>
          <w:sz w:val="28"/>
          <w:szCs w:val="28"/>
        </w:rPr>
        <w:t xml:space="preserve">Задача 1. Явная разностная схема. </w:t>
      </w:r>
    </w:p>
    <w:p w14:paraId="72FF2EC4" w14:textId="77777777" w:rsidR="007B1D7F" w:rsidRPr="007B1D7F" w:rsidRDefault="007B1D7F" w:rsidP="007B1D7F">
      <w:pPr>
        <w:spacing w:after="160" w:line="259" w:lineRule="auto"/>
        <w:ind w:firstLine="567"/>
        <w:jc w:val="both"/>
        <w:rPr>
          <w:iCs/>
          <w:sz w:val="28"/>
          <w:szCs w:val="28"/>
        </w:rPr>
      </w:pPr>
      <w:r w:rsidRPr="007B1D7F">
        <w:rPr>
          <w:iCs/>
          <w:sz w:val="28"/>
          <w:szCs w:val="28"/>
        </w:rPr>
        <w:t>При решении данной задачи (1)-(5) используется явная конечно-разностная схема с шаблоном «левый уголок» на равномерной пространственно-временной сетке:</w:t>
      </w:r>
    </w:p>
    <w:p w14:paraId="42B21482" w14:textId="35D3C597" w:rsidR="007B1D7F" w:rsidRPr="007B1D7F" w:rsidRDefault="00000000" w:rsidP="007B1D7F">
      <w:pPr>
        <w:pStyle w:val="af5"/>
        <w:jc w:val="both"/>
        <w:rPr>
          <w:rFonts w:eastAsiaTheme="minorEastAsia"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+1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τ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a</m:t>
          </m:r>
          <m:f>
            <m:fPr>
              <m:ctrlPr>
                <w:rPr>
                  <w:rFonts w:ascii="Cambria Math" w:eastAsiaTheme="minorEastAsia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i+1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-2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i-1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.</m:t>
          </m:r>
        </m:oMath>
      </m:oMathPara>
    </w:p>
    <w:p w14:paraId="44C99877" w14:textId="1362E66A" w:rsidR="007B1D7F" w:rsidRPr="007B1D7F" w:rsidRDefault="007B1D7F" w:rsidP="007B1D7F">
      <w:pPr>
        <w:ind w:firstLine="567"/>
        <w:jc w:val="both"/>
        <w:rPr>
          <w:rFonts w:eastAsiaTheme="minorEastAsia"/>
          <w:iCs/>
          <w:sz w:val="28"/>
          <w:szCs w:val="28"/>
        </w:rPr>
      </w:pPr>
      <w:r w:rsidRPr="007B1D7F">
        <w:rPr>
          <w:rFonts w:eastAsiaTheme="minorEastAsia"/>
          <w:iCs/>
          <w:sz w:val="28"/>
          <w:szCs w:val="28"/>
        </w:rPr>
        <w:t xml:space="preserve">Порядок аппроксимации данной схемы: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en-US"/>
          </w:rPr>
          <m:t>O</m:t>
        </m:r>
        <m:d>
          <m:dPr>
            <m:ctrlPr>
              <w:rPr>
                <w:rFonts w:ascii="Cambria Math" w:eastAsiaTheme="minorEastAsia" w:hAnsi="Cambria Math"/>
                <w:iCs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τ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7B1D7F">
        <w:rPr>
          <w:rFonts w:eastAsiaTheme="minorEastAsia"/>
          <w:iCs/>
          <w:sz w:val="28"/>
          <w:szCs w:val="28"/>
        </w:rPr>
        <w:t xml:space="preserve">. </w:t>
      </w:r>
    </w:p>
    <w:p w14:paraId="04EAF3E3" w14:textId="77777777" w:rsidR="007B1D7F" w:rsidRPr="007B1D7F" w:rsidRDefault="007B1D7F" w:rsidP="007B1D7F">
      <w:pPr>
        <w:pStyle w:val="af7"/>
        <w:pageBreakBefore/>
        <w:tabs>
          <w:tab w:val="left" w:pos="709"/>
        </w:tabs>
        <w:ind w:firstLine="567"/>
        <w:rPr>
          <w:b/>
          <w:iCs/>
          <w:sz w:val="28"/>
          <w:szCs w:val="28"/>
        </w:rPr>
      </w:pPr>
      <w:r w:rsidRPr="007B1D7F">
        <w:rPr>
          <w:b/>
          <w:iCs/>
          <w:sz w:val="28"/>
          <w:szCs w:val="28"/>
        </w:rPr>
        <w:lastRenderedPageBreak/>
        <w:t>Задача 2. Неявная разностная схема.</w:t>
      </w:r>
    </w:p>
    <w:p w14:paraId="449AF919" w14:textId="77777777" w:rsidR="007B1D7F" w:rsidRDefault="007B1D7F" w:rsidP="007B1D7F">
      <w:pPr>
        <w:spacing w:after="160" w:line="259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 решении данной</w:t>
      </w:r>
      <w:r w:rsidRPr="00E01B86">
        <w:rPr>
          <w:sz w:val="28"/>
          <w:szCs w:val="28"/>
        </w:rPr>
        <w:t xml:space="preserve"> задачи (1)-(</w:t>
      </w:r>
      <w:r>
        <w:rPr>
          <w:sz w:val="28"/>
          <w:szCs w:val="28"/>
        </w:rPr>
        <w:t>5</w:t>
      </w:r>
      <w:r w:rsidRPr="00E01B86">
        <w:rPr>
          <w:sz w:val="28"/>
          <w:szCs w:val="28"/>
        </w:rPr>
        <w:t>) использ</w:t>
      </w:r>
      <w:r>
        <w:rPr>
          <w:sz w:val="28"/>
          <w:szCs w:val="28"/>
        </w:rPr>
        <w:t>уются</w:t>
      </w:r>
      <w:r w:rsidRPr="00E01B8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неявная </w:t>
      </w:r>
      <w:r w:rsidRPr="00E01B86">
        <w:rPr>
          <w:sz w:val="28"/>
          <w:szCs w:val="28"/>
        </w:rPr>
        <w:t>конечно-разностн</w:t>
      </w:r>
      <w:r>
        <w:rPr>
          <w:sz w:val="28"/>
          <w:szCs w:val="28"/>
        </w:rPr>
        <w:t>ая</w:t>
      </w:r>
      <w:r w:rsidRPr="00E01B86">
        <w:rPr>
          <w:sz w:val="28"/>
          <w:szCs w:val="28"/>
        </w:rPr>
        <w:t xml:space="preserve"> схем</w:t>
      </w:r>
      <w:r>
        <w:rPr>
          <w:sz w:val="28"/>
          <w:szCs w:val="28"/>
        </w:rPr>
        <w:t>а и схема Кранка-Николсона.</w:t>
      </w:r>
    </w:p>
    <w:p w14:paraId="0852FF50" w14:textId="77777777" w:rsidR="007B1D7F" w:rsidRDefault="007B1D7F" w:rsidP="007B1D7F">
      <w:pPr>
        <w:spacing w:after="160" w:line="259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Неявная схема представляется следующим образом:</w:t>
      </w:r>
    </w:p>
    <w:p w14:paraId="7319619F" w14:textId="0D441C05" w:rsidR="007B1D7F" w:rsidRPr="007B1D7F" w:rsidRDefault="00000000" w:rsidP="007B1D7F">
      <w:pPr>
        <w:pStyle w:val="af5"/>
        <w:jc w:val="both"/>
        <w:rPr>
          <w:rFonts w:eastAsiaTheme="minorEastAsia"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+1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τ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a</m:t>
          </m:r>
          <m:f>
            <m:fPr>
              <m:ctrlPr>
                <w:rPr>
                  <w:rFonts w:ascii="Cambria Math" w:eastAsiaTheme="minorEastAsia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+1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+1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+1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+1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;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</m:oMathPara>
      <w:r w:rsidR="007B1D7F" w:rsidRPr="007B1D7F">
        <w:rPr>
          <w:rFonts w:eastAsiaTheme="minorEastAsia"/>
          <w:iCs/>
          <w:sz w:val="28"/>
          <w:szCs w:val="28"/>
        </w:rPr>
        <w:t>Схема Кранка-Схема Кранка-Николсона имеет вид:</w:t>
      </w:r>
    </w:p>
    <w:p w14:paraId="2FC30E7E" w14:textId="354D5A3D" w:rsidR="007B1D7F" w:rsidRPr="007B1D7F" w:rsidRDefault="00000000" w:rsidP="007B1D7F">
      <w:pPr>
        <w:pStyle w:val="af5"/>
        <w:jc w:val="both"/>
        <w:rPr>
          <w:rFonts w:eastAsiaTheme="minorEastAsia"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+1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τ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Cs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i-1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n+1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-2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n+1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i+1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n+1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1-γ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i-1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-2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i+1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bSup>
                </m:e>
              </m:d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+1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;</m:t>
          </m:r>
        </m:oMath>
      </m:oMathPara>
    </w:p>
    <w:p w14:paraId="690FC9D1" w14:textId="49EB4FBA" w:rsidR="007B1D7F" w:rsidRPr="007B1D7F" w:rsidRDefault="007B1D7F" w:rsidP="007B1D7F">
      <w:pPr>
        <w:ind w:firstLine="567"/>
        <w:jc w:val="both"/>
        <w:rPr>
          <w:rFonts w:eastAsiaTheme="minorEastAsia"/>
          <w:sz w:val="28"/>
          <w:szCs w:val="28"/>
        </w:rPr>
      </w:pPr>
      <w:r w:rsidRPr="007B1D7F">
        <w:rPr>
          <w:rFonts w:eastAsiaTheme="minorEastAsia"/>
          <w:sz w:val="28"/>
          <w:szCs w:val="28"/>
        </w:rPr>
        <w:t xml:space="preserve">Порядок аппроксимации полностью неявной схемы: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en-US"/>
          </w:rPr>
          <m:t>O</m:t>
        </m:r>
        <m:d>
          <m:dPr>
            <m:ctrl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τ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7B1D7F">
        <w:rPr>
          <w:rFonts w:eastAsiaTheme="minorEastAsia"/>
          <w:sz w:val="28"/>
          <w:szCs w:val="28"/>
        </w:rPr>
        <w:t xml:space="preserve">, а схемы Кранка-Николсона - 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en-US"/>
          </w:rPr>
          <m:t>O</m:t>
        </m:r>
        <m:d>
          <m:dPr>
            <m:ctrl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τ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7B1D7F">
        <w:rPr>
          <w:rFonts w:eastAsiaTheme="minorEastAsia"/>
          <w:sz w:val="28"/>
          <w:szCs w:val="28"/>
        </w:rPr>
        <w:t xml:space="preserve">. Полностью неявная схема устойчива при любых соотношениях между шагами сетки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en-US"/>
          </w:rPr>
          <m:t>τ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 xml:space="preserve"> и h,</m:t>
        </m:r>
      </m:oMath>
      <w:r w:rsidRPr="007B1D7F">
        <w:rPr>
          <w:rFonts w:eastAsiaTheme="minorEastAsia"/>
          <w:sz w:val="28"/>
          <w:szCs w:val="28"/>
        </w:rPr>
        <w:t xml:space="preserve"> схема Кранка-Николсона обычно абсолютно устойчива,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γ=</m:t>
        </m:r>
        <m:f>
          <m:f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,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en-US"/>
          </w:rPr>
          <m:t>τ</m:t>
        </m:r>
      </m:oMath>
      <w:r w:rsidRPr="007B1D7F">
        <w:rPr>
          <w:rFonts w:eastAsiaTheme="minorEastAsia"/>
          <w:sz w:val="28"/>
          <w:szCs w:val="28"/>
        </w:rPr>
        <w:t xml:space="preserve"> выбирается как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en-US"/>
          </w:rPr>
          <m:t>τ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≤</m:t>
        </m:r>
        <m:f>
          <m:f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(2-4γ)</m:t>
            </m:r>
          </m:den>
        </m:f>
      </m:oMath>
      <w:r w:rsidRPr="007B1D7F">
        <w:rPr>
          <w:rFonts w:eastAsiaTheme="minorEastAsia"/>
          <w:sz w:val="28"/>
          <w:szCs w:val="28"/>
        </w:rPr>
        <w:t>.</w:t>
      </w:r>
    </w:p>
    <w:p w14:paraId="1DBE5329" w14:textId="77777777" w:rsidR="007B1D7F" w:rsidRPr="00AF38E2" w:rsidRDefault="007B1D7F" w:rsidP="007B1D7F">
      <w:pPr>
        <w:pStyle w:val="af7"/>
        <w:tabs>
          <w:tab w:val="left" w:pos="567"/>
        </w:tabs>
        <w:rPr>
          <w:sz w:val="28"/>
          <w:szCs w:val="28"/>
        </w:rPr>
      </w:pPr>
    </w:p>
    <w:p w14:paraId="29890584" w14:textId="77777777" w:rsidR="007B1D7F" w:rsidRPr="007622F7" w:rsidRDefault="007B1D7F" w:rsidP="007B1D7F">
      <w:pPr>
        <w:pageBreakBefore/>
        <w:ind w:firstLine="709"/>
        <w:jc w:val="both"/>
        <w:rPr>
          <w:rFonts w:eastAsiaTheme="minorEastAsia"/>
          <w:b/>
          <w:sz w:val="28"/>
          <w:szCs w:val="28"/>
        </w:rPr>
      </w:pPr>
      <w:r w:rsidRPr="006F2790">
        <w:rPr>
          <w:rFonts w:eastAsiaTheme="minorEastAsia"/>
          <w:b/>
          <w:sz w:val="28"/>
          <w:szCs w:val="28"/>
          <w:lang w:val="en-US"/>
        </w:rPr>
        <w:lastRenderedPageBreak/>
        <w:t>II</w:t>
      </w:r>
      <w:r w:rsidRPr="006F2790">
        <w:rPr>
          <w:rFonts w:eastAsiaTheme="minorEastAsia"/>
          <w:b/>
          <w:sz w:val="28"/>
          <w:szCs w:val="28"/>
        </w:rPr>
        <w:t xml:space="preserve">. </w:t>
      </w:r>
      <w:r>
        <w:rPr>
          <w:rFonts w:eastAsiaTheme="minorEastAsia"/>
          <w:b/>
          <w:sz w:val="28"/>
          <w:szCs w:val="28"/>
        </w:rPr>
        <w:t>Решение нелинейной задачи с использованием консервативной схемы</w:t>
      </w:r>
      <w:r w:rsidRPr="007622F7">
        <w:rPr>
          <w:rFonts w:eastAsiaTheme="minorEastAsia"/>
          <w:b/>
          <w:sz w:val="28"/>
          <w:szCs w:val="28"/>
        </w:rPr>
        <w:t>.</w:t>
      </w:r>
    </w:p>
    <w:p w14:paraId="08A56695" w14:textId="14EAA65F" w:rsidR="007B1D7F" w:rsidRPr="007B1D7F" w:rsidRDefault="007B1D7F" w:rsidP="007B1D7F">
      <w:pPr>
        <w:jc w:val="both"/>
        <w:rPr>
          <w:sz w:val="28"/>
          <w:szCs w:val="28"/>
        </w:rPr>
      </w:pPr>
      <w:r w:rsidRPr="007B1D7F">
        <w:rPr>
          <w:sz w:val="28"/>
          <w:szCs w:val="28"/>
        </w:rPr>
        <w:t xml:space="preserve">Решается нелинейная задача (1)-(4) с дополнительными исходными данными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k(u)</m:t>
        </m:r>
      </m:oMath>
      <w:r w:rsidRPr="007B1D7F">
        <w:rPr>
          <w:rFonts w:eastAsiaTheme="minorEastAsia"/>
          <w:sz w:val="28"/>
          <w:szCs w:val="28"/>
        </w:rPr>
        <w:t xml:space="preserve"> и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Pr="007B1D7F">
        <w:rPr>
          <w:sz w:val="28"/>
          <w:szCs w:val="28"/>
        </w:rPr>
        <w:t xml:space="preserve">из таблицы 2, где </w:t>
      </w:r>
    </w:p>
    <w:p w14:paraId="4C5D1C7F" w14:textId="32A68F2B" w:rsidR="007B1D7F" w:rsidRPr="007B1D7F" w:rsidRDefault="007B1D7F" w:rsidP="007B1D7F">
      <w:pPr>
        <w:jc w:val="both"/>
        <w:rPr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t,x,u</m:t>
              </m: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=F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t,x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2B1B2116" w14:textId="2A07A332" w:rsidR="007B1D7F" w:rsidRPr="007B1D7F" w:rsidRDefault="007B1D7F" w:rsidP="007B1D7F">
      <w:pPr>
        <w:pStyle w:val="af7"/>
        <w:ind w:firstLine="567"/>
        <w:jc w:val="both"/>
        <w:rPr>
          <w:rFonts w:eastAsiaTheme="minorEastAsia"/>
          <w:sz w:val="28"/>
          <w:szCs w:val="28"/>
        </w:rPr>
      </w:pPr>
      <w:r w:rsidRPr="007B1D7F">
        <w:rPr>
          <w:sz w:val="28"/>
          <w:szCs w:val="28"/>
        </w:rPr>
        <w:t xml:space="preserve">а функция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t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Pr="007B1D7F">
        <w:rPr>
          <w:rFonts w:eastAsiaTheme="minorEastAsia"/>
          <w:sz w:val="28"/>
          <w:szCs w:val="28"/>
        </w:rPr>
        <w:t xml:space="preserve"> и остальные данные берутся из таблицы 1.</w:t>
      </w:r>
    </w:p>
    <w:p w14:paraId="4AD10084" w14:textId="77777777" w:rsidR="007B1D7F" w:rsidRPr="007B1D7F" w:rsidRDefault="007B1D7F" w:rsidP="007B1D7F">
      <w:pPr>
        <w:pStyle w:val="af7"/>
        <w:ind w:firstLine="567"/>
        <w:rPr>
          <w:b/>
          <w:sz w:val="28"/>
          <w:szCs w:val="28"/>
        </w:rPr>
      </w:pPr>
      <w:r w:rsidRPr="007B1D7F">
        <w:rPr>
          <w:b/>
          <w:sz w:val="28"/>
          <w:szCs w:val="28"/>
        </w:rPr>
        <w:t>Задача 3. Консервативная схема на равномерной сетке.</w:t>
      </w:r>
    </w:p>
    <w:p w14:paraId="4F0D9248" w14:textId="77777777" w:rsidR="007B1D7F" w:rsidRPr="007B1D7F" w:rsidRDefault="007B1D7F" w:rsidP="007B1D7F">
      <w:pPr>
        <w:spacing w:after="160" w:line="259" w:lineRule="auto"/>
        <w:ind w:firstLine="567"/>
        <w:jc w:val="both"/>
        <w:rPr>
          <w:sz w:val="28"/>
          <w:szCs w:val="28"/>
        </w:rPr>
      </w:pPr>
      <w:r w:rsidRPr="007B1D7F">
        <w:rPr>
          <w:sz w:val="28"/>
          <w:szCs w:val="28"/>
        </w:rPr>
        <w:t>При решении данной задачи (1)-(4) используется консервативная схема на равномерной сетке:</w:t>
      </w:r>
    </w:p>
    <w:p w14:paraId="56B1B530" w14:textId="340748D3" w:rsidR="007B1D7F" w:rsidRPr="007B1D7F" w:rsidRDefault="00000000" w:rsidP="007B1D7F">
      <w:pPr>
        <w:jc w:val="both"/>
        <w:rPr>
          <w:rFonts w:eastAsiaTheme="minorEastAsia"/>
          <w:sz w:val="28"/>
          <w:szCs w:val="28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n+1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τ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σ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  <m:sSubSup>
                <m:sSubSup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j+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n+1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σ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  <m:sSubSup>
                <m:sSubSup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j-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n+1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σ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  <m:sSubSup>
                <m:sSubSup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j+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n+1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j+1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n+1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σ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  <m:sSubSup>
                <m:sSubSup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j-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n+1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j-1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n+1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τ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1-σ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  <m:sSubSup>
                <m:sSubSup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j+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1-σ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  <m:sSubSup>
                <m:sSubSup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j-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1-σ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j+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j+1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1-σ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j-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j-1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bSup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, </m:t>
          </m:r>
        </m:oMath>
      </m:oMathPara>
    </w:p>
    <w:p w14:paraId="7A80D4E4" w14:textId="5D66A604" w:rsidR="007B1D7F" w:rsidRPr="007B1D7F" w:rsidRDefault="007B1D7F" w:rsidP="007B1D7F">
      <w:pPr>
        <w:ind w:firstLine="567"/>
        <w:jc w:val="both"/>
        <w:rPr>
          <w:rFonts w:eastAsiaTheme="minorEastAsia"/>
          <w:sz w:val="28"/>
          <w:szCs w:val="28"/>
        </w:rPr>
      </w:pPr>
      <w:r w:rsidRPr="007B1D7F">
        <w:rPr>
          <w:rFonts w:eastAsiaTheme="minorEastAsia"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den>
            </m:f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sup>
        </m:sSubSup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sup>
        </m:sSubSup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+1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sup>
        </m:sSubSup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 xml:space="preserve">)/2, </m:t>
        </m:r>
        <m:sSubSup>
          <m:sSubSupPr>
            <m:ctrl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den>
            </m:f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sup>
        </m:sSubSup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sup>
        </m:sSubSup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sup>
        </m:sSubSup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 xml:space="preserve">)/2,  </m:t>
        </m:r>
        <m:sSubSup>
          <m:sSubSupPr>
            <m:ctrl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sup>
        </m:sSubSup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 xml:space="preserve">= </m:t>
        </m:r>
        <m:sSubSup>
          <m:sSubSupPr>
            <m:ctrl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sup>
        </m:sSubSup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 xml:space="preserve">. </m:t>
        </m:r>
      </m:oMath>
      <w:r w:rsidRPr="007B1D7F">
        <w:rPr>
          <w:rFonts w:eastAsiaTheme="minorEastAsia"/>
          <w:sz w:val="28"/>
          <w:szCs w:val="28"/>
        </w:rPr>
        <w:t xml:space="preserve"> </w:t>
      </w:r>
    </w:p>
    <w:p w14:paraId="3B742298" w14:textId="77777777" w:rsidR="007B1D7F" w:rsidRPr="007B1D7F" w:rsidRDefault="007B1D7F" w:rsidP="007B1D7F">
      <w:pPr>
        <w:pStyle w:val="af7"/>
        <w:ind w:firstLine="567"/>
        <w:rPr>
          <w:b/>
          <w:sz w:val="28"/>
          <w:szCs w:val="28"/>
          <w:highlight w:val="yellow"/>
        </w:rPr>
      </w:pPr>
      <w:r w:rsidRPr="007B1D7F">
        <w:rPr>
          <w:b/>
          <w:sz w:val="28"/>
          <w:szCs w:val="28"/>
        </w:rPr>
        <w:t>Задача 4. Модификация задачи 3.</w:t>
      </w:r>
    </w:p>
    <w:p w14:paraId="715FED1E" w14:textId="77777777" w:rsidR="007B1D7F" w:rsidRPr="007B1D7F" w:rsidRDefault="007B1D7F" w:rsidP="007B1D7F">
      <w:pPr>
        <w:ind w:firstLine="567"/>
        <w:jc w:val="both"/>
        <w:rPr>
          <w:rFonts w:eastAsiaTheme="minorEastAsia"/>
          <w:sz w:val="28"/>
          <w:szCs w:val="28"/>
        </w:rPr>
      </w:pPr>
      <w:r w:rsidRPr="007B1D7F">
        <w:rPr>
          <w:sz w:val="28"/>
          <w:szCs w:val="28"/>
        </w:rPr>
        <w:t xml:space="preserve">Модификация программы из задачи 3 реализуется путем организации внутренних итераций на каждом временном шаге для повышения точности вычисления нелинейных слагаемых. Условием остановки итерационного процесса является достижение заданного преподавателем уровня погрешности вычислений нелинейных функций. </w:t>
      </w:r>
    </w:p>
    <w:p w14:paraId="0818982E" w14:textId="77777777" w:rsidR="007B1D7F" w:rsidRPr="007B1D7F" w:rsidRDefault="007B1D7F" w:rsidP="007B1D7F">
      <w:pPr>
        <w:ind w:firstLine="567"/>
        <w:jc w:val="both"/>
        <w:rPr>
          <w:rFonts w:eastAsiaTheme="minorEastAsia"/>
          <w:sz w:val="28"/>
          <w:szCs w:val="28"/>
        </w:rPr>
      </w:pPr>
    </w:p>
    <w:p w14:paraId="3292CEFD" w14:textId="77777777" w:rsidR="007B1D7F" w:rsidRPr="007B1D7F" w:rsidRDefault="007B1D7F" w:rsidP="007B1D7F">
      <w:pPr>
        <w:pStyle w:val="monoosn"/>
      </w:pPr>
      <w:r w:rsidRPr="007B1D7F">
        <w:t xml:space="preserve"> </w:t>
      </w:r>
    </w:p>
    <w:p w14:paraId="451B952E" w14:textId="77777777" w:rsidR="007B1D7F" w:rsidRDefault="007B1D7F" w:rsidP="007B1D7F">
      <w:pPr>
        <w:pStyle w:val="af7"/>
        <w:tabs>
          <w:tab w:val="left" w:pos="567"/>
          <w:tab w:val="left" w:pos="1373"/>
          <w:tab w:val="left" w:pos="5280"/>
        </w:tabs>
        <w:jc w:val="both"/>
        <w:rPr>
          <w:rFonts w:eastAsiaTheme="minorEastAsia"/>
          <w:sz w:val="28"/>
          <w:szCs w:val="28"/>
        </w:rPr>
      </w:pPr>
    </w:p>
    <w:p w14:paraId="6ABC77AB" w14:textId="77777777" w:rsidR="007B1D7F" w:rsidRDefault="007B1D7F" w:rsidP="007B1D7F">
      <w:pPr>
        <w:pStyle w:val="af7"/>
        <w:tabs>
          <w:tab w:val="left" w:pos="567"/>
          <w:tab w:val="left" w:pos="1373"/>
          <w:tab w:val="left" w:pos="5280"/>
        </w:tabs>
        <w:jc w:val="both"/>
        <w:rPr>
          <w:rFonts w:eastAsiaTheme="minorEastAsia"/>
          <w:sz w:val="28"/>
          <w:szCs w:val="28"/>
        </w:rPr>
      </w:pPr>
    </w:p>
    <w:p w14:paraId="6C5A2BFB" w14:textId="77777777" w:rsidR="007B1D7F" w:rsidRDefault="007B1D7F" w:rsidP="007B1D7F">
      <w:pPr>
        <w:pStyle w:val="af7"/>
        <w:tabs>
          <w:tab w:val="left" w:pos="567"/>
          <w:tab w:val="left" w:pos="1373"/>
          <w:tab w:val="left" w:pos="5280"/>
        </w:tabs>
        <w:jc w:val="both"/>
        <w:rPr>
          <w:rFonts w:eastAsiaTheme="minorEastAsia"/>
          <w:sz w:val="28"/>
          <w:szCs w:val="28"/>
        </w:rPr>
      </w:pPr>
    </w:p>
    <w:p w14:paraId="36BC91B7" w14:textId="77777777" w:rsidR="007B1D7F" w:rsidRDefault="007B1D7F" w:rsidP="007B1D7F">
      <w:pPr>
        <w:pStyle w:val="af7"/>
        <w:tabs>
          <w:tab w:val="left" w:pos="567"/>
          <w:tab w:val="left" w:pos="1373"/>
          <w:tab w:val="left" w:pos="5280"/>
        </w:tabs>
        <w:jc w:val="both"/>
        <w:rPr>
          <w:rFonts w:eastAsiaTheme="minorEastAsia"/>
          <w:sz w:val="28"/>
          <w:szCs w:val="28"/>
        </w:rPr>
      </w:pPr>
    </w:p>
    <w:p w14:paraId="53C07C62" w14:textId="77777777" w:rsidR="007B1D7F" w:rsidRDefault="007B1D7F" w:rsidP="007B1D7F">
      <w:pPr>
        <w:pStyle w:val="af7"/>
        <w:tabs>
          <w:tab w:val="left" w:pos="567"/>
          <w:tab w:val="left" w:pos="1373"/>
          <w:tab w:val="left" w:pos="5280"/>
        </w:tabs>
        <w:jc w:val="both"/>
        <w:rPr>
          <w:rFonts w:eastAsiaTheme="minorEastAsia"/>
          <w:sz w:val="28"/>
          <w:szCs w:val="28"/>
        </w:rPr>
      </w:pPr>
    </w:p>
    <w:p w14:paraId="6BCBA59A" w14:textId="77777777" w:rsidR="007B1D7F" w:rsidRDefault="007B1D7F" w:rsidP="007B1D7F">
      <w:pPr>
        <w:pStyle w:val="af7"/>
        <w:tabs>
          <w:tab w:val="left" w:pos="567"/>
          <w:tab w:val="left" w:pos="1373"/>
          <w:tab w:val="left" w:pos="5280"/>
        </w:tabs>
        <w:jc w:val="both"/>
        <w:rPr>
          <w:rFonts w:eastAsiaTheme="minorEastAsia"/>
          <w:sz w:val="28"/>
          <w:szCs w:val="28"/>
        </w:rPr>
      </w:pPr>
    </w:p>
    <w:p w14:paraId="4E36D44F" w14:textId="77777777" w:rsidR="007B1D7F" w:rsidRDefault="007B1D7F" w:rsidP="007B1D7F"/>
    <w:p w14:paraId="496791DF" w14:textId="77777777" w:rsidR="004A5EC6" w:rsidRPr="00E031B5" w:rsidRDefault="004A5EC6" w:rsidP="007B1D7F"/>
    <w:p w14:paraId="6F484827" w14:textId="37815D05" w:rsidR="00FE6748" w:rsidRDefault="00FE6748" w:rsidP="004A5EC6">
      <w:pPr>
        <w:pStyle w:val="a4"/>
        <w:numPr>
          <w:ilvl w:val="0"/>
          <w:numId w:val="39"/>
        </w:numPr>
        <w:jc w:val="left"/>
        <w:rPr>
          <w:b/>
          <w:bCs/>
        </w:rPr>
      </w:pPr>
      <w:r w:rsidRPr="00FE6748">
        <w:rPr>
          <w:b/>
          <w:bCs/>
        </w:rPr>
        <w:lastRenderedPageBreak/>
        <w:t>Практическая часть</w:t>
      </w:r>
    </w:p>
    <w:p w14:paraId="20EDA44F" w14:textId="77777777" w:rsidR="004A5EC6" w:rsidRPr="004A5EC6" w:rsidRDefault="004A5EC6" w:rsidP="004A5EC6">
      <w:pPr>
        <w:pStyle w:val="a4"/>
        <w:ind w:left="720" w:firstLine="0"/>
        <w:jc w:val="left"/>
        <w:rPr>
          <w:b/>
          <w:bCs/>
        </w:rPr>
      </w:pPr>
    </w:p>
    <w:p w14:paraId="726993E8" w14:textId="727A43E6" w:rsidR="003E56B6" w:rsidRDefault="003E56B6" w:rsidP="006F562E">
      <w:pPr>
        <w:pStyle w:val="a2"/>
        <w:numPr>
          <w:ilvl w:val="0"/>
          <w:numId w:val="0"/>
        </w:numPr>
        <w:jc w:val="left"/>
        <w:rPr>
          <w:rFonts w:eastAsia="Calibri"/>
          <w:b/>
          <w:iCs/>
          <w:color w:val="00000A"/>
          <w:kern w:val="2"/>
          <w:szCs w:val="28"/>
          <w:u w:val="single"/>
          <w:lang w:eastAsia="en-US"/>
        </w:rPr>
      </w:pPr>
      <w:r w:rsidRPr="00760756">
        <w:rPr>
          <w:rFonts w:eastAsia="Calibri"/>
          <w:b/>
          <w:iCs/>
          <w:color w:val="00000A"/>
          <w:kern w:val="2"/>
          <w:szCs w:val="28"/>
          <w:u w:val="single"/>
          <w:lang w:eastAsia="en-US"/>
        </w:rPr>
        <w:t>Вариант №</w:t>
      </w:r>
      <w:r w:rsidR="001966F0" w:rsidRPr="00760756">
        <w:rPr>
          <w:rFonts w:eastAsia="Calibri"/>
          <w:b/>
          <w:iCs/>
          <w:color w:val="00000A"/>
          <w:kern w:val="2"/>
          <w:szCs w:val="28"/>
          <w:u w:val="single"/>
          <w:lang w:eastAsia="en-US"/>
        </w:rPr>
        <w:t>2</w:t>
      </w:r>
      <w:r w:rsidRPr="00760756">
        <w:rPr>
          <w:rFonts w:eastAsia="Calibri"/>
          <w:b/>
          <w:iCs/>
          <w:color w:val="00000A"/>
          <w:kern w:val="2"/>
          <w:szCs w:val="28"/>
          <w:u w:val="single"/>
          <w:lang w:eastAsia="en-US"/>
        </w:rPr>
        <w:t>.</w:t>
      </w:r>
    </w:p>
    <w:p w14:paraId="116BD534" w14:textId="77777777" w:rsidR="004A5EC6" w:rsidRDefault="004A5EC6" w:rsidP="006F562E">
      <w:pPr>
        <w:pStyle w:val="a2"/>
        <w:numPr>
          <w:ilvl w:val="0"/>
          <w:numId w:val="0"/>
        </w:numPr>
        <w:jc w:val="left"/>
        <w:rPr>
          <w:rFonts w:eastAsia="Calibri"/>
          <w:b/>
          <w:iCs/>
          <w:color w:val="00000A"/>
          <w:kern w:val="2"/>
          <w:szCs w:val="28"/>
          <w:u w:val="single"/>
          <w:lang w:eastAsia="en-US"/>
        </w:rPr>
      </w:pPr>
    </w:p>
    <w:p w14:paraId="156FA48B" w14:textId="77777777" w:rsidR="004A5EC6" w:rsidRDefault="004A5EC6" w:rsidP="004A5EC6">
      <w:pPr>
        <w:ind w:firstLine="708"/>
        <w:jc w:val="both"/>
        <w:rPr>
          <w:sz w:val="28"/>
          <w:szCs w:val="28"/>
        </w:rPr>
      </w:pPr>
      <w:r w:rsidRPr="00AE07FF">
        <w:rPr>
          <w:sz w:val="28"/>
          <w:szCs w:val="28"/>
        </w:rPr>
        <w:t>Рассматривается начально-краевая задача для нелинейного одномерного уравнения теплопроводности с источником:</w:t>
      </w:r>
    </w:p>
    <w:tbl>
      <w:tblPr>
        <w:tblStyle w:val="af8"/>
        <w:tblW w:w="9634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708"/>
      </w:tblGrid>
      <w:tr w:rsidR="004A5EC6" w14:paraId="441755FB" w14:textId="77777777" w:rsidTr="003B4334">
        <w:tc>
          <w:tcPr>
            <w:tcW w:w="8926" w:type="dxa"/>
          </w:tcPr>
          <w:bookmarkStart w:id="9" w:name="_Hlk193317578"/>
          <w:p w14:paraId="770830CD" w14:textId="1B8D6688" w:rsidR="004A5EC6" w:rsidRPr="004A5EC6" w:rsidRDefault="00000000" w:rsidP="003B4334">
            <w:pPr>
              <w:spacing w:before="120" w:after="120"/>
              <w:jc w:val="both"/>
              <w:rPr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∂u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∂t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w:bookmarkStart w:id="10" w:name="_Hlk193214144"/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func>
                  <m:func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π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t+1)cos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πx</m:t>
                        </m:r>
                      </m:e>
                    </m:d>
                  </m:e>
                </m:func>
                <w:bookmarkEnd w:id="10"/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, 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∈</m:t>
                </m:r>
                <m:d>
                  <m:d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0,1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&gt;0;</m:t>
                </m:r>
              </m:oMath>
            </m:oMathPara>
          </w:p>
        </w:tc>
        <w:tc>
          <w:tcPr>
            <w:tcW w:w="708" w:type="dxa"/>
          </w:tcPr>
          <w:p w14:paraId="10450D2E" w14:textId="77777777" w:rsidR="004A5EC6" w:rsidRDefault="004A5EC6" w:rsidP="003B433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(1)</w:t>
            </w:r>
          </w:p>
        </w:tc>
      </w:tr>
      <w:tr w:rsidR="004A5EC6" w14:paraId="5FB35E83" w14:textId="77777777" w:rsidTr="003B4334">
        <w:tc>
          <w:tcPr>
            <w:tcW w:w="8926" w:type="dxa"/>
          </w:tcPr>
          <w:p w14:paraId="4E4A67D5" w14:textId="59BCC8AE" w:rsidR="004A5EC6" w:rsidRPr="004A5EC6" w:rsidRDefault="004A5EC6" w:rsidP="003B4334">
            <w:pPr>
              <w:spacing w:before="120" w:after="120"/>
              <w:jc w:val="both"/>
              <w:rPr>
                <w:iCs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0,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=x, 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0,1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;</m:t>
                </m:r>
              </m:oMath>
            </m:oMathPara>
          </w:p>
        </w:tc>
        <w:tc>
          <w:tcPr>
            <w:tcW w:w="708" w:type="dxa"/>
          </w:tcPr>
          <w:p w14:paraId="177E3491" w14:textId="77777777" w:rsidR="004A5EC6" w:rsidRDefault="004A5EC6" w:rsidP="003B433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(2)</w:t>
            </w:r>
          </w:p>
        </w:tc>
      </w:tr>
      <w:tr w:rsidR="004A5EC6" w14:paraId="7730FFF7" w14:textId="77777777" w:rsidTr="003B4334">
        <w:tc>
          <w:tcPr>
            <w:tcW w:w="8926" w:type="dxa"/>
          </w:tcPr>
          <w:p w14:paraId="7F3DBE7F" w14:textId="77D5AF0D" w:rsidR="004A5EC6" w:rsidRPr="004A5EC6" w:rsidRDefault="00000000" w:rsidP="003B4334">
            <w:pPr>
              <w:spacing w:before="120" w:after="120"/>
              <w:jc w:val="both"/>
              <w:rPr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,0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, 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&gt;0;</m:t>
                </m:r>
              </m:oMath>
            </m:oMathPara>
          </w:p>
        </w:tc>
        <w:tc>
          <w:tcPr>
            <w:tcW w:w="708" w:type="dxa"/>
          </w:tcPr>
          <w:p w14:paraId="7EC21873" w14:textId="77777777" w:rsidR="004A5EC6" w:rsidRDefault="004A5EC6" w:rsidP="003B433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(3)</w:t>
            </w:r>
          </w:p>
        </w:tc>
      </w:tr>
      <w:tr w:rsidR="004A5EC6" w14:paraId="429A81B5" w14:textId="77777777" w:rsidTr="003B4334">
        <w:tc>
          <w:tcPr>
            <w:tcW w:w="8926" w:type="dxa"/>
          </w:tcPr>
          <w:p w14:paraId="2DD8A13D" w14:textId="4386FCF4" w:rsidR="004A5EC6" w:rsidRPr="004A5EC6" w:rsidRDefault="004A5EC6" w:rsidP="003B4334">
            <w:pPr>
              <w:spacing w:before="120" w:after="120"/>
              <w:jc w:val="both"/>
              <w:rPr>
                <w:iCs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,1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-t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, 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&gt;0.</m:t>
                </m:r>
              </m:oMath>
            </m:oMathPara>
          </w:p>
        </w:tc>
        <w:tc>
          <w:tcPr>
            <w:tcW w:w="708" w:type="dxa"/>
          </w:tcPr>
          <w:p w14:paraId="6AAE7A66" w14:textId="77777777" w:rsidR="004A5EC6" w:rsidRDefault="004A5EC6" w:rsidP="003B433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(4)</w:t>
            </w:r>
          </w:p>
        </w:tc>
      </w:tr>
      <w:bookmarkEnd w:id="9"/>
    </w:tbl>
    <w:p w14:paraId="4242BD94" w14:textId="77777777" w:rsidR="004A5EC6" w:rsidRPr="00760756" w:rsidRDefault="004A5EC6" w:rsidP="006F562E">
      <w:pPr>
        <w:pStyle w:val="a2"/>
        <w:numPr>
          <w:ilvl w:val="0"/>
          <w:numId w:val="0"/>
        </w:numPr>
        <w:jc w:val="left"/>
        <w:rPr>
          <w:b/>
          <w:iCs/>
          <w:u w:val="single"/>
        </w:rPr>
      </w:pPr>
    </w:p>
    <w:p w14:paraId="2554BD09" w14:textId="4162B63D" w:rsidR="00B102A8" w:rsidRDefault="00B102A8" w:rsidP="00B102A8">
      <w:pPr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Л</w:t>
      </w:r>
      <w:r w:rsidRPr="00B102A8">
        <w:rPr>
          <w:rFonts w:eastAsiaTheme="minorHAnsi"/>
          <w:sz w:val="28"/>
          <w:szCs w:val="28"/>
          <w:lang w:eastAsia="en-US"/>
        </w:rPr>
        <w:t>инейный случай уравнения теплопроводности (1):</w:t>
      </w:r>
    </w:p>
    <w:p w14:paraId="789490F6" w14:textId="77777777" w:rsidR="00B102A8" w:rsidRPr="00B102A8" w:rsidRDefault="00B102A8" w:rsidP="00B102A8">
      <w:pPr>
        <w:jc w:val="both"/>
        <w:rPr>
          <w:rFonts w:eastAsiaTheme="minorHAnsi"/>
          <w:sz w:val="28"/>
          <w:szCs w:val="28"/>
          <w:lang w:eastAsia="en-US"/>
        </w:rPr>
      </w:pPr>
    </w:p>
    <w:p w14:paraId="703EEA6B" w14:textId="77777777" w:rsidR="00B102A8" w:rsidRPr="00B102A8" w:rsidRDefault="00B102A8" w:rsidP="00B102A8">
      <w:pPr>
        <w:jc w:val="both"/>
        <w:rPr>
          <w:rFonts w:eastAsiaTheme="minorEastAsia"/>
          <w:iCs/>
          <w:sz w:val="28"/>
          <w:szCs w:val="28"/>
          <w:lang w:eastAsia="en-US"/>
        </w:rPr>
      </w:pPr>
      <m:oMathPara>
        <m:oMath>
          <m:r>
            <m:rPr>
              <m:sty m:val="p"/>
            </m:rPr>
            <w:rPr>
              <w:rFonts w:ascii="Cambria Math" w:eastAsiaTheme="minorHAnsi" w:hAnsi="Cambria Math"/>
              <w:sz w:val="28"/>
              <w:szCs w:val="28"/>
              <w:lang w:val="en-US" w:eastAsia="en-US"/>
            </w:rPr>
            <m:t>k</m:t>
          </m:r>
          <m:d>
            <m:dPr>
              <m:ctrlPr>
                <w:rPr>
                  <w:rFonts w:ascii="Cambria Math" w:eastAsiaTheme="minorHAnsi" w:hAnsi="Cambria Math"/>
                  <w:iCs/>
                  <w:sz w:val="28"/>
                  <w:szCs w:val="28"/>
                  <w:lang w:val="en-US"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HAnsi" w:hAnsi="Cambria Math"/>
                  <w:sz w:val="28"/>
                  <w:szCs w:val="28"/>
                  <w:lang w:val="en-US" w:eastAsia="en-US"/>
                </w:rPr>
                <m:t>u</m:t>
              </m:r>
            </m:e>
          </m:d>
          <m:r>
            <m:rPr>
              <m:sty m:val="p"/>
            </m:rPr>
            <w:rPr>
              <w:rFonts w:ascii="Cambria Math" w:eastAsiaTheme="minorHAnsi" w:hAnsi="Cambria Math"/>
              <w:sz w:val="28"/>
              <w:szCs w:val="28"/>
              <w:lang w:eastAsia="en-US"/>
            </w:rPr>
            <m:t>=</m:t>
          </m:r>
          <m:sSub>
            <m:sSubPr>
              <m:ctrlPr>
                <w:rPr>
                  <w:rFonts w:ascii="Cambria Math" w:eastAsiaTheme="minorHAnsi" w:hAnsi="Cambria Math"/>
                  <w:iCs/>
                  <w:sz w:val="28"/>
                  <w:szCs w:val="28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HAnsi" w:hAnsi="Cambria Math"/>
                  <w:sz w:val="28"/>
                  <w:szCs w:val="28"/>
                  <w:lang w:eastAsia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Theme="minorHAnsi" w:hAnsi="Cambria Math"/>
                  <w:sz w:val="28"/>
                  <w:szCs w:val="28"/>
                  <w:lang w:eastAsia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HAnsi" w:hAnsi="Cambria Math"/>
              <w:sz w:val="28"/>
              <w:szCs w:val="28"/>
              <w:lang w:eastAsia="en-US"/>
            </w:rPr>
            <m:t>=const=1,</m:t>
          </m:r>
        </m:oMath>
      </m:oMathPara>
    </w:p>
    <w:p w14:paraId="3EE4D54A" w14:textId="7167E78D" w:rsidR="00B102A8" w:rsidRPr="00B102A8" w:rsidRDefault="00B102A8" w:rsidP="00B102A8">
      <w:pPr>
        <w:jc w:val="center"/>
        <w:rPr>
          <w:rFonts w:ascii="Cambria Math" w:eastAsiaTheme="minorHAnsi" w:hAnsi="Cambria Math" w:cstheme="minorBidi"/>
          <w:i/>
          <w:sz w:val="22"/>
          <w:szCs w:val="22"/>
          <w:lang w:eastAsia="en-US"/>
        </w:rPr>
      </w:pPr>
      <m:oMath>
        <m:r>
          <m:rPr>
            <m:sty m:val="p"/>
          </m:rPr>
          <w:rPr>
            <w:rFonts w:ascii="Cambria Math" w:eastAsiaTheme="minorHAnsi" w:hAnsi="Cambria Math" w:cstheme="minorBidi"/>
            <w:sz w:val="28"/>
            <w:szCs w:val="28"/>
            <w:lang w:eastAsia="en-US"/>
          </w:rPr>
          <m:t xml:space="preserve">                                            f</m:t>
        </m:r>
        <m:d>
          <m:dPr>
            <m:ctrlPr>
              <w:rPr>
                <w:rFonts w:ascii="Cambria Math" w:eastAsiaTheme="minorHAnsi" w:hAnsi="Cambria Math" w:cstheme="minorBidi"/>
                <w:iCs/>
                <w:sz w:val="28"/>
                <w:szCs w:val="28"/>
                <w:lang w:eastAsia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8"/>
                <w:szCs w:val="28"/>
                <w:lang w:eastAsia="en-US"/>
              </w:rPr>
              <m:t>t,x,u</m:t>
            </m:r>
          </m:e>
        </m:d>
        <m:r>
          <m:rPr>
            <m:sty m:val="p"/>
          </m:rPr>
          <w:rPr>
            <w:rFonts w:ascii="Cambria Math" w:eastAsiaTheme="minorHAnsi" w:hAnsi="Cambria Math" w:cstheme="minorBidi"/>
            <w:sz w:val="28"/>
            <w:szCs w:val="28"/>
            <w:lang w:eastAsia="en-US"/>
          </w:rPr>
          <m:t>=f</m:t>
        </m:r>
        <m:d>
          <m:dPr>
            <m:ctrlPr>
              <w:rPr>
                <w:rFonts w:ascii="Cambria Math" w:eastAsiaTheme="minorHAnsi" w:hAnsi="Cambria Math" w:cstheme="minorBidi"/>
                <w:iCs/>
                <w:sz w:val="28"/>
                <w:szCs w:val="28"/>
                <w:lang w:eastAsia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8"/>
                <w:szCs w:val="28"/>
                <w:lang w:eastAsia="en-US"/>
              </w:rPr>
              <m:t>t,x</m:t>
            </m:r>
          </m:e>
        </m:d>
        <m:r>
          <m:rPr>
            <m:sty m:val="p"/>
          </m:rPr>
          <w:rPr>
            <w:rFonts w:ascii="Cambria Math" w:eastAsiaTheme="minorHAnsi" w:hAnsi="Cambria Math" w:cstheme="minorBidi"/>
            <w:sz w:val="28"/>
            <w:szCs w:val="28"/>
            <w:lang w:eastAsia="en-US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func>
          <m:func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+1)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πx</m:t>
                </m:r>
              </m:e>
            </m:d>
          </m:e>
        </m:func>
        <m:r>
          <m:rPr>
            <m:sty m:val="p"/>
          </m:rPr>
          <w:rPr>
            <w:rFonts w:ascii="Cambria Math" w:eastAsiaTheme="minorHAnsi" w:hAnsi="Cambria Math" w:cstheme="minorBidi"/>
            <w:sz w:val="28"/>
            <w:szCs w:val="28"/>
            <w:lang w:eastAsia="en-US"/>
          </w:rPr>
          <m:t xml:space="preserve"> </m:t>
        </m:r>
      </m:oMath>
      <w:r w:rsidRPr="00B102A8">
        <w:rPr>
          <w:rFonts w:ascii="Cambria Math" w:eastAsiaTheme="minorEastAsia" w:hAnsi="Cambria Math" w:cstheme="minorBidi"/>
          <w:iCs/>
          <w:sz w:val="28"/>
          <w:szCs w:val="28"/>
          <w:lang w:eastAsia="en-US"/>
        </w:rPr>
        <w:t xml:space="preserve"> </w:t>
      </w:r>
      <w:r w:rsidRPr="00B102A8">
        <w:rPr>
          <w:rFonts w:ascii="Cambria Math" w:eastAsiaTheme="minorEastAsia" w:hAnsi="Cambria Math" w:cstheme="minorBidi"/>
          <w:iCs/>
          <w:sz w:val="28"/>
          <w:szCs w:val="28"/>
          <w:lang w:eastAsia="en-US"/>
        </w:rPr>
        <w:tab/>
      </w:r>
      <w:r w:rsidRPr="00B102A8">
        <w:rPr>
          <w:rFonts w:ascii="Cambria Math" w:eastAsiaTheme="minorEastAsia" w:hAnsi="Cambria Math" w:cstheme="minorBidi"/>
          <w:i/>
          <w:sz w:val="28"/>
          <w:szCs w:val="28"/>
          <w:lang w:eastAsia="en-US"/>
        </w:rPr>
        <w:tab/>
      </w:r>
      <w:r w:rsidRPr="00B102A8">
        <w:rPr>
          <w:rFonts w:ascii="Cambria Math" w:eastAsiaTheme="minorEastAsia" w:hAnsi="Cambria Math" w:cstheme="minorBidi"/>
          <w:i/>
          <w:sz w:val="28"/>
          <w:szCs w:val="28"/>
          <w:lang w:eastAsia="en-US"/>
        </w:rPr>
        <w:tab/>
      </w:r>
      <w:r w:rsidRPr="00B102A8">
        <w:rPr>
          <w:rFonts w:ascii="Cambria Math" w:eastAsiaTheme="minorEastAsia" w:hAnsi="Cambria Math" w:cstheme="minorBidi"/>
          <w:sz w:val="28"/>
          <w:szCs w:val="28"/>
          <w:lang w:eastAsia="en-US"/>
        </w:rPr>
        <w:t>(5)</w:t>
      </w:r>
    </w:p>
    <w:p w14:paraId="6F8DC974" w14:textId="6CAF3B14" w:rsidR="00B102A8" w:rsidRDefault="00B102A8" w:rsidP="00B102A8">
      <w:pPr>
        <w:pStyle w:val="af7"/>
        <w:spacing w:before="0" w:after="200"/>
        <w:rPr>
          <w:sz w:val="28"/>
          <w:szCs w:val="28"/>
        </w:rPr>
      </w:pPr>
      <w:r>
        <w:rPr>
          <w:sz w:val="28"/>
          <w:szCs w:val="28"/>
        </w:rPr>
        <w:t>Методом разделения переменных построили аналитическое решение задачи</w:t>
      </w:r>
    </w:p>
    <w:p w14:paraId="2C2BA0FF" w14:textId="20CC2863" w:rsidR="00B102A8" w:rsidRPr="00B102A8" w:rsidRDefault="00B102A8" w:rsidP="00B102A8">
      <w:pPr>
        <w:pStyle w:val="af7"/>
        <w:spacing w:before="0" w:after="200"/>
        <w:rPr>
          <w:b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u</m:t>
          </m:r>
          <m:d>
            <m:d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t,x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=x+t</m:t>
          </m:r>
          <m:func>
            <m:func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πx</m:t>
                  </m:r>
                </m:e>
              </m:d>
            </m:e>
          </m:func>
        </m:oMath>
      </m:oMathPara>
    </w:p>
    <w:p w14:paraId="76DFF274" w14:textId="0527FD8C" w:rsidR="004A5EC6" w:rsidRPr="004A5EC6" w:rsidRDefault="004A5EC6" w:rsidP="00AB39B5">
      <w:pPr>
        <w:pStyle w:val="af7"/>
        <w:spacing w:before="0" w:after="0" w:afterAutospacing="0"/>
        <w:jc w:val="both"/>
        <w:rPr>
          <w:bCs/>
          <w:iCs/>
          <w:sz w:val="28"/>
          <w:szCs w:val="28"/>
          <w:u w:val="single"/>
        </w:rPr>
      </w:pPr>
      <w:r w:rsidRPr="004A5EC6">
        <w:rPr>
          <w:rFonts w:eastAsiaTheme="minorEastAsia"/>
          <w:bCs/>
          <w:iCs/>
          <w:sz w:val="28"/>
          <w:szCs w:val="28"/>
          <w:u w:val="single"/>
        </w:rPr>
        <w:t xml:space="preserve">Задача 1. </w:t>
      </w:r>
    </w:p>
    <w:p w14:paraId="093B9F94" w14:textId="77777777" w:rsidR="00AB39B5" w:rsidRPr="00AB39B5" w:rsidRDefault="00AB39B5" w:rsidP="00AB39B5">
      <w:pPr>
        <w:rPr>
          <w:rFonts w:eastAsia="Calibri"/>
          <w:iCs/>
          <w:sz w:val="28"/>
          <w:szCs w:val="18"/>
          <w:lang w:eastAsia="en-US"/>
        </w:rPr>
      </w:pPr>
      <w:r w:rsidRPr="00AB39B5">
        <w:rPr>
          <w:rFonts w:eastAsia="Calibri"/>
          <w:iCs/>
          <w:sz w:val="28"/>
          <w:szCs w:val="18"/>
          <w:lang w:eastAsia="en-US"/>
        </w:rPr>
        <w:t>1)</w:t>
      </w:r>
      <w:r w:rsidRPr="00AB39B5">
        <w:rPr>
          <w:rFonts w:eastAsia="Calibri"/>
          <w:iCs/>
          <w:sz w:val="28"/>
          <w:szCs w:val="18"/>
          <w:lang w:eastAsia="en-US"/>
        </w:rPr>
        <w:tab/>
        <w:t xml:space="preserve">Написать вычислительную программу на языке программирования </w:t>
      </w:r>
      <w:r w:rsidRPr="00AB39B5">
        <w:rPr>
          <w:rFonts w:eastAsia="Calibri"/>
          <w:iCs/>
          <w:sz w:val="28"/>
          <w:szCs w:val="18"/>
          <w:lang w:val="en-US" w:eastAsia="en-US"/>
        </w:rPr>
        <w:t>C</w:t>
      </w:r>
      <w:r w:rsidRPr="00AB39B5">
        <w:rPr>
          <w:rFonts w:eastAsia="Calibri"/>
          <w:iCs/>
          <w:sz w:val="28"/>
          <w:szCs w:val="18"/>
          <w:lang w:eastAsia="en-US"/>
        </w:rPr>
        <w:t>++ решения задачи (1)-(4) с использованием явной разностной схемы на равномерной пространственно-временной сетке.</w:t>
      </w:r>
    </w:p>
    <w:p w14:paraId="4F65A045" w14:textId="77777777" w:rsidR="00AB39B5" w:rsidRPr="00AB39B5" w:rsidRDefault="00AB39B5" w:rsidP="00AB39B5">
      <w:pPr>
        <w:rPr>
          <w:rFonts w:eastAsia="Calibri"/>
          <w:iCs/>
          <w:sz w:val="28"/>
          <w:szCs w:val="18"/>
          <w:lang w:eastAsia="en-US"/>
        </w:rPr>
      </w:pPr>
      <w:r w:rsidRPr="00AB39B5">
        <w:rPr>
          <w:rFonts w:eastAsia="Calibri"/>
          <w:iCs/>
          <w:sz w:val="28"/>
          <w:szCs w:val="18"/>
          <w:lang w:eastAsia="en-US"/>
        </w:rPr>
        <w:t>2)</w:t>
      </w:r>
      <w:r w:rsidRPr="00AB39B5">
        <w:rPr>
          <w:rFonts w:eastAsia="Calibri"/>
          <w:iCs/>
          <w:sz w:val="28"/>
          <w:szCs w:val="18"/>
          <w:lang w:eastAsia="en-US"/>
        </w:rPr>
        <w:tab/>
        <w:t>Непосредственными расчетами продемонстрировать условную устойчивость схемы и справедливость условия устойчивости.</w:t>
      </w:r>
    </w:p>
    <w:p w14:paraId="08C2570E" w14:textId="77777777" w:rsidR="00AB39B5" w:rsidRPr="00AB39B5" w:rsidRDefault="00AB39B5" w:rsidP="00AB39B5">
      <w:pPr>
        <w:rPr>
          <w:rFonts w:eastAsia="Calibri"/>
          <w:iCs/>
          <w:sz w:val="28"/>
          <w:szCs w:val="18"/>
          <w:lang w:eastAsia="en-US"/>
        </w:rPr>
      </w:pPr>
      <w:r w:rsidRPr="00AB39B5">
        <w:rPr>
          <w:rFonts w:eastAsia="Calibri"/>
          <w:iCs/>
          <w:sz w:val="28"/>
          <w:szCs w:val="18"/>
          <w:lang w:eastAsia="en-US"/>
        </w:rPr>
        <w:t>3)</w:t>
      </w:r>
      <w:r w:rsidRPr="00AB39B5">
        <w:rPr>
          <w:rFonts w:eastAsia="Calibri"/>
          <w:iCs/>
          <w:sz w:val="28"/>
          <w:szCs w:val="18"/>
          <w:lang w:eastAsia="en-US"/>
        </w:rPr>
        <w:tab/>
        <w:t>Исследовать зависимость решения от величины шагов сетки по пространственной и временной переменным посредством сравнения с построенным аналитическим решением. Построить графики зависимости погрешности, оцениваемой в равномерной норме по пространственной переменной, от времени и шагов сетки.</w:t>
      </w:r>
    </w:p>
    <w:p w14:paraId="156CE436" w14:textId="77777777" w:rsidR="00183689" w:rsidRDefault="00183689" w:rsidP="00F140BE">
      <w:pPr>
        <w:pStyle w:val="a2"/>
        <w:numPr>
          <w:ilvl w:val="0"/>
          <w:numId w:val="0"/>
        </w:numPr>
        <w:jc w:val="center"/>
        <w:rPr>
          <w:b/>
          <w:iCs/>
        </w:rPr>
      </w:pPr>
    </w:p>
    <w:p w14:paraId="78DBA67E" w14:textId="528A0EF6" w:rsidR="004A5EC6" w:rsidRDefault="00F140BE" w:rsidP="00F140BE">
      <w:pPr>
        <w:pStyle w:val="a2"/>
        <w:numPr>
          <w:ilvl w:val="0"/>
          <w:numId w:val="0"/>
        </w:numPr>
        <w:jc w:val="center"/>
        <w:rPr>
          <w:b/>
          <w:iCs/>
        </w:rPr>
      </w:pPr>
      <w:r w:rsidRPr="00F140BE">
        <w:rPr>
          <w:b/>
          <w:iCs/>
          <w:noProof/>
        </w:rPr>
        <w:drawing>
          <wp:inline distT="0" distB="0" distL="0" distR="0" wp14:anchorId="6CF7449D" wp14:editId="60F5D07C">
            <wp:extent cx="5046250" cy="1056346"/>
            <wp:effectExtent l="0" t="0" r="2540" b="0"/>
            <wp:docPr id="7033440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440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3042" cy="105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6B99" w14:textId="75D28056" w:rsidR="005C10CC" w:rsidRDefault="005C10CC" w:rsidP="005C10CC">
      <w:pPr>
        <w:pStyle w:val="af0"/>
        <w:rPr>
          <w:szCs w:val="28"/>
        </w:rPr>
      </w:pPr>
      <w:r w:rsidRPr="005C10CC">
        <w:rPr>
          <w:szCs w:val="28"/>
        </w:rPr>
        <w:t xml:space="preserve">Рисунок </w:t>
      </w:r>
      <w:r w:rsidRPr="005C10CC">
        <w:rPr>
          <w:i/>
          <w:szCs w:val="28"/>
        </w:rPr>
        <w:fldChar w:fldCharType="begin"/>
      </w:r>
      <w:r w:rsidRPr="005C10CC">
        <w:rPr>
          <w:szCs w:val="28"/>
        </w:rPr>
        <w:instrText xml:space="preserve"> SEQ Рисунок \* ARABIC </w:instrText>
      </w:r>
      <w:r w:rsidRPr="005C10CC">
        <w:rPr>
          <w:i/>
          <w:szCs w:val="28"/>
        </w:rPr>
        <w:fldChar w:fldCharType="separate"/>
      </w:r>
      <w:r w:rsidRPr="005C10CC">
        <w:rPr>
          <w:noProof/>
          <w:szCs w:val="28"/>
        </w:rPr>
        <w:t>1</w:t>
      </w:r>
      <w:r w:rsidRPr="005C10CC">
        <w:rPr>
          <w:i/>
          <w:szCs w:val="28"/>
        </w:rPr>
        <w:fldChar w:fldCharType="end"/>
      </w:r>
      <w:r w:rsidRPr="005C10CC">
        <w:rPr>
          <w:szCs w:val="28"/>
        </w:rPr>
        <w:t xml:space="preserve"> </w:t>
      </w:r>
      <w:r>
        <w:rPr>
          <w:szCs w:val="28"/>
        </w:rPr>
        <w:t xml:space="preserve">- </w:t>
      </w:r>
      <w:r w:rsidRPr="005C10CC">
        <w:rPr>
          <w:szCs w:val="28"/>
        </w:rPr>
        <w:t>ошибки на различных шагах (явная схема)</w:t>
      </w:r>
    </w:p>
    <w:p w14:paraId="5616AD31" w14:textId="5AB3662E" w:rsidR="000E26D1" w:rsidRPr="000E26D1" w:rsidRDefault="000E26D1" w:rsidP="000E26D1">
      <w:r>
        <w:rPr>
          <w:sz w:val="28"/>
        </w:rPr>
        <w:t>По (рис1) видно</w:t>
      </w:r>
      <w:r w:rsidRPr="00EC159A">
        <w:rPr>
          <w:sz w:val="28"/>
        </w:rPr>
        <w:t xml:space="preserve">, </w:t>
      </w:r>
      <w:r>
        <w:rPr>
          <w:sz w:val="28"/>
        </w:rPr>
        <w:t>что при большем разбиении сетки - погрешность уменьшается.</w:t>
      </w:r>
    </w:p>
    <w:p w14:paraId="7B83D07C" w14:textId="77777777" w:rsidR="00183689" w:rsidRDefault="00183689" w:rsidP="00183689"/>
    <w:p w14:paraId="1D1E43A4" w14:textId="2D15BB34" w:rsidR="00183689" w:rsidRDefault="00183689" w:rsidP="00183689">
      <w:pPr>
        <w:jc w:val="center"/>
      </w:pPr>
      <w:r w:rsidRPr="00183689">
        <w:rPr>
          <w:noProof/>
          <w:sz w:val="28"/>
          <w:szCs w:val="28"/>
          <w:lang w:eastAsia="en-US"/>
        </w:rPr>
        <w:lastRenderedPageBreak/>
        <w:drawing>
          <wp:inline distT="0" distB="0" distL="0" distR="0" wp14:anchorId="35BB7E73" wp14:editId="60EFBBA0">
            <wp:extent cx="5054770" cy="1053544"/>
            <wp:effectExtent l="0" t="0" r="0" b="0"/>
            <wp:docPr id="1943367910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67910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7119" cy="10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96D6" w14:textId="13161E03" w:rsidR="00183689" w:rsidRDefault="00183689" w:rsidP="00183689">
      <w:pPr>
        <w:jc w:val="center"/>
        <w:rPr>
          <w:sz w:val="28"/>
          <w:szCs w:val="28"/>
        </w:rPr>
      </w:pPr>
      <w:r w:rsidRPr="000E26D1">
        <w:rPr>
          <w:sz w:val="28"/>
          <w:szCs w:val="28"/>
        </w:rPr>
        <w:t>Рисунок 2 – пример, что происходит без выполнения устойчивости</w:t>
      </w:r>
    </w:p>
    <w:p w14:paraId="1D195852" w14:textId="52FAAED6" w:rsidR="000E26D1" w:rsidRPr="000E26D1" w:rsidRDefault="000E26D1" w:rsidP="000E26D1">
      <w:pPr>
        <w:jc w:val="both"/>
        <w:rPr>
          <w:sz w:val="28"/>
          <w:szCs w:val="28"/>
        </w:rPr>
      </w:pPr>
      <w:r>
        <w:rPr>
          <w:sz w:val="28"/>
          <w:szCs w:val="28"/>
        </w:rPr>
        <w:t>Если не будет выполняться условная сходимость, то решение будет расходиться (рис. 2).</w:t>
      </w:r>
    </w:p>
    <w:p w14:paraId="5DBDC8EB" w14:textId="77777777" w:rsidR="00183689" w:rsidRDefault="00183689" w:rsidP="003A4616">
      <w:pPr>
        <w:pStyle w:val="a2"/>
        <w:numPr>
          <w:ilvl w:val="0"/>
          <w:numId w:val="0"/>
        </w:numPr>
        <w:jc w:val="center"/>
        <w:rPr>
          <w:b/>
          <w:iCs/>
        </w:rPr>
      </w:pPr>
    </w:p>
    <w:p w14:paraId="164D9CE2" w14:textId="0D7BB43A" w:rsidR="004A5EC6" w:rsidRDefault="003A4616" w:rsidP="003A4616">
      <w:pPr>
        <w:pStyle w:val="a2"/>
        <w:numPr>
          <w:ilvl w:val="0"/>
          <w:numId w:val="0"/>
        </w:numPr>
        <w:jc w:val="center"/>
        <w:rPr>
          <w:b/>
          <w:iCs/>
          <w:lang w:val="en-US"/>
        </w:rPr>
      </w:pPr>
      <w:r w:rsidRPr="003A4616">
        <w:rPr>
          <w:b/>
          <w:iCs/>
          <w:noProof/>
        </w:rPr>
        <w:drawing>
          <wp:inline distT="0" distB="0" distL="0" distR="0" wp14:anchorId="5B21A876" wp14:editId="554BB952">
            <wp:extent cx="4895991" cy="4454355"/>
            <wp:effectExtent l="0" t="0" r="0" b="3810"/>
            <wp:docPr id="1908659753" name="Рисунок 1" descr="Изображение выглядит как линия, диаграмма, дизайн, куб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59753" name="Рисунок 1" descr="Изображение выглядит как линия, диаграмма, дизайн, куб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3702" cy="446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8030" w14:textId="10BA7041" w:rsidR="003A4616" w:rsidRDefault="003A4616" w:rsidP="003A4616">
      <w:pPr>
        <w:pStyle w:val="a2"/>
        <w:numPr>
          <w:ilvl w:val="0"/>
          <w:numId w:val="0"/>
        </w:numPr>
        <w:jc w:val="center"/>
        <w:rPr>
          <w:bCs/>
          <w:iCs/>
        </w:rPr>
      </w:pPr>
      <w:r w:rsidRPr="003A4616">
        <w:rPr>
          <w:bCs/>
          <w:iCs/>
        </w:rPr>
        <w:t xml:space="preserve">Рисунок </w:t>
      </w:r>
      <w:r w:rsidR="00183689">
        <w:rPr>
          <w:bCs/>
          <w:iCs/>
        </w:rPr>
        <w:t>3</w:t>
      </w:r>
      <w:r w:rsidRPr="003A4616">
        <w:rPr>
          <w:bCs/>
          <w:iCs/>
        </w:rPr>
        <w:t xml:space="preserve"> – график аналитического решения</w:t>
      </w:r>
    </w:p>
    <w:p w14:paraId="4B1864F0" w14:textId="77777777" w:rsidR="00717477" w:rsidRPr="003A4616" w:rsidRDefault="00717477" w:rsidP="003A4616">
      <w:pPr>
        <w:pStyle w:val="a2"/>
        <w:numPr>
          <w:ilvl w:val="0"/>
          <w:numId w:val="0"/>
        </w:numPr>
        <w:jc w:val="center"/>
        <w:rPr>
          <w:bCs/>
          <w:iCs/>
        </w:rPr>
      </w:pPr>
    </w:p>
    <w:p w14:paraId="1772CB28" w14:textId="0D3A7859" w:rsidR="004A5EC6" w:rsidRPr="000E26D1" w:rsidRDefault="000E26D1" w:rsidP="006F562E">
      <w:pPr>
        <w:pStyle w:val="a2"/>
        <w:numPr>
          <w:ilvl w:val="0"/>
          <w:numId w:val="0"/>
        </w:numPr>
        <w:jc w:val="left"/>
        <w:rPr>
          <w:bCs/>
          <w:iCs/>
        </w:rPr>
      </w:pPr>
      <w:r w:rsidRPr="000E26D1">
        <w:rPr>
          <w:bCs/>
          <w:iCs/>
        </w:rPr>
        <w:t>На (рис. 3) представлен график аналитического решения исходной задачи.</w:t>
      </w:r>
    </w:p>
    <w:p w14:paraId="56AB7B3B" w14:textId="317DB136" w:rsidR="004A5EC6" w:rsidRDefault="00183689" w:rsidP="00183689">
      <w:pPr>
        <w:pStyle w:val="a2"/>
        <w:numPr>
          <w:ilvl w:val="0"/>
          <w:numId w:val="0"/>
        </w:numPr>
        <w:jc w:val="center"/>
        <w:rPr>
          <w:b/>
          <w:iCs/>
        </w:rPr>
      </w:pPr>
      <w:r w:rsidRPr="00183689">
        <w:rPr>
          <w:b/>
          <w:iCs/>
          <w:noProof/>
        </w:rPr>
        <w:lastRenderedPageBreak/>
        <w:drawing>
          <wp:inline distT="0" distB="0" distL="0" distR="0" wp14:anchorId="3E04297A" wp14:editId="0DF342FF">
            <wp:extent cx="5872491" cy="3282487"/>
            <wp:effectExtent l="0" t="0" r="0" b="0"/>
            <wp:docPr id="349165109" name="Рисунок 1" descr="Изображение выглядит как текст, диаграмм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65109" name="Рисунок 1" descr="Изображение выглядит как текст, диаграмм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4896" cy="328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D30B" w14:textId="1C9991D8" w:rsidR="00A92024" w:rsidRDefault="00A92024" w:rsidP="00A92024">
      <w:pPr>
        <w:pStyle w:val="a2"/>
        <w:numPr>
          <w:ilvl w:val="0"/>
          <w:numId w:val="0"/>
        </w:numPr>
        <w:jc w:val="center"/>
        <w:rPr>
          <w:rFonts w:eastAsia="Calibri"/>
          <w:bCs/>
          <w:iCs/>
          <w:szCs w:val="18"/>
          <w:lang w:eastAsia="en-US"/>
        </w:rPr>
      </w:pPr>
      <w:r w:rsidRPr="00A92024">
        <w:rPr>
          <w:bCs/>
          <w:iCs/>
        </w:rPr>
        <w:t xml:space="preserve">Рисунок </w:t>
      </w:r>
      <w:r w:rsidR="00183689">
        <w:rPr>
          <w:bCs/>
          <w:iCs/>
        </w:rPr>
        <w:t>4</w:t>
      </w:r>
      <w:r w:rsidRPr="00A92024">
        <w:rPr>
          <w:bCs/>
          <w:iCs/>
        </w:rPr>
        <w:t xml:space="preserve"> - </w:t>
      </w:r>
      <w:r w:rsidRPr="00A92024">
        <w:rPr>
          <w:rFonts w:eastAsia="Calibri"/>
          <w:bCs/>
          <w:iCs/>
          <w:szCs w:val="18"/>
          <w:lang w:eastAsia="en-US"/>
        </w:rPr>
        <w:t>графики зависимости погрешности, оцениваемой в равномерной норме по пространственной переменной, от времени и шагов сетки</w:t>
      </w:r>
    </w:p>
    <w:p w14:paraId="3B42E609" w14:textId="77777777" w:rsidR="00717477" w:rsidRPr="00A92024" w:rsidRDefault="00717477" w:rsidP="00A92024">
      <w:pPr>
        <w:pStyle w:val="a2"/>
        <w:numPr>
          <w:ilvl w:val="0"/>
          <w:numId w:val="0"/>
        </w:numPr>
        <w:jc w:val="center"/>
        <w:rPr>
          <w:bCs/>
          <w:iCs/>
        </w:rPr>
      </w:pPr>
    </w:p>
    <w:p w14:paraId="3B4DE822" w14:textId="7D26704D" w:rsidR="00A92024" w:rsidRPr="00717477" w:rsidRDefault="00717477" w:rsidP="00AA2717">
      <w:pPr>
        <w:rPr>
          <w:bCs/>
          <w:iCs/>
          <w:sz w:val="28"/>
          <w:szCs w:val="28"/>
          <w:lang w:eastAsia="en-US"/>
        </w:rPr>
      </w:pPr>
      <w:r w:rsidRPr="00717477">
        <w:rPr>
          <w:sz w:val="28"/>
          <w:szCs w:val="28"/>
        </w:rPr>
        <w:t xml:space="preserve">На </w:t>
      </w:r>
      <w:r>
        <w:rPr>
          <w:sz w:val="28"/>
          <w:szCs w:val="28"/>
        </w:rPr>
        <w:t>(рис. 4)</w:t>
      </w:r>
      <w:r w:rsidRPr="00717477">
        <w:rPr>
          <w:sz w:val="28"/>
          <w:szCs w:val="28"/>
        </w:rPr>
        <w:t xml:space="preserve"> представлена зависимость погрешности численного решения от шага сетки по пространству (h) и времени (τ), измеренная в равномерной норме. Розовая </w:t>
      </w:r>
      <w:r>
        <w:rPr>
          <w:sz w:val="28"/>
          <w:szCs w:val="28"/>
        </w:rPr>
        <w:t xml:space="preserve">и зеленая </w:t>
      </w:r>
      <w:r w:rsidRPr="00717477">
        <w:rPr>
          <w:sz w:val="28"/>
          <w:szCs w:val="28"/>
        </w:rPr>
        <w:t>кривая показывает, что с уменьшением шага по пространству h (и, соответственно, шага по времени τ), погрешность уменьшается.</w:t>
      </w:r>
    </w:p>
    <w:p w14:paraId="58075B8C" w14:textId="77777777" w:rsidR="00183689" w:rsidRDefault="00183689" w:rsidP="00AA2717">
      <w:pPr>
        <w:rPr>
          <w:b/>
          <w:i/>
          <w:sz w:val="28"/>
          <w:szCs w:val="28"/>
          <w:lang w:eastAsia="en-US"/>
        </w:rPr>
      </w:pPr>
    </w:p>
    <w:p w14:paraId="6E044E81" w14:textId="77777777" w:rsidR="00183689" w:rsidRDefault="00183689" w:rsidP="00AA2717">
      <w:pPr>
        <w:rPr>
          <w:b/>
          <w:i/>
          <w:sz w:val="28"/>
          <w:szCs w:val="28"/>
          <w:lang w:eastAsia="en-US"/>
        </w:rPr>
      </w:pPr>
    </w:p>
    <w:p w14:paraId="03917ADB" w14:textId="77777777" w:rsidR="00183689" w:rsidRDefault="00183689" w:rsidP="00AA2717">
      <w:pPr>
        <w:rPr>
          <w:b/>
          <w:i/>
          <w:sz w:val="28"/>
          <w:szCs w:val="28"/>
          <w:lang w:eastAsia="en-US"/>
        </w:rPr>
      </w:pPr>
    </w:p>
    <w:p w14:paraId="79384810" w14:textId="77777777" w:rsidR="00183689" w:rsidRDefault="00183689" w:rsidP="00AA2717">
      <w:pPr>
        <w:rPr>
          <w:b/>
          <w:i/>
          <w:sz w:val="28"/>
          <w:szCs w:val="28"/>
          <w:lang w:eastAsia="en-US"/>
        </w:rPr>
      </w:pPr>
    </w:p>
    <w:p w14:paraId="2C24B590" w14:textId="77777777" w:rsidR="00183689" w:rsidRDefault="00183689" w:rsidP="00AA2717">
      <w:pPr>
        <w:rPr>
          <w:b/>
          <w:i/>
          <w:sz w:val="28"/>
          <w:szCs w:val="28"/>
          <w:lang w:eastAsia="en-US"/>
        </w:rPr>
      </w:pPr>
    </w:p>
    <w:p w14:paraId="5D819DB0" w14:textId="77777777" w:rsidR="00183689" w:rsidRDefault="00183689" w:rsidP="00AA2717">
      <w:pPr>
        <w:rPr>
          <w:b/>
          <w:i/>
          <w:sz w:val="28"/>
          <w:szCs w:val="28"/>
          <w:lang w:eastAsia="en-US"/>
        </w:rPr>
      </w:pPr>
    </w:p>
    <w:p w14:paraId="0B200BDD" w14:textId="77777777" w:rsidR="00183689" w:rsidRDefault="00183689" w:rsidP="00AA2717">
      <w:pPr>
        <w:rPr>
          <w:b/>
          <w:i/>
          <w:sz w:val="28"/>
          <w:szCs w:val="28"/>
          <w:lang w:eastAsia="en-US"/>
        </w:rPr>
      </w:pPr>
    </w:p>
    <w:p w14:paraId="60D1DDDF" w14:textId="77777777" w:rsidR="00183689" w:rsidRDefault="00183689" w:rsidP="00AA2717">
      <w:pPr>
        <w:rPr>
          <w:b/>
          <w:i/>
          <w:sz w:val="28"/>
          <w:szCs w:val="28"/>
          <w:lang w:eastAsia="en-US"/>
        </w:rPr>
      </w:pPr>
    </w:p>
    <w:p w14:paraId="35818223" w14:textId="77777777" w:rsidR="00183689" w:rsidRDefault="00183689" w:rsidP="00AA2717">
      <w:pPr>
        <w:rPr>
          <w:b/>
          <w:i/>
          <w:sz w:val="28"/>
          <w:szCs w:val="28"/>
          <w:lang w:eastAsia="en-US"/>
        </w:rPr>
      </w:pPr>
    </w:p>
    <w:p w14:paraId="3E1061B5" w14:textId="77777777" w:rsidR="00183689" w:rsidRDefault="00183689" w:rsidP="00AA2717">
      <w:pPr>
        <w:rPr>
          <w:b/>
          <w:i/>
          <w:sz w:val="28"/>
          <w:szCs w:val="28"/>
          <w:lang w:eastAsia="en-US"/>
        </w:rPr>
      </w:pPr>
    </w:p>
    <w:p w14:paraId="175D8ACF" w14:textId="77777777" w:rsidR="00183689" w:rsidRDefault="00183689" w:rsidP="00AA2717">
      <w:pPr>
        <w:rPr>
          <w:b/>
          <w:i/>
          <w:sz w:val="28"/>
          <w:szCs w:val="28"/>
          <w:lang w:eastAsia="en-US"/>
        </w:rPr>
      </w:pPr>
    </w:p>
    <w:p w14:paraId="57B9CD57" w14:textId="77777777" w:rsidR="00183689" w:rsidRDefault="00183689" w:rsidP="00AA2717">
      <w:pPr>
        <w:rPr>
          <w:b/>
          <w:i/>
          <w:sz w:val="28"/>
          <w:szCs w:val="28"/>
          <w:lang w:eastAsia="en-US"/>
        </w:rPr>
      </w:pPr>
    </w:p>
    <w:p w14:paraId="4FE49FDF" w14:textId="77777777" w:rsidR="00183689" w:rsidRDefault="00183689" w:rsidP="00AA2717">
      <w:pPr>
        <w:rPr>
          <w:b/>
          <w:i/>
          <w:sz w:val="28"/>
          <w:szCs w:val="28"/>
          <w:lang w:eastAsia="en-US"/>
        </w:rPr>
      </w:pPr>
    </w:p>
    <w:p w14:paraId="008D2A20" w14:textId="77777777" w:rsidR="00183689" w:rsidRDefault="00183689" w:rsidP="00AA2717">
      <w:pPr>
        <w:rPr>
          <w:b/>
          <w:i/>
          <w:sz w:val="28"/>
          <w:szCs w:val="28"/>
          <w:lang w:eastAsia="en-US"/>
        </w:rPr>
      </w:pPr>
    </w:p>
    <w:p w14:paraId="07BBC180" w14:textId="77777777" w:rsidR="00183689" w:rsidRDefault="00183689" w:rsidP="00AA2717">
      <w:pPr>
        <w:rPr>
          <w:b/>
          <w:i/>
          <w:sz w:val="28"/>
          <w:szCs w:val="28"/>
          <w:lang w:eastAsia="en-US"/>
        </w:rPr>
      </w:pPr>
    </w:p>
    <w:p w14:paraId="5F093A85" w14:textId="77777777" w:rsidR="00183689" w:rsidRDefault="00183689" w:rsidP="00AA2717">
      <w:pPr>
        <w:rPr>
          <w:b/>
          <w:i/>
          <w:sz w:val="28"/>
          <w:szCs w:val="28"/>
          <w:lang w:eastAsia="en-US"/>
        </w:rPr>
      </w:pPr>
    </w:p>
    <w:p w14:paraId="079C63A1" w14:textId="77777777" w:rsidR="00183689" w:rsidRDefault="00183689" w:rsidP="00AA2717">
      <w:pPr>
        <w:rPr>
          <w:b/>
          <w:i/>
          <w:sz w:val="28"/>
          <w:szCs w:val="28"/>
          <w:lang w:eastAsia="en-US"/>
        </w:rPr>
      </w:pPr>
    </w:p>
    <w:p w14:paraId="3BBF59CF" w14:textId="77777777" w:rsidR="00183689" w:rsidRDefault="00183689" w:rsidP="00AA2717">
      <w:pPr>
        <w:rPr>
          <w:b/>
          <w:i/>
          <w:sz w:val="28"/>
          <w:szCs w:val="28"/>
          <w:lang w:eastAsia="en-US"/>
        </w:rPr>
      </w:pPr>
    </w:p>
    <w:p w14:paraId="0F254E9F" w14:textId="77777777" w:rsidR="00183689" w:rsidRDefault="00183689" w:rsidP="00AA2717">
      <w:pPr>
        <w:rPr>
          <w:b/>
          <w:i/>
          <w:sz w:val="28"/>
          <w:szCs w:val="28"/>
          <w:lang w:eastAsia="en-US"/>
        </w:rPr>
      </w:pPr>
    </w:p>
    <w:p w14:paraId="07E5B510" w14:textId="77777777" w:rsidR="00183689" w:rsidRDefault="00183689" w:rsidP="00AA2717">
      <w:pPr>
        <w:rPr>
          <w:b/>
          <w:i/>
          <w:sz w:val="28"/>
          <w:szCs w:val="28"/>
          <w:lang w:eastAsia="en-US"/>
        </w:rPr>
      </w:pPr>
    </w:p>
    <w:p w14:paraId="03F2674A" w14:textId="77777777" w:rsidR="00183689" w:rsidRDefault="00183689" w:rsidP="00AA2717">
      <w:pPr>
        <w:rPr>
          <w:b/>
          <w:i/>
          <w:sz w:val="28"/>
          <w:szCs w:val="28"/>
          <w:lang w:eastAsia="en-US"/>
        </w:rPr>
      </w:pPr>
    </w:p>
    <w:p w14:paraId="5FB41539" w14:textId="77777777" w:rsidR="00183689" w:rsidRDefault="00183689" w:rsidP="00AA2717">
      <w:pPr>
        <w:rPr>
          <w:b/>
          <w:i/>
          <w:sz w:val="28"/>
          <w:szCs w:val="28"/>
          <w:lang w:eastAsia="en-US"/>
        </w:rPr>
      </w:pPr>
    </w:p>
    <w:p w14:paraId="6201F897" w14:textId="16E3C6CA" w:rsidR="00AA2717" w:rsidRPr="00AA2717" w:rsidRDefault="00AA2717" w:rsidP="00AA2717">
      <w:pPr>
        <w:rPr>
          <w:b/>
          <w:sz w:val="28"/>
          <w:szCs w:val="28"/>
          <w:lang w:eastAsia="en-US"/>
        </w:rPr>
      </w:pPr>
      <w:r w:rsidRPr="00AA2717">
        <w:rPr>
          <w:b/>
          <w:i/>
          <w:sz w:val="28"/>
          <w:szCs w:val="28"/>
          <w:lang w:eastAsia="en-US"/>
        </w:rPr>
        <w:lastRenderedPageBreak/>
        <w:t>Задача 2.</w:t>
      </w:r>
    </w:p>
    <w:p w14:paraId="00AAB4B7" w14:textId="77777777" w:rsidR="00AA2717" w:rsidRPr="00AA2717" w:rsidRDefault="00AA2717" w:rsidP="00AA2717">
      <w:pPr>
        <w:numPr>
          <w:ilvl w:val="0"/>
          <w:numId w:val="48"/>
        </w:numPr>
        <w:spacing w:after="160" w:line="259" w:lineRule="auto"/>
        <w:ind w:left="0" w:firstLine="0"/>
        <w:contextualSpacing/>
        <w:jc w:val="both"/>
        <w:rPr>
          <w:sz w:val="28"/>
          <w:szCs w:val="28"/>
          <w:lang w:eastAsia="en-US"/>
        </w:rPr>
      </w:pPr>
      <w:r w:rsidRPr="00AA2717">
        <w:rPr>
          <w:rFonts w:eastAsia="Calibri"/>
          <w:sz w:val="28"/>
          <w:szCs w:val="28"/>
          <w:lang w:eastAsia="en-US"/>
        </w:rPr>
        <w:t xml:space="preserve">Написать вычислительную программу на языке программирования </w:t>
      </w:r>
      <w:r w:rsidRPr="00AA2717">
        <w:rPr>
          <w:rFonts w:eastAsia="Calibri"/>
          <w:sz w:val="28"/>
          <w:szCs w:val="28"/>
          <w:lang w:val="en-US" w:eastAsia="en-US"/>
        </w:rPr>
        <w:t>C</w:t>
      </w:r>
      <w:r w:rsidRPr="00AA2717">
        <w:rPr>
          <w:rFonts w:eastAsia="Calibri"/>
          <w:sz w:val="28"/>
          <w:szCs w:val="28"/>
          <w:lang w:eastAsia="en-US"/>
        </w:rPr>
        <w:t xml:space="preserve">++ решения задачи (1)-(4) по полностью неявной схеме и схеме Кранка-Николсона на равномерной сетке. </w:t>
      </w:r>
    </w:p>
    <w:p w14:paraId="2FE38DA0" w14:textId="77777777" w:rsidR="00AA2717" w:rsidRPr="00AA2717" w:rsidRDefault="00AA2717" w:rsidP="00AA2717">
      <w:pPr>
        <w:numPr>
          <w:ilvl w:val="0"/>
          <w:numId w:val="48"/>
        </w:numPr>
        <w:spacing w:after="160" w:line="259" w:lineRule="auto"/>
        <w:ind w:left="0" w:firstLine="0"/>
        <w:contextualSpacing/>
        <w:jc w:val="both"/>
        <w:rPr>
          <w:sz w:val="28"/>
          <w:szCs w:val="28"/>
          <w:lang w:eastAsia="en-US"/>
        </w:rPr>
      </w:pPr>
      <w:r w:rsidRPr="00AA2717">
        <w:rPr>
          <w:rFonts w:eastAsia="Calibri"/>
          <w:sz w:val="28"/>
          <w:szCs w:val="28"/>
          <w:lang w:eastAsia="en-US"/>
        </w:rPr>
        <w:t>Выполнить сравнение точности получаемого решения по двум схемам с использованием точного решения. Построить графики погрешностей как функций координат и времени, а также графики норм погрешностей как функций шагов сетки.</w:t>
      </w:r>
    </w:p>
    <w:p w14:paraId="389F8A14" w14:textId="622AFE2B" w:rsidR="004A5EC6" w:rsidRPr="00D17931" w:rsidRDefault="00AA2717" w:rsidP="00B00DED">
      <w:pPr>
        <w:numPr>
          <w:ilvl w:val="0"/>
          <w:numId w:val="48"/>
        </w:numPr>
        <w:spacing w:after="160" w:line="259" w:lineRule="auto"/>
        <w:ind w:left="0" w:firstLine="0"/>
        <w:contextualSpacing/>
        <w:jc w:val="both"/>
        <w:rPr>
          <w:sz w:val="28"/>
          <w:szCs w:val="28"/>
          <w:lang w:eastAsia="en-US"/>
        </w:rPr>
      </w:pPr>
      <w:r w:rsidRPr="00AA2717">
        <w:rPr>
          <w:rFonts w:eastAsia="Calibri"/>
          <w:sz w:val="28"/>
          <w:szCs w:val="28"/>
          <w:lang w:eastAsia="en-US"/>
        </w:rPr>
        <w:t>Сравнить время решения задач по трем схемам (явной, полностью неявной и Кранка-Николсона), обеспечивающих получение решения с одинаковым уровнем погрешности.</w:t>
      </w:r>
    </w:p>
    <w:p w14:paraId="70024A59" w14:textId="77777777" w:rsidR="00D17931" w:rsidRPr="006D3731" w:rsidRDefault="00D17931" w:rsidP="00D17931">
      <w:pPr>
        <w:spacing w:after="160" w:line="259" w:lineRule="auto"/>
        <w:contextualSpacing/>
        <w:jc w:val="both"/>
        <w:rPr>
          <w:rFonts w:eastAsia="Calibri"/>
          <w:sz w:val="28"/>
          <w:szCs w:val="28"/>
          <w:lang w:eastAsia="en-US"/>
        </w:rPr>
      </w:pPr>
    </w:p>
    <w:p w14:paraId="7A654626" w14:textId="77777777" w:rsidR="00D17931" w:rsidRPr="00D17931" w:rsidRDefault="00D17931" w:rsidP="00D17931">
      <w:pPr>
        <w:rPr>
          <w:rFonts w:eastAsiaTheme="minorEastAsia"/>
          <w:sz w:val="28"/>
          <w:szCs w:val="28"/>
        </w:rPr>
      </w:pPr>
      <w:r w:rsidRPr="00D17931">
        <w:rPr>
          <w:sz w:val="28"/>
          <w:szCs w:val="28"/>
        </w:rPr>
        <w:t xml:space="preserve">Решается нелинейная задача (1)-(4) с дополнительными исходными данными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k(u)</m:t>
        </m:r>
      </m:oMath>
      <w:r w:rsidRPr="00D17931">
        <w:rPr>
          <w:rFonts w:eastAsiaTheme="minorEastAsia"/>
          <w:sz w:val="28"/>
          <w:szCs w:val="28"/>
        </w:rPr>
        <w:t xml:space="preserve"> и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u</m:t>
            </m:r>
          </m:e>
        </m:d>
      </m:oMath>
      <w:r w:rsidRPr="00D17931">
        <w:rPr>
          <w:rFonts w:eastAsiaTheme="minorEastAsia"/>
          <w:sz w:val="28"/>
          <w:szCs w:val="28"/>
        </w:rPr>
        <w:t>:</w:t>
      </w:r>
    </w:p>
    <w:tbl>
      <w:tblPr>
        <w:tblStyle w:val="af8"/>
        <w:tblW w:w="9634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708"/>
      </w:tblGrid>
      <w:tr w:rsidR="00D17931" w14:paraId="0D09C038" w14:textId="77777777" w:rsidTr="00D15A0F">
        <w:tc>
          <w:tcPr>
            <w:tcW w:w="8926" w:type="dxa"/>
          </w:tcPr>
          <w:p w14:paraId="1A41125F" w14:textId="77777777" w:rsidR="00D17931" w:rsidRPr="004A5EC6" w:rsidRDefault="00000000" w:rsidP="00D15A0F">
            <w:pPr>
              <w:spacing w:before="120" w:after="120"/>
              <w:jc w:val="both"/>
              <w:rPr>
                <w:i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∂u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∂t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=u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*(</m:t>
                </m:r>
                <m:func>
                  <m:func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π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t+1)cos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πx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, 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∈</m:t>
                </m:r>
                <m:d>
                  <m:d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0,1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&gt;0;</m:t>
                </m:r>
              </m:oMath>
            </m:oMathPara>
          </w:p>
        </w:tc>
        <w:tc>
          <w:tcPr>
            <w:tcW w:w="708" w:type="dxa"/>
          </w:tcPr>
          <w:p w14:paraId="4D6A9603" w14:textId="77777777" w:rsidR="00D17931" w:rsidRDefault="00D17931" w:rsidP="00D15A0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(1)</w:t>
            </w:r>
          </w:p>
        </w:tc>
      </w:tr>
      <w:tr w:rsidR="00D17931" w14:paraId="50715541" w14:textId="77777777" w:rsidTr="00D15A0F">
        <w:tc>
          <w:tcPr>
            <w:tcW w:w="8926" w:type="dxa"/>
          </w:tcPr>
          <w:p w14:paraId="4A1FD0A0" w14:textId="77777777" w:rsidR="00D17931" w:rsidRPr="004A5EC6" w:rsidRDefault="00D17931" w:rsidP="00D15A0F">
            <w:pPr>
              <w:spacing w:before="120" w:after="120"/>
              <w:jc w:val="both"/>
              <w:rPr>
                <w:iCs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0,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=x, 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0,1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;</m:t>
                </m:r>
              </m:oMath>
            </m:oMathPara>
          </w:p>
        </w:tc>
        <w:tc>
          <w:tcPr>
            <w:tcW w:w="708" w:type="dxa"/>
          </w:tcPr>
          <w:p w14:paraId="41937160" w14:textId="77777777" w:rsidR="00D17931" w:rsidRDefault="00D17931" w:rsidP="00D15A0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(2)</w:t>
            </w:r>
          </w:p>
        </w:tc>
      </w:tr>
      <w:tr w:rsidR="00D17931" w14:paraId="3BB7E367" w14:textId="77777777" w:rsidTr="00D15A0F">
        <w:tc>
          <w:tcPr>
            <w:tcW w:w="8926" w:type="dxa"/>
          </w:tcPr>
          <w:p w14:paraId="26E06F3D" w14:textId="77777777" w:rsidR="00D17931" w:rsidRPr="004A5EC6" w:rsidRDefault="00000000" w:rsidP="00D15A0F">
            <w:pPr>
              <w:spacing w:before="120" w:after="120"/>
              <w:jc w:val="both"/>
              <w:rPr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,0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, 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&gt;0;</m:t>
                </m:r>
              </m:oMath>
            </m:oMathPara>
          </w:p>
        </w:tc>
        <w:tc>
          <w:tcPr>
            <w:tcW w:w="708" w:type="dxa"/>
          </w:tcPr>
          <w:p w14:paraId="0B183BB9" w14:textId="77777777" w:rsidR="00D17931" w:rsidRDefault="00D17931" w:rsidP="00D15A0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(3)</w:t>
            </w:r>
          </w:p>
        </w:tc>
      </w:tr>
      <w:tr w:rsidR="00D17931" w14:paraId="3D5682E7" w14:textId="77777777" w:rsidTr="00D15A0F">
        <w:tc>
          <w:tcPr>
            <w:tcW w:w="8926" w:type="dxa"/>
          </w:tcPr>
          <w:p w14:paraId="189BACEE" w14:textId="77777777" w:rsidR="00D17931" w:rsidRPr="004A5EC6" w:rsidRDefault="00D17931" w:rsidP="00D15A0F">
            <w:pPr>
              <w:spacing w:before="120" w:after="120"/>
              <w:jc w:val="both"/>
              <w:rPr>
                <w:iCs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,1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-t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, 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&gt;0.</m:t>
                </m:r>
              </m:oMath>
            </m:oMathPara>
          </w:p>
        </w:tc>
        <w:tc>
          <w:tcPr>
            <w:tcW w:w="708" w:type="dxa"/>
          </w:tcPr>
          <w:p w14:paraId="2745D704" w14:textId="77777777" w:rsidR="00D17931" w:rsidRDefault="00D17931" w:rsidP="00D15A0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(4)</w:t>
            </w:r>
          </w:p>
        </w:tc>
      </w:tr>
    </w:tbl>
    <w:p w14:paraId="3EB135E1" w14:textId="77777777" w:rsidR="00F140BE" w:rsidRDefault="00F140BE" w:rsidP="00F140BE">
      <w:pPr>
        <w:spacing w:after="160" w:line="259" w:lineRule="auto"/>
        <w:contextualSpacing/>
        <w:jc w:val="center"/>
        <w:rPr>
          <w:sz w:val="28"/>
          <w:szCs w:val="28"/>
          <w:lang w:eastAsia="en-US"/>
        </w:rPr>
      </w:pPr>
    </w:p>
    <w:p w14:paraId="6212361F" w14:textId="77777777" w:rsidR="004431C4" w:rsidRDefault="004431C4" w:rsidP="00183689">
      <w:pPr>
        <w:spacing w:after="160" w:line="259" w:lineRule="auto"/>
        <w:contextualSpacing/>
        <w:jc w:val="center"/>
        <w:rPr>
          <w:sz w:val="28"/>
          <w:szCs w:val="28"/>
          <w:lang w:eastAsia="en-US"/>
        </w:rPr>
      </w:pPr>
    </w:p>
    <w:p w14:paraId="431599B6" w14:textId="7122E0AD" w:rsidR="00183689" w:rsidRPr="00F140BE" w:rsidRDefault="00F140BE" w:rsidP="00183689">
      <w:pPr>
        <w:spacing w:after="160" w:line="259" w:lineRule="auto"/>
        <w:contextualSpacing/>
        <w:jc w:val="center"/>
        <w:rPr>
          <w:sz w:val="28"/>
          <w:szCs w:val="28"/>
          <w:lang w:eastAsia="en-US"/>
        </w:rPr>
      </w:pPr>
      <w:r w:rsidRPr="00F140BE">
        <w:rPr>
          <w:noProof/>
          <w:sz w:val="28"/>
          <w:szCs w:val="28"/>
          <w:lang w:eastAsia="en-US"/>
        </w:rPr>
        <w:drawing>
          <wp:inline distT="0" distB="0" distL="0" distR="0" wp14:anchorId="5819F11A" wp14:editId="34403AFB">
            <wp:extent cx="4732927" cy="2082641"/>
            <wp:effectExtent l="0" t="0" r="0" b="0"/>
            <wp:docPr id="571725266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25266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6184" cy="208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0C8C" w14:textId="2E711EB1" w:rsidR="00B00DED" w:rsidRPr="00A24DAF" w:rsidRDefault="00B00DED" w:rsidP="00A24DAF">
      <w:pPr>
        <w:pStyle w:val="a2"/>
        <w:numPr>
          <w:ilvl w:val="0"/>
          <w:numId w:val="0"/>
        </w:numPr>
        <w:jc w:val="center"/>
        <w:rPr>
          <w:bCs/>
          <w:iCs/>
          <w:szCs w:val="28"/>
        </w:rPr>
      </w:pPr>
      <w:r w:rsidRPr="00B00DED">
        <w:rPr>
          <w:bCs/>
          <w:iCs/>
          <w:szCs w:val="28"/>
        </w:rPr>
        <w:t xml:space="preserve">Рисунок </w:t>
      </w:r>
      <w:r w:rsidR="00183689">
        <w:rPr>
          <w:bCs/>
          <w:iCs/>
          <w:szCs w:val="28"/>
        </w:rPr>
        <w:t>5</w:t>
      </w:r>
      <w:r w:rsidRPr="00B00DED">
        <w:rPr>
          <w:bCs/>
          <w:iCs/>
          <w:szCs w:val="28"/>
        </w:rPr>
        <w:t xml:space="preserve"> - </w:t>
      </w:r>
      <w:r w:rsidRPr="00B00DED">
        <w:rPr>
          <w:bCs/>
          <w:color w:val="auto"/>
          <w:szCs w:val="28"/>
        </w:rPr>
        <w:t>ошибки на различных шагах сетки (неявная схема и схема Кранка-Николсона)</w:t>
      </w:r>
      <w:bookmarkStart w:id="11" w:name="_Ref99530209"/>
    </w:p>
    <w:p w14:paraId="46A0F269" w14:textId="33EFC0F6" w:rsidR="004431C4" w:rsidRDefault="004431C4" w:rsidP="004431C4">
      <w:pPr>
        <w:pStyle w:val="af0"/>
        <w:keepNext/>
        <w:jc w:val="left"/>
      </w:pPr>
      <w:r>
        <w:lastRenderedPageBreak/>
        <w:t>Построили графики погрешности для неявной схемы и схемы Кранка-Николсона.</w:t>
      </w:r>
    </w:p>
    <w:p w14:paraId="3272F57E" w14:textId="6FB3250A" w:rsidR="00B00DED" w:rsidRDefault="00183689" w:rsidP="00B00DED">
      <w:pPr>
        <w:pStyle w:val="af0"/>
        <w:keepNext/>
      </w:pPr>
      <w:r w:rsidRPr="00183689">
        <w:rPr>
          <w:noProof/>
        </w:rPr>
        <w:drawing>
          <wp:inline distT="0" distB="0" distL="0" distR="0" wp14:anchorId="1ECD56EB" wp14:editId="6760F0E8">
            <wp:extent cx="3841579" cy="3685159"/>
            <wp:effectExtent l="0" t="0" r="6985" b="0"/>
            <wp:docPr id="1160985021" name="Рисунок 1" descr="Изображение выглядит как снимок экрана, диаграмма, Прямоугольник, прямоуго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85021" name="Рисунок 1" descr="Изображение выглядит как снимок экрана, диаграмма, Прямоугольник, прямоугольный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6606" cy="368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5A9F" w14:textId="5FF82D4A" w:rsidR="009B7612" w:rsidRPr="00A24DAF" w:rsidRDefault="00A24DAF" w:rsidP="00A24DAF">
      <w:pPr>
        <w:pStyle w:val="af0"/>
        <w:rPr>
          <w:i/>
          <w:iCs/>
          <w:szCs w:val="28"/>
        </w:rPr>
      </w:pPr>
      <w:r>
        <w:t xml:space="preserve">Рисунок </w:t>
      </w:r>
      <w:r w:rsidR="00183689">
        <w:t>6</w:t>
      </w:r>
      <w:r>
        <w:t xml:space="preserve"> - </w:t>
      </w:r>
      <w:bookmarkStart w:id="12" w:name="_Ref99530593"/>
      <w:r w:rsidRPr="006B35DE">
        <w:rPr>
          <w:szCs w:val="28"/>
        </w:rPr>
        <w:t>график ошибки чисто неявно</w:t>
      </w:r>
      <w:r>
        <w:rPr>
          <w:szCs w:val="28"/>
        </w:rPr>
        <w:t>й</w:t>
      </w:r>
      <w:r w:rsidRPr="006B35DE">
        <w:rPr>
          <w:szCs w:val="28"/>
        </w:rPr>
        <w:t xml:space="preserve"> </w:t>
      </w:r>
      <w:r>
        <w:rPr>
          <w:szCs w:val="28"/>
        </w:rPr>
        <w:t>схемы</w:t>
      </w:r>
      <w:bookmarkEnd w:id="12"/>
    </w:p>
    <w:p w14:paraId="7181C6A3" w14:textId="65B52EB7" w:rsidR="009B7612" w:rsidRDefault="00183689" w:rsidP="00183689">
      <w:pPr>
        <w:jc w:val="center"/>
      </w:pPr>
      <w:r w:rsidRPr="00183689">
        <w:rPr>
          <w:noProof/>
        </w:rPr>
        <w:drawing>
          <wp:inline distT="0" distB="0" distL="0" distR="0" wp14:anchorId="68D6441F" wp14:editId="29FE0E22">
            <wp:extent cx="4379462" cy="3838319"/>
            <wp:effectExtent l="0" t="0" r="2540" b="0"/>
            <wp:docPr id="1285488143" name="Рисунок 1" descr="Изображение выглядит как снимок экрана, текст, Прямоугольн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88143" name="Рисунок 1" descr="Изображение выглядит как снимок экрана, текст, Прямоугольник, диаграмма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7105" cy="38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6047" w14:textId="26A04F1B" w:rsidR="00A24DAF" w:rsidRDefault="00A24DAF" w:rsidP="00A24DAF">
      <w:pPr>
        <w:pStyle w:val="af0"/>
        <w:rPr>
          <w:i/>
          <w:iCs/>
          <w:szCs w:val="28"/>
        </w:rPr>
      </w:pPr>
      <w:bookmarkStart w:id="13" w:name="_Ref99530612"/>
      <w:r w:rsidRPr="006B35DE">
        <w:rPr>
          <w:szCs w:val="28"/>
        </w:rPr>
        <w:t xml:space="preserve">Рисунок </w:t>
      </w:r>
      <w:bookmarkEnd w:id="13"/>
      <w:r w:rsidR="00183689">
        <w:rPr>
          <w:szCs w:val="28"/>
        </w:rPr>
        <w:t>7</w:t>
      </w:r>
      <w:r w:rsidRPr="006B35DE">
        <w:rPr>
          <w:szCs w:val="28"/>
        </w:rPr>
        <w:t xml:space="preserve"> - график ошибки схемы Кранка-Николсона</w:t>
      </w:r>
    </w:p>
    <w:p w14:paraId="2C215EA0" w14:textId="77777777" w:rsidR="009B7612" w:rsidRDefault="009B7612" w:rsidP="009B7612"/>
    <w:p w14:paraId="5781D3D2" w14:textId="77777777" w:rsidR="009B7612" w:rsidRPr="009B7612" w:rsidRDefault="009B7612" w:rsidP="009B7612"/>
    <w:p w14:paraId="2A07983C" w14:textId="5D020B28" w:rsidR="00B00DED" w:rsidRPr="00393C27" w:rsidRDefault="00B00DED" w:rsidP="00B00DED">
      <w:pPr>
        <w:pStyle w:val="af0"/>
        <w:keepNext/>
        <w:rPr>
          <w:i/>
          <w:iCs/>
        </w:rPr>
      </w:pPr>
      <w:r w:rsidRPr="00393C27">
        <w:lastRenderedPageBreak/>
        <w:t xml:space="preserve">Таблица </w:t>
      </w:r>
      <w:fldSimple w:instr=" SEQ Таблица \* ARABIC ">
        <w:r w:rsidRPr="00393C27">
          <w:rPr>
            <w:noProof/>
          </w:rPr>
          <w:t>1</w:t>
        </w:r>
      </w:fldSimple>
      <w:bookmarkEnd w:id="11"/>
      <w:r w:rsidRPr="00393C27">
        <w:t xml:space="preserve"> - время работы разных схем, при одинаковой погрешности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B00DED" w14:paraId="332A0126" w14:textId="77777777" w:rsidTr="00D15A0F">
        <w:tc>
          <w:tcPr>
            <w:tcW w:w="3209" w:type="dxa"/>
          </w:tcPr>
          <w:p w14:paraId="0068042D" w14:textId="77777777" w:rsidR="00B00DED" w:rsidRDefault="00B00DED" w:rsidP="00A24DAF">
            <w:pPr>
              <w:pStyle w:val="af0"/>
              <w:spacing w:before="0" w:line="240" w:lineRule="auto"/>
              <w:rPr>
                <w:i/>
                <w:iCs/>
                <w:szCs w:val="28"/>
              </w:rPr>
            </w:pPr>
            <w:r>
              <w:rPr>
                <w:szCs w:val="28"/>
              </w:rPr>
              <w:t>Схемы</w:t>
            </w:r>
          </w:p>
        </w:tc>
        <w:tc>
          <w:tcPr>
            <w:tcW w:w="3209" w:type="dxa"/>
          </w:tcPr>
          <w:p w14:paraId="3174E5AD" w14:textId="77777777" w:rsidR="00B00DED" w:rsidRDefault="00B00DED" w:rsidP="00A24DAF">
            <w:pPr>
              <w:pStyle w:val="af0"/>
              <w:spacing w:before="0" w:line="240" w:lineRule="auto"/>
              <w:rPr>
                <w:i/>
                <w:iCs/>
                <w:szCs w:val="28"/>
              </w:rPr>
            </w:pPr>
            <w:r>
              <w:rPr>
                <w:szCs w:val="28"/>
              </w:rPr>
              <w:t>Время работы программы</w:t>
            </w:r>
          </w:p>
        </w:tc>
        <w:tc>
          <w:tcPr>
            <w:tcW w:w="3209" w:type="dxa"/>
          </w:tcPr>
          <w:p w14:paraId="6C9BE195" w14:textId="0AD7493E" w:rsidR="00B00DED" w:rsidRDefault="00B00DED" w:rsidP="00A24DAF">
            <w:pPr>
              <w:pStyle w:val="af0"/>
              <w:spacing w:before="0"/>
              <w:rPr>
                <w:i/>
                <w:iCs/>
                <w:szCs w:val="28"/>
              </w:rPr>
            </w:pPr>
            <w:r>
              <w:rPr>
                <w:szCs w:val="28"/>
              </w:rPr>
              <w:t>Погрешность</w:t>
            </w:r>
          </w:p>
        </w:tc>
      </w:tr>
      <w:tr w:rsidR="00B00DED" w14:paraId="0B620056" w14:textId="77777777" w:rsidTr="00D15A0F">
        <w:tc>
          <w:tcPr>
            <w:tcW w:w="3209" w:type="dxa"/>
          </w:tcPr>
          <w:p w14:paraId="6D7AD78F" w14:textId="77777777" w:rsidR="00B00DED" w:rsidRDefault="00B00DED" w:rsidP="00A24DAF">
            <w:pPr>
              <w:pStyle w:val="af0"/>
              <w:spacing w:before="0" w:line="240" w:lineRule="auto"/>
              <w:rPr>
                <w:i/>
                <w:iCs/>
                <w:szCs w:val="28"/>
              </w:rPr>
            </w:pPr>
            <w:r>
              <w:rPr>
                <w:szCs w:val="28"/>
              </w:rPr>
              <w:t>Явная схема</w:t>
            </w:r>
          </w:p>
        </w:tc>
        <w:tc>
          <w:tcPr>
            <w:tcW w:w="3209" w:type="dxa"/>
          </w:tcPr>
          <w:p w14:paraId="1CAC711A" w14:textId="1CFF929A" w:rsidR="00B00DED" w:rsidRDefault="00B00DED" w:rsidP="00A24DAF">
            <w:pPr>
              <w:pStyle w:val="af0"/>
              <w:spacing w:before="0"/>
              <w:rPr>
                <w:i/>
                <w:iCs/>
                <w:szCs w:val="28"/>
              </w:rPr>
            </w:pPr>
            <w:r w:rsidRPr="00E0091E">
              <w:rPr>
                <w:szCs w:val="28"/>
              </w:rPr>
              <w:t>0.0</w:t>
            </w:r>
            <w:r>
              <w:rPr>
                <w:szCs w:val="28"/>
              </w:rPr>
              <w:t>4</w:t>
            </w:r>
            <w:r w:rsidR="00183689">
              <w:rPr>
                <w:szCs w:val="28"/>
              </w:rPr>
              <w:t>6</w:t>
            </w:r>
            <w:r w:rsidRPr="00E0091E">
              <w:rPr>
                <w:szCs w:val="28"/>
              </w:rPr>
              <w:t>s</w:t>
            </w:r>
          </w:p>
        </w:tc>
        <w:tc>
          <w:tcPr>
            <w:tcW w:w="3209" w:type="dxa"/>
          </w:tcPr>
          <w:p w14:paraId="1E7BB881" w14:textId="378896FA" w:rsidR="00B00DED" w:rsidRDefault="00183689" w:rsidP="00A24DAF">
            <w:pPr>
              <w:pStyle w:val="af0"/>
              <w:spacing w:before="0"/>
              <w:rPr>
                <w:i/>
                <w:iCs/>
                <w:szCs w:val="28"/>
              </w:rPr>
            </w:pPr>
            <w:r w:rsidRPr="00183689">
              <w:rPr>
                <w:szCs w:val="28"/>
              </w:rPr>
              <w:t>0.062282</w:t>
            </w:r>
          </w:p>
        </w:tc>
      </w:tr>
      <w:tr w:rsidR="00B00DED" w14:paraId="3926B149" w14:textId="77777777" w:rsidTr="00D15A0F">
        <w:tc>
          <w:tcPr>
            <w:tcW w:w="3209" w:type="dxa"/>
          </w:tcPr>
          <w:p w14:paraId="49B3A40E" w14:textId="77777777" w:rsidR="00B00DED" w:rsidRDefault="00B00DED" w:rsidP="00A24DAF">
            <w:pPr>
              <w:pStyle w:val="af0"/>
              <w:spacing w:before="0" w:line="240" w:lineRule="auto"/>
              <w:rPr>
                <w:i/>
                <w:iCs/>
                <w:szCs w:val="28"/>
              </w:rPr>
            </w:pPr>
            <w:r>
              <w:rPr>
                <w:szCs w:val="28"/>
              </w:rPr>
              <w:t>Полностью неявная схема</w:t>
            </w:r>
          </w:p>
        </w:tc>
        <w:tc>
          <w:tcPr>
            <w:tcW w:w="3209" w:type="dxa"/>
          </w:tcPr>
          <w:p w14:paraId="0BA98B80" w14:textId="33D199A9" w:rsidR="00B00DED" w:rsidRDefault="00B00DED" w:rsidP="00A24DAF">
            <w:pPr>
              <w:pStyle w:val="af0"/>
              <w:spacing w:before="0"/>
              <w:rPr>
                <w:i/>
                <w:iCs/>
                <w:szCs w:val="28"/>
              </w:rPr>
            </w:pPr>
            <w:r>
              <w:rPr>
                <w:szCs w:val="28"/>
              </w:rPr>
              <w:t>0</w:t>
            </w:r>
            <w:r w:rsidRPr="00E0091E">
              <w:rPr>
                <w:szCs w:val="28"/>
              </w:rPr>
              <w:t>.</w:t>
            </w:r>
            <w:r w:rsidR="00183689">
              <w:rPr>
                <w:szCs w:val="28"/>
              </w:rPr>
              <w:t>086</w:t>
            </w:r>
            <w:r w:rsidRPr="00E0091E">
              <w:rPr>
                <w:szCs w:val="28"/>
              </w:rPr>
              <w:t>s</w:t>
            </w:r>
          </w:p>
        </w:tc>
        <w:tc>
          <w:tcPr>
            <w:tcW w:w="3209" w:type="dxa"/>
          </w:tcPr>
          <w:p w14:paraId="02595BE2" w14:textId="10D4B7BD" w:rsidR="00B00DED" w:rsidRDefault="00B00DED" w:rsidP="00A24DAF">
            <w:pPr>
              <w:pStyle w:val="af0"/>
              <w:spacing w:before="0"/>
              <w:rPr>
                <w:i/>
                <w:iCs/>
                <w:szCs w:val="28"/>
              </w:rPr>
            </w:pPr>
            <w:r w:rsidRPr="00E0091E">
              <w:rPr>
                <w:szCs w:val="28"/>
              </w:rPr>
              <w:t>0.0</w:t>
            </w:r>
            <w:r>
              <w:rPr>
                <w:szCs w:val="28"/>
              </w:rPr>
              <w:t>641</w:t>
            </w:r>
            <w:r w:rsidR="00183689">
              <w:rPr>
                <w:szCs w:val="28"/>
              </w:rPr>
              <w:t>22</w:t>
            </w:r>
          </w:p>
        </w:tc>
      </w:tr>
      <w:tr w:rsidR="00B00DED" w14:paraId="14858B66" w14:textId="77777777" w:rsidTr="00D15A0F">
        <w:tc>
          <w:tcPr>
            <w:tcW w:w="3209" w:type="dxa"/>
          </w:tcPr>
          <w:p w14:paraId="1C6C229A" w14:textId="77777777" w:rsidR="00B00DED" w:rsidRDefault="00B00DED" w:rsidP="00A24DAF">
            <w:pPr>
              <w:pStyle w:val="af0"/>
              <w:spacing w:before="0" w:line="240" w:lineRule="auto"/>
              <w:rPr>
                <w:i/>
                <w:iCs/>
                <w:szCs w:val="28"/>
              </w:rPr>
            </w:pPr>
            <w:r>
              <w:rPr>
                <w:szCs w:val="28"/>
              </w:rPr>
              <w:t xml:space="preserve">Схема </w:t>
            </w:r>
            <w:r w:rsidRPr="00E0091E">
              <w:rPr>
                <w:szCs w:val="28"/>
              </w:rPr>
              <w:t>Кранка-Николсона</w:t>
            </w:r>
          </w:p>
        </w:tc>
        <w:tc>
          <w:tcPr>
            <w:tcW w:w="3209" w:type="dxa"/>
          </w:tcPr>
          <w:p w14:paraId="7B7839B2" w14:textId="77DD119C" w:rsidR="00B00DED" w:rsidRDefault="009B7612" w:rsidP="00A24DAF">
            <w:pPr>
              <w:pStyle w:val="af0"/>
              <w:spacing w:before="0"/>
              <w:rPr>
                <w:i/>
                <w:iCs/>
                <w:szCs w:val="28"/>
              </w:rPr>
            </w:pPr>
            <w:r>
              <w:rPr>
                <w:szCs w:val="28"/>
              </w:rPr>
              <w:t>0</w:t>
            </w:r>
            <w:r w:rsidR="00B00DED" w:rsidRPr="00654FA6">
              <w:rPr>
                <w:szCs w:val="28"/>
              </w:rPr>
              <w:t>.</w:t>
            </w:r>
            <w:r>
              <w:rPr>
                <w:szCs w:val="28"/>
              </w:rPr>
              <w:t>09</w:t>
            </w:r>
            <w:r w:rsidR="00183689">
              <w:rPr>
                <w:szCs w:val="28"/>
              </w:rPr>
              <w:t>54</w:t>
            </w:r>
            <w:r w:rsidR="00B00DED" w:rsidRPr="00654FA6">
              <w:rPr>
                <w:szCs w:val="28"/>
              </w:rPr>
              <w:t>s</w:t>
            </w:r>
          </w:p>
        </w:tc>
        <w:tc>
          <w:tcPr>
            <w:tcW w:w="3209" w:type="dxa"/>
          </w:tcPr>
          <w:p w14:paraId="4E4A5401" w14:textId="1C460649" w:rsidR="00B00DED" w:rsidRDefault="00B00DED" w:rsidP="00A24DAF">
            <w:pPr>
              <w:pStyle w:val="af0"/>
              <w:spacing w:before="0"/>
              <w:rPr>
                <w:i/>
                <w:iCs/>
                <w:szCs w:val="28"/>
              </w:rPr>
            </w:pPr>
            <w:r w:rsidRPr="00654FA6">
              <w:rPr>
                <w:szCs w:val="28"/>
              </w:rPr>
              <w:t>0.0</w:t>
            </w:r>
            <w:r>
              <w:rPr>
                <w:szCs w:val="28"/>
              </w:rPr>
              <w:t>641</w:t>
            </w:r>
            <w:r w:rsidR="00183689">
              <w:rPr>
                <w:szCs w:val="28"/>
              </w:rPr>
              <w:t>38</w:t>
            </w:r>
          </w:p>
        </w:tc>
      </w:tr>
    </w:tbl>
    <w:p w14:paraId="048FC59F" w14:textId="2CA0C976" w:rsidR="004A5EC6" w:rsidRDefault="00717477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  <w:r>
        <w:rPr>
          <w:rFonts w:eastAsia="Calibri"/>
          <w:color w:val="auto"/>
          <w:szCs w:val="28"/>
          <w:lang w:eastAsia="en-US"/>
        </w:rPr>
        <w:t>И</w:t>
      </w:r>
      <w:r w:rsidRPr="00717477">
        <w:rPr>
          <w:rFonts w:eastAsia="Calibri"/>
          <w:color w:val="auto"/>
          <w:szCs w:val="28"/>
          <w:lang w:eastAsia="en-US"/>
        </w:rPr>
        <w:t>з (</w:t>
      </w:r>
      <w:r w:rsidRPr="00717477">
        <w:rPr>
          <w:rFonts w:eastAsia="Calibri"/>
          <w:i/>
          <w:iCs/>
          <w:color w:val="auto"/>
          <w:szCs w:val="28"/>
          <w:lang w:eastAsia="en-US"/>
        </w:rPr>
        <w:fldChar w:fldCharType="begin"/>
      </w:r>
      <w:r w:rsidRPr="00717477">
        <w:rPr>
          <w:rFonts w:eastAsia="Calibri"/>
          <w:color w:val="auto"/>
          <w:szCs w:val="28"/>
          <w:lang w:eastAsia="en-US"/>
        </w:rPr>
        <w:instrText xml:space="preserve"> REF _Ref99530209 \h  \* MERGEFORMAT </w:instrText>
      </w:r>
      <w:r w:rsidRPr="00717477">
        <w:rPr>
          <w:rFonts w:eastAsia="Calibri"/>
          <w:i/>
          <w:iCs/>
          <w:color w:val="auto"/>
          <w:szCs w:val="28"/>
          <w:lang w:eastAsia="en-US"/>
        </w:rPr>
      </w:r>
      <w:r w:rsidRPr="00717477">
        <w:rPr>
          <w:rFonts w:eastAsia="Calibri"/>
          <w:i/>
          <w:iCs/>
          <w:color w:val="auto"/>
          <w:szCs w:val="28"/>
          <w:lang w:eastAsia="en-US"/>
        </w:rPr>
        <w:fldChar w:fldCharType="separate"/>
      </w:r>
      <w:r w:rsidRPr="00717477">
        <w:rPr>
          <w:rFonts w:eastAsia="Calibri"/>
          <w:color w:val="auto"/>
          <w:szCs w:val="28"/>
          <w:lang w:eastAsia="en-US"/>
        </w:rPr>
        <w:t xml:space="preserve">Таблица </w:t>
      </w:r>
      <w:r w:rsidRPr="00717477">
        <w:rPr>
          <w:rFonts w:eastAsia="Calibri"/>
          <w:noProof/>
          <w:color w:val="auto"/>
          <w:szCs w:val="28"/>
          <w:lang w:eastAsia="en-US"/>
        </w:rPr>
        <w:t>1</w:t>
      </w:r>
      <w:r w:rsidRPr="00717477">
        <w:rPr>
          <w:rFonts w:eastAsia="Calibri"/>
          <w:i/>
          <w:iCs/>
          <w:color w:val="auto"/>
          <w:szCs w:val="28"/>
          <w:lang w:eastAsia="en-US"/>
        </w:rPr>
        <w:fldChar w:fldCharType="end"/>
      </w:r>
      <w:r w:rsidRPr="00717477">
        <w:rPr>
          <w:rFonts w:eastAsia="Calibri"/>
          <w:color w:val="auto"/>
          <w:szCs w:val="28"/>
          <w:lang w:eastAsia="en-US"/>
        </w:rPr>
        <w:t>)</w:t>
      </w:r>
      <w:r>
        <w:rPr>
          <w:rFonts w:eastAsia="Calibri"/>
          <w:color w:val="auto"/>
          <w:szCs w:val="28"/>
          <w:lang w:eastAsia="en-US"/>
        </w:rPr>
        <w:t xml:space="preserve"> </w:t>
      </w:r>
      <w:r w:rsidR="004431C4">
        <w:rPr>
          <w:rFonts w:eastAsia="Calibri"/>
          <w:color w:val="auto"/>
          <w:szCs w:val="28"/>
          <w:lang w:eastAsia="en-US"/>
        </w:rPr>
        <w:t>видно,</w:t>
      </w:r>
      <w:r>
        <w:rPr>
          <w:rFonts w:eastAsia="Calibri"/>
          <w:color w:val="auto"/>
          <w:szCs w:val="28"/>
          <w:lang w:eastAsia="en-US"/>
        </w:rPr>
        <w:t xml:space="preserve"> что</w:t>
      </w:r>
      <w:r w:rsidRPr="00717477">
        <w:rPr>
          <w:rFonts w:eastAsia="Calibri"/>
          <w:color w:val="auto"/>
          <w:szCs w:val="28"/>
          <w:lang w:eastAsia="en-US"/>
        </w:rPr>
        <w:t xml:space="preserve"> неявные схемы, при той же точности, работают гораздо дольше из-за большей сложности самих схем.</w:t>
      </w:r>
    </w:p>
    <w:p w14:paraId="4A39CAF3" w14:textId="77777777" w:rsidR="004A5EC6" w:rsidRDefault="004A5EC6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71E731B5" w14:textId="76F98CD2" w:rsidR="004A5EC6" w:rsidRDefault="004A5EC6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196A8C41" w14:textId="77777777" w:rsidR="004A5EC6" w:rsidRDefault="004A5EC6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5B4E8284" w14:textId="5E9C5DEE" w:rsidR="004A5EC6" w:rsidRDefault="004A5EC6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7258EE9D" w14:textId="77777777" w:rsidR="004A5EC6" w:rsidRDefault="004A5EC6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63DFAB10" w14:textId="77777777" w:rsidR="004A5EC6" w:rsidRDefault="004A5EC6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556FCC9F" w14:textId="77777777" w:rsidR="004A5EC6" w:rsidRDefault="004A5EC6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3D1778A4" w14:textId="77777777" w:rsidR="004A5EC6" w:rsidRDefault="004A5EC6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117A1DD6" w14:textId="77777777" w:rsidR="00183689" w:rsidRDefault="00183689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77E4A858" w14:textId="77777777" w:rsidR="00183689" w:rsidRDefault="00183689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1FFF107A" w14:textId="77777777" w:rsidR="00183689" w:rsidRDefault="00183689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6F26673B" w14:textId="77777777" w:rsidR="00183689" w:rsidRDefault="00183689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28CE51ED" w14:textId="77777777" w:rsidR="00183689" w:rsidRDefault="00183689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7127EFB7" w14:textId="77777777" w:rsidR="00183689" w:rsidRDefault="00183689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1B646880" w14:textId="77777777" w:rsidR="00183689" w:rsidRDefault="00183689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705C98DB" w14:textId="77777777" w:rsidR="00183689" w:rsidRDefault="00183689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408D3FF4" w14:textId="77777777" w:rsidR="00183689" w:rsidRDefault="00183689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4B350277" w14:textId="77777777" w:rsidR="00183689" w:rsidRDefault="00183689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30224AE5" w14:textId="77777777" w:rsidR="00183689" w:rsidRDefault="00183689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49974651" w14:textId="77777777" w:rsidR="00183689" w:rsidRDefault="00183689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582D0CE2" w14:textId="77777777" w:rsidR="00183689" w:rsidRDefault="00183689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5EB591E1" w14:textId="77777777" w:rsidR="00183689" w:rsidRDefault="00183689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00CCF04A" w14:textId="77777777" w:rsidR="00183689" w:rsidRDefault="00183689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77E7B7B2" w14:textId="77777777" w:rsidR="00183689" w:rsidRDefault="00183689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1CB61AFC" w14:textId="77777777" w:rsidR="00183689" w:rsidRDefault="00183689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6063CCDF" w14:textId="77777777" w:rsidR="00183689" w:rsidRDefault="00183689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69D1B3F1" w14:textId="77777777" w:rsidR="00183689" w:rsidRDefault="00183689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37AEEDB8" w14:textId="77777777" w:rsidR="00183689" w:rsidRDefault="00183689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2A490F93" w14:textId="77777777" w:rsidR="00183689" w:rsidRDefault="00183689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757E43E3" w14:textId="77777777" w:rsidR="00183689" w:rsidRDefault="00183689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6855D8EC" w14:textId="77777777" w:rsidR="00183689" w:rsidRDefault="00183689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188CC21E" w14:textId="77777777" w:rsidR="00183689" w:rsidRDefault="00183689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71A3A115" w14:textId="77777777" w:rsidR="00183689" w:rsidRDefault="00183689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28467C27" w14:textId="77777777" w:rsidR="00A24DAF" w:rsidRDefault="00A24DAF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7DEC1389" w14:textId="77777777" w:rsidR="00A24DAF" w:rsidRPr="00DF401B" w:rsidRDefault="00A24DAF" w:rsidP="00A24DAF">
      <w:pPr>
        <w:jc w:val="both"/>
        <w:rPr>
          <w:rFonts w:eastAsiaTheme="minorEastAsia"/>
          <w:b/>
          <w:i/>
          <w:sz w:val="28"/>
          <w:szCs w:val="28"/>
        </w:rPr>
      </w:pPr>
      <w:r w:rsidRPr="00DF401B">
        <w:rPr>
          <w:rFonts w:eastAsiaTheme="minorEastAsia"/>
          <w:b/>
          <w:i/>
          <w:sz w:val="28"/>
          <w:szCs w:val="28"/>
        </w:rPr>
        <w:lastRenderedPageBreak/>
        <w:t xml:space="preserve">Задача </w:t>
      </w:r>
      <w:r>
        <w:rPr>
          <w:rFonts w:eastAsiaTheme="minorEastAsia"/>
          <w:b/>
          <w:i/>
          <w:sz w:val="28"/>
          <w:szCs w:val="28"/>
        </w:rPr>
        <w:t>3</w:t>
      </w:r>
      <w:r w:rsidRPr="00DF401B">
        <w:rPr>
          <w:rFonts w:eastAsiaTheme="minorEastAsia"/>
          <w:b/>
          <w:i/>
          <w:sz w:val="28"/>
          <w:szCs w:val="28"/>
        </w:rPr>
        <w:t xml:space="preserve">. </w:t>
      </w:r>
    </w:p>
    <w:p w14:paraId="64B65F9C" w14:textId="77777777" w:rsidR="00A24DAF" w:rsidRPr="00313773" w:rsidRDefault="00A24DAF" w:rsidP="00A24DAF">
      <w:pPr>
        <w:pStyle w:val="af5"/>
        <w:numPr>
          <w:ilvl w:val="0"/>
          <w:numId w:val="43"/>
        </w:numPr>
        <w:ind w:left="0" w:firstLine="0"/>
        <w:jc w:val="both"/>
        <w:rPr>
          <w:rFonts w:eastAsiaTheme="minorEastAsia"/>
          <w:sz w:val="28"/>
          <w:szCs w:val="28"/>
        </w:rPr>
      </w:pPr>
      <w:r w:rsidRPr="00C570FE">
        <w:rPr>
          <w:sz w:val="28"/>
          <w:szCs w:val="28"/>
        </w:rPr>
        <w:t xml:space="preserve">Написать вычислительную программу на языке программирования </w:t>
      </w:r>
      <w:r w:rsidRPr="00C570FE">
        <w:rPr>
          <w:sz w:val="28"/>
          <w:szCs w:val="28"/>
          <w:lang w:val="en-US"/>
        </w:rPr>
        <w:t>C</w:t>
      </w:r>
      <w:r w:rsidRPr="00C570FE">
        <w:rPr>
          <w:sz w:val="28"/>
          <w:szCs w:val="28"/>
        </w:rPr>
        <w:t>++</w:t>
      </w:r>
      <w:r>
        <w:rPr>
          <w:sz w:val="28"/>
          <w:szCs w:val="28"/>
        </w:rPr>
        <w:t xml:space="preserve"> решения задачи (1</w:t>
      </w:r>
      <w:r w:rsidRPr="00C570FE">
        <w:rPr>
          <w:sz w:val="28"/>
          <w:szCs w:val="28"/>
        </w:rPr>
        <w:t>)</w:t>
      </w:r>
      <w:r>
        <w:rPr>
          <w:sz w:val="28"/>
          <w:szCs w:val="28"/>
        </w:rPr>
        <w:t>-(4)</w:t>
      </w:r>
      <w:r w:rsidRPr="00C570F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использованием консервативной схемы на равномерной сетке. </w:t>
      </w:r>
    </w:p>
    <w:p w14:paraId="437ED2CA" w14:textId="77777777" w:rsidR="00A24DAF" w:rsidRPr="00313773" w:rsidRDefault="00A24DAF" w:rsidP="00A24DAF">
      <w:pPr>
        <w:pStyle w:val="af5"/>
        <w:numPr>
          <w:ilvl w:val="0"/>
          <w:numId w:val="43"/>
        </w:numPr>
        <w:ind w:left="0" w:firstLine="0"/>
        <w:jc w:val="both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Убедиться в корректности программы на примере задачи 1.</w:t>
      </w:r>
    </w:p>
    <w:p w14:paraId="73697788" w14:textId="77777777" w:rsidR="00A24DAF" w:rsidRPr="00360F43" w:rsidRDefault="00A24DAF" w:rsidP="00A24DAF">
      <w:pPr>
        <w:pStyle w:val="af5"/>
        <w:numPr>
          <w:ilvl w:val="0"/>
          <w:numId w:val="43"/>
        </w:numPr>
        <w:ind w:left="0" w:firstLine="0"/>
        <w:jc w:val="both"/>
        <w:rPr>
          <w:rFonts w:eastAsiaTheme="minorEastAsia"/>
          <w:sz w:val="28"/>
          <w:szCs w:val="28"/>
        </w:rPr>
      </w:pPr>
      <w:r w:rsidRPr="00313773">
        <w:rPr>
          <w:sz w:val="28"/>
          <w:szCs w:val="28"/>
        </w:rPr>
        <w:t xml:space="preserve">Исследовать зависимость </w:t>
      </w:r>
      <w:r>
        <w:rPr>
          <w:sz w:val="28"/>
          <w:szCs w:val="28"/>
        </w:rPr>
        <w:t xml:space="preserve">получаемого </w:t>
      </w:r>
      <w:r w:rsidRPr="00313773">
        <w:rPr>
          <w:sz w:val="28"/>
          <w:szCs w:val="28"/>
        </w:rPr>
        <w:t>решения от величины шага сетки</w:t>
      </w:r>
      <w:r>
        <w:rPr>
          <w:sz w:val="28"/>
          <w:szCs w:val="28"/>
        </w:rPr>
        <w:t xml:space="preserve"> по пространственной и временной переменным</w:t>
      </w:r>
      <w:r w:rsidRPr="00313773">
        <w:rPr>
          <w:sz w:val="28"/>
          <w:szCs w:val="28"/>
        </w:rPr>
        <w:t>. Построить графики решений для различных значений шага.</w:t>
      </w:r>
    </w:p>
    <w:p w14:paraId="640A65B1" w14:textId="77777777" w:rsidR="00A24DAF" w:rsidRDefault="00A24DAF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11FFDB91" w14:textId="2E3B5663" w:rsidR="00A24DAF" w:rsidRDefault="006F3ECD" w:rsidP="008A7946">
      <w:pPr>
        <w:pStyle w:val="a2"/>
        <w:numPr>
          <w:ilvl w:val="0"/>
          <w:numId w:val="0"/>
        </w:numPr>
        <w:jc w:val="center"/>
        <w:rPr>
          <w:b/>
          <w:iCs/>
        </w:rPr>
      </w:pPr>
      <w:r w:rsidRPr="006F3ECD">
        <w:rPr>
          <w:b/>
          <w:iCs/>
          <w:noProof/>
        </w:rPr>
        <w:drawing>
          <wp:inline distT="0" distB="0" distL="0" distR="0" wp14:anchorId="356DD408" wp14:editId="6E399331">
            <wp:extent cx="5013336" cy="1049961"/>
            <wp:effectExtent l="0" t="0" r="0" b="0"/>
            <wp:docPr id="2036800991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00991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3654" cy="105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2500" w14:textId="0DB2156F" w:rsidR="00A24DAF" w:rsidRDefault="008A7946" w:rsidP="008A7946">
      <w:pPr>
        <w:pStyle w:val="a2"/>
        <w:numPr>
          <w:ilvl w:val="0"/>
          <w:numId w:val="0"/>
        </w:numPr>
        <w:jc w:val="center"/>
        <w:rPr>
          <w:bCs/>
          <w:color w:val="auto"/>
          <w:szCs w:val="28"/>
        </w:rPr>
      </w:pPr>
      <w:r w:rsidRPr="008A7946">
        <w:rPr>
          <w:bCs/>
          <w:iCs/>
        </w:rPr>
        <w:t xml:space="preserve">Рисунок </w:t>
      </w:r>
      <w:r w:rsidR="00183689">
        <w:rPr>
          <w:bCs/>
          <w:iCs/>
        </w:rPr>
        <w:t>8</w:t>
      </w:r>
      <w:r w:rsidRPr="008A7946">
        <w:rPr>
          <w:bCs/>
          <w:iCs/>
        </w:rPr>
        <w:t xml:space="preserve"> - </w:t>
      </w:r>
      <w:r w:rsidRPr="008A7946">
        <w:rPr>
          <w:bCs/>
          <w:color w:val="auto"/>
          <w:szCs w:val="28"/>
        </w:rPr>
        <w:t>ошибки на различных шагах сетки (консервативная схема)</w:t>
      </w:r>
    </w:p>
    <w:p w14:paraId="71DD7C9A" w14:textId="59022145" w:rsidR="004431C4" w:rsidRDefault="004431C4" w:rsidP="008A7946">
      <w:pPr>
        <w:pStyle w:val="a2"/>
        <w:numPr>
          <w:ilvl w:val="0"/>
          <w:numId w:val="0"/>
        </w:numPr>
        <w:jc w:val="center"/>
        <w:rPr>
          <w:bCs/>
          <w:iCs/>
        </w:rPr>
      </w:pPr>
      <w:r w:rsidRPr="00F140BE">
        <w:rPr>
          <w:b/>
          <w:iCs/>
          <w:noProof/>
        </w:rPr>
        <w:drawing>
          <wp:inline distT="0" distB="0" distL="0" distR="0" wp14:anchorId="41C341B0" wp14:editId="7ABBCCCF">
            <wp:extent cx="5046250" cy="1056346"/>
            <wp:effectExtent l="0" t="0" r="2540" b="0"/>
            <wp:docPr id="1885028434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440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3042" cy="105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FF45" w14:textId="2BFF43BA" w:rsidR="004431C4" w:rsidRPr="008A7946" w:rsidRDefault="004431C4" w:rsidP="008A7946">
      <w:pPr>
        <w:pStyle w:val="a2"/>
        <w:numPr>
          <w:ilvl w:val="0"/>
          <w:numId w:val="0"/>
        </w:numPr>
        <w:jc w:val="center"/>
        <w:rPr>
          <w:bCs/>
          <w:iCs/>
        </w:rPr>
      </w:pPr>
      <w:r>
        <w:rPr>
          <w:bCs/>
          <w:iCs/>
        </w:rPr>
        <w:t>Рисунок 9 – явная схема</w:t>
      </w:r>
    </w:p>
    <w:p w14:paraId="45F12B0F" w14:textId="77777777" w:rsidR="00A24DAF" w:rsidRDefault="00A24DAF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54E5FA1D" w14:textId="10B4DFED" w:rsidR="004431C4" w:rsidRPr="004431C4" w:rsidRDefault="004431C4" w:rsidP="004431C4">
      <w:pPr>
        <w:rPr>
          <w:b/>
          <w:iCs/>
        </w:rPr>
      </w:pPr>
      <w:r w:rsidRPr="004431C4">
        <w:rPr>
          <w:sz w:val="28"/>
          <w:szCs w:val="28"/>
        </w:rPr>
        <w:t>Как видно из (</w:t>
      </w:r>
      <w:r w:rsidRPr="004431C4">
        <w:rPr>
          <w:i/>
          <w:iCs/>
          <w:sz w:val="28"/>
          <w:szCs w:val="28"/>
          <w:lang w:val="en-US"/>
        </w:rPr>
        <w:fldChar w:fldCharType="begin"/>
      </w:r>
      <w:r w:rsidRPr="004431C4">
        <w:rPr>
          <w:sz w:val="28"/>
          <w:szCs w:val="28"/>
        </w:rPr>
        <w:instrText xml:space="preserve"> REF _Ref99530598 \h </w:instrText>
      </w:r>
      <w:r w:rsidRPr="004431C4">
        <w:rPr>
          <w:i/>
          <w:iCs/>
          <w:sz w:val="28"/>
          <w:szCs w:val="28"/>
          <w:lang w:val="en-US"/>
        </w:rPr>
      </w:r>
      <w:r w:rsidRPr="004431C4">
        <w:rPr>
          <w:i/>
          <w:iCs/>
          <w:sz w:val="28"/>
          <w:szCs w:val="28"/>
          <w:lang w:val="en-US"/>
        </w:rPr>
        <w:fldChar w:fldCharType="separate"/>
      </w:r>
      <w:r w:rsidRPr="004431C4">
        <w:rPr>
          <w:sz w:val="28"/>
          <w:szCs w:val="28"/>
        </w:rPr>
        <w:t xml:space="preserve">Рисунок </w:t>
      </w:r>
      <w:r>
        <w:rPr>
          <w:noProof/>
          <w:sz w:val="28"/>
          <w:szCs w:val="28"/>
        </w:rPr>
        <w:t>8</w:t>
      </w:r>
      <w:r w:rsidRPr="004431C4">
        <w:rPr>
          <w:i/>
          <w:iCs/>
          <w:sz w:val="28"/>
          <w:szCs w:val="28"/>
          <w:lang w:val="en-US"/>
        </w:rPr>
        <w:fldChar w:fldCharType="end"/>
      </w:r>
      <w:r w:rsidRPr="004431C4">
        <w:rPr>
          <w:sz w:val="28"/>
          <w:szCs w:val="28"/>
        </w:rPr>
        <w:t xml:space="preserve">, </w:t>
      </w:r>
      <w:r w:rsidRPr="004431C4">
        <w:rPr>
          <w:i/>
          <w:iCs/>
          <w:sz w:val="28"/>
          <w:szCs w:val="28"/>
          <w:lang w:val="en-US"/>
        </w:rPr>
        <w:fldChar w:fldCharType="begin"/>
      </w:r>
      <w:r w:rsidRPr="004431C4">
        <w:rPr>
          <w:sz w:val="28"/>
          <w:szCs w:val="28"/>
        </w:rPr>
        <w:instrText xml:space="preserve"> </w:instrText>
      </w:r>
      <w:r w:rsidRPr="004431C4">
        <w:rPr>
          <w:sz w:val="28"/>
          <w:szCs w:val="28"/>
          <w:lang w:val="en-US"/>
        </w:rPr>
        <w:instrText>REF</w:instrText>
      </w:r>
      <w:r w:rsidRPr="004431C4">
        <w:rPr>
          <w:sz w:val="28"/>
          <w:szCs w:val="28"/>
        </w:rPr>
        <w:instrText xml:space="preserve"> _</w:instrText>
      </w:r>
      <w:r w:rsidRPr="004431C4">
        <w:rPr>
          <w:sz w:val="28"/>
          <w:szCs w:val="28"/>
          <w:lang w:val="en-US"/>
        </w:rPr>
        <w:instrText>Ref</w:instrText>
      </w:r>
      <w:r w:rsidRPr="004431C4">
        <w:rPr>
          <w:sz w:val="28"/>
          <w:szCs w:val="28"/>
        </w:rPr>
        <w:instrText>99530612 \</w:instrText>
      </w:r>
      <w:r w:rsidRPr="004431C4">
        <w:rPr>
          <w:sz w:val="28"/>
          <w:szCs w:val="28"/>
          <w:lang w:val="en-US"/>
        </w:rPr>
        <w:instrText>h</w:instrText>
      </w:r>
      <w:r w:rsidRPr="004431C4">
        <w:rPr>
          <w:sz w:val="28"/>
          <w:szCs w:val="28"/>
        </w:rPr>
        <w:instrText xml:space="preserve"> </w:instrText>
      </w:r>
      <w:r w:rsidRPr="004431C4">
        <w:rPr>
          <w:i/>
          <w:iCs/>
          <w:sz w:val="28"/>
          <w:szCs w:val="28"/>
          <w:lang w:val="en-US"/>
        </w:rPr>
      </w:r>
      <w:r w:rsidRPr="004431C4">
        <w:rPr>
          <w:i/>
          <w:iCs/>
          <w:sz w:val="28"/>
          <w:szCs w:val="28"/>
          <w:lang w:val="en-US"/>
        </w:rPr>
        <w:fldChar w:fldCharType="separate"/>
      </w:r>
      <w:r w:rsidRPr="004431C4">
        <w:rPr>
          <w:sz w:val="28"/>
          <w:szCs w:val="28"/>
        </w:rPr>
        <w:t xml:space="preserve">Рисунок </w:t>
      </w:r>
      <w:r>
        <w:rPr>
          <w:noProof/>
          <w:szCs w:val="28"/>
        </w:rPr>
        <w:t>9</w:t>
      </w:r>
      <w:r w:rsidRPr="004431C4">
        <w:rPr>
          <w:i/>
          <w:iCs/>
          <w:sz w:val="28"/>
          <w:szCs w:val="28"/>
          <w:lang w:val="en-US"/>
        </w:rPr>
        <w:fldChar w:fldCharType="end"/>
      </w:r>
      <w:r w:rsidRPr="004431C4">
        <w:rPr>
          <w:sz w:val="28"/>
          <w:szCs w:val="28"/>
        </w:rPr>
        <w:t>) погрешности одинаковы, значит консервативная схема работает верно.</w:t>
      </w:r>
    </w:p>
    <w:p w14:paraId="384CED1A" w14:textId="77777777" w:rsidR="00A24DAF" w:rsidRDefault="00A24DAF" w:rsidP="006F562E">
      <w:pPr>
        <w:pStyle w:val="a2"/>
        <w:numPr>
          <w:ilvl w:val="0"/>
          <w:numId w:val="0"/>
        </w:numPr>
        <w:jc w:val="left"/>
        <w:rPr>
          <w:b/>
          <w:iCs/>
        </w:rPr>
      </w:pPr>
    </w:p>
    <w:p w14:paraId="3B7F4161" w14:textId="6EDCA0EA" w:rsidR="00A24DAF" w:rsidRDefault="000E26D1" w:rsidP="0053198F">
      <w:pPr>
        <w:pStyle w:val="a2"/>
        <w:numPr>
          <w:ilvl w:val="0"/>
          <w:numId w:val="0"/>
        </w:numPr>
        <w:jc w:val="center"/>
        <w:rPr>
          <w:b/>
          <w:iCs/>
        </w:rPr>
      </w:pPr>
      <w:r w:rsidRPr="000E26D1">
        <w:rPr>
          <w:b/>
          <w:iCs/>
          <w:noProof/>
        </w:rPr>
        <w:drawing>
          <wp:inline distT="0" distB="0" distL="0" distR="0" wp14:anchorId="21161BC8" wp14:editId="0ED9FC9F">
            <wp:extent cx="3772423" cy="3570152"/>
            <wp:effectExtent l="0" t="0" r="0" b="0"/>
            <wp:docPr id="1204992860" name="Рисунок 1" descr="Изображение выглядит как диаграмма, линия, дизайн, куб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92860" name="Рисунок 1" descr="Изображение выглядит как диаграмма, линия, дизайн, куб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1565" cy="357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6F76" w14:textId="35436275" w:rsidR="00A24DAF" w:rsidRPr="0053198F" w:rsidRDefault="0053198F" w:rsidP="0053198F">
      <w:pPr>
        <w:pStyle w:val="a2"/>
        <w:numPr>
          <w:ilvl w:val="0"/>
          <w:numId w:val="0"/>
        </w:numPr>
        <w:jc w:val="center"/>
        <w:rPr>
          <w:bCs/>
          <w:iCs/>
        </w:rPr>
      </w:pPr>
      <w:r w:rsidRPr="0053198F">
        <w:rPr>
          <w:bCs/>
          <w:iCs/>
        </w:rPr>
        <w:t xml:space="preserve">Рисунок </w:t>
      </w:r>
      <w:r w:rsidR="00183689">
        <w:rPr>
          <w:bCs/>
          <w:iCs/>
        </w:rPr>
        <w:t>9</w:t>
      </w:r>
      <w:r w:rsidRPr="0053198F">
        <w:rPr>
          <w:bCs/>
          <w:iCs/>
        </w:rPr>
        <w:t xml:space="preserve"> – график решения (консервативная схема)</w:t>
      </w:r>
    </w:p>
    <w:p w14:paraId="351BED83" w14:textId="77777777" w:rsidR="00480756" w:rsidRPr="000E7B7C" w:rsidRDefault="00480756" w:rsidP="006F562E">
      <w:pPr>
        <w:pStyle w:val="a2"/>
        <w:numPr>
          <w:ilvl w:val="0"/>
          <w:numId w:val="0"/>
        </w:numPr>
        <w:jc w:val="left"/>
        <w:rPr>
          <w:bCs/>
          <w:iCs/>
        </w:rPr>
      </w:pPr>
    </w:p>
    <w:p w14:paraId="205D3C9A" w14:textId="1E030DAC" w:rsidR="006F562E" w:rsidRDefault="006F562E" w:rsidP="006F562E">
      <w:pPr>
        <w:pStyle w:val="a2"/>
        <w:numPr>
          <w:ilvl w:val="0"/>
          <w:numId w:val="0"/>
        </w:numPr>
        <w:jc w:val="left"/>
        <w:rPr>
          <w:b/>
          <w:bCs/>
        </w:rPr>
      </w:pPr>
      <w:r w:rsidRPr="00FD060C">
        <w:lastRenderedPageBreak/>
        <w:t xml:space="preserve">  </w:t>
      </w:r>
      <w:r w:rsidRPr="006F562E">
        <w:rPr>
          <w:b/>
          <w:bCs/>
        </w:rPr>
        <w:t>Заключение</w:t>
      </w:r>
    </w:p>
    <w:p w14:paraId="6FB71504" w14:textId="77777777" w:rsidR="006F562E" w:rsidRPr="00AB532E" w:rsidRDefault="006F562E" w:rsidP="006F562E">
      <w:pPr>
        <w:pStyle w:val="a2"/>
        <w:numPr>
          <w:ilvl w:val="0"/>
          <w:numId w:val="0"/>
        </w:numPr>
        <w:jc w:val="left"/>
        <w:rPr>
          <w:b/>
          <w:bCs/>
        </w:rPr>
      </w:pPr>
    </w:p>
    <w:p w14:paraId="46E4BCF1" w14:textId="3DAEA32F" w:rsidR="006F562E" w:rsidRDefault="006F562E" w:rsidP="006F562E">
      <w:pPr>
        <w:pStyle w:val="a2"/>
        <w:numPr>
          <w:ilvl w:val="0"/>
          <w:numId w:val="0"/>
        </w:numPr>
        <w:jc w:val="left"/>
        <w:rPr>
          <w:b/>
          <w:bCs/>
        </w:rPr>
      </w:pPr>
      <w:r>
        <w:rPr>
          <w:b/>
          <w:bCs/>
        </w:rPr>
        <w:t>Вывод</w:t>
      </w:r>
      <w:r w:rsidRPr="00AB532E">
        <w:rPr>
          <w:b/>
          <w:bCs/>
        </w:rPr>
        <w:t>:</w:t>
      </w:r>
    </w:p>
    <w:p w14:paraId="52BDA5C3" w14:textId="5A9BB2BA" w:rsidR="008A7946" w:rsidRPr="001878DE" w:rsidRDefault="004D3379" w:rsidP="008A7946">
      <w:pPr>
        <w:rPr>
          <w:sz w:val="28"/>
          <w:szCs w:val="28"/>
        </w:rPr>
      </w:pPr>
      <w:r w:rsidRPr="008A7946">
        <w:rPr>
          <w:sz w:val="28"/>
          <w:szCs w:val="28"/>
        </w:rPr>
        <w:t>В ходе выполнения данной лабораторной работы</w:t>
      </w:r>
      <w:r w:rsidRPr="004D3379">
        <w:t xml:space="preserve"> </w:t>
      </w:r>
      <w:r w:rsidR="008A7946">
        <w:rPr>
          <w:sz w:val="28"/>
          <w:szCs w:val="28"/>
        </w:rPr>
        <w:t>был получен</w:t>
      </w:r>
      <w:r w:rsidR="008A7946" w:rsidRPr="004D3379">
        <w:rPr>
          <w:sz w:val="28"/>
          <w:szCs w:val="28"/>
        </w:rPr>
        <w:t xml:space="preserve"> </w:t>
      </w:r>
      <w:r w:rsidR="008A7946" w:rsidRPr="007B1D7F">
        <w:rPr>
          <w:sz w:val="28"/>
          <w:szCs w:val="28"/>
        </w:rPr>
        <w:t>навык численного решения линейных и нелинейных начально-краевых задач для уравнений параболического типа с использованием различных конечно-разностных схем на примере задачи для одномерного уравнения теплопроводности с источником.</w:t>
      </w:r>
    </w:p>
    <w:p w14:paraId="23C7A917" w14:textId="508D1D14" w:rsidR="006F562E" w:rsidRDefault="006F562E" w:rsidP="00AB532E">
      <w:pPr>
        <w:pStyle w:val="a2"/>
        <w:numPr>
          <w:ilvl w:val="0"/>
          <w:numId w:val="0"/>
        </w:numPr>
        <w:jc w:val="left"/>
      </w:pPr>
    </w:p>
    <w:p w14:paraId="5FE01A22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3F4048B5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3F2B4B49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00205433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1A87DCCC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2E30C225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2C8327A0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4A988A38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3DEDC506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1DE3C78B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0E17CA82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13D25730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274A1533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3139F2D7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2539DBDE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258DD2D5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7920E0E2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6CC7F02C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6BE58E1A" w14:textId="77777777" w:rsidR="00AB532E" w:rsidRDefault="00AB532E" w:rsidP="00AB532E">
      <w:pPr>
        <w:pStyle w:val="a2"/>
        <w:numPr>
          <w:ilvl w:val="0"/>
          <w:numId w:val="0"/>
        </w:numPr>
        <w:jc w:val="left"/>
      </w:pPr>
    </w:p>
    <w:p w14:paraId="786ABBF4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349E10E4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6359885C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7A9B7BA8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72CD1AD6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21460198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4DC88090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2ADB0B18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6F4E18B8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7076563F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1B05FB73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4CD91C24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28530020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57F47509" w14:textId="77777777" w:rsidR="00996175" w:rsidRDefault="00996175" w:rsidP="00AB532E">
      <w:pPr>
        <w:pStyle w:val="a2"/>
        <w:numPr>
          <w:ilvl w:val="0"/>
          <w:numId w:val="0"/>
        </w:numPr>
        <w:jc w:val="left"/>
      </w:pPr>
    </w:p>
    <w:p w14:paraId="6343F7FE" w14:textId="77777777" w:rsidR="00996175" w:rsidRDefault="00996175" w:rsidP="00AB532E">
      <w:pPr>
        <w:pStyle w:val="a2"/>
        <w:numPr>
          <w:ilvl w:val="0"/>
          <w:numId w:val="0"/>
        </w:numPr>
        <w:jc w:val="left"/>
      </w:pPr>
    </w:p>
    <w:p w14:paraId="7C4DD923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1D05EAD1" w14:textId="77777777" w:rsidR="00BB133F" w:rsidRDefault="00BB133F" w:rsidP="00AB532E">
      <w:pPr>
        <w:pStyle w:val="a2"/>
        <w:numPr>
          <w:ilvl w:val="0"/>
          <w:numId w:val="0"/>
        </w:numPr>
        <w:jc w:val="left"/>
      </w:pPr>
    </w:p>
    <w:p w14:paraId="626DA2DA" w14:textId="77777777" w:rsidR="00996175" w:rsidRDefault="00996175" w:rsidP="00AB532E">
      <w:pPr>
        <w:pStyle w:val="a2"/>
        <w:numPr>
          <w:ilvl w:val="0"/>
          <w:numId w:val="0"/>
        </w:numPr>
        <w:jc w:val="left"/>
      </w:pPr>
    </w:p>
    <w:p w14:paraId="2C5B70ED" w14:textId="2387520D" w:rsidR="00AB532E" w:rsidRPr="006D3731" w:rsidRDefault="00AB532E" w:rsidP="00AB532E">
      <w:pPr>
        <w:pStyle w:val="a2"/>
        <w:numPr>
          <w:ilvl w:val="0"/>
          <w:numId w:val="0"/>
        </w:numPr>
        <w:jc w:val="left"/>
        <w:rPr>
          <w:b/>
          <w:bCs/>
          <w:lang w:val="en-US"/>
        </w:rPr>
      </w:pPr>
      <w:r w:rsidRPr="00AB532E">
        <w:rPr>
          <w:b/>
          <w:bCs/>
        </w:rPr>
        <w:lastRenderedPageBreak/>
        <w:t xml:space="preserve">     Листинг</w:t>
      </w:r>
      <w:r w:rsidRPr="006D3731">
        <w:rPr>
          <w:b/>
          <w:bCs/>
          <w:lang w:val="en-US"/>
        </w:rPr>
        <w:t xml:space="preserve"> </w:t>
      </w:r>
      <w:r w:rsidRPr="00AB532E">
        <w:rPr>
          <w:b/>
          <w:bCs/>
        </w:rPr>
        <w:t>программы</w:t>
      </w:r>
    </w:p>
    <w:p w14:paraId="1DF3F0D4" w14:textId="6A3468D5" w:rsidR="00AB532E" w:rsidRPr="006D3731" w:rsidRDefault="00AB532E" w:rsidP="00BB133F">
      <w:pPr>
        <w:pStyle w:val="a2"/>
        <w:numPr>
          <w:ilvl w:val="0"/>
          <w:numId w:val="0"/>
        </w:numPr>
        <w:jc w:val="left"/>
        <w:rPr>
          <w:sz w:val="16"/>
          <w:szCs w:val="16"/>
          <w:lang w:val="en-US"/>
        </w:rPr>
      </w:pPr>
    </w:p>
    <w:p w14:paraId="04F12B14" w14:textId="19BF6960" w:rsidR="0061554B" w:rsidRPr="006D3731" w:rsidRDefault="0061554B" w:rsidP="00BB133F">
      <w:pPr>
        <w:pStyle w:val="a2"/>
        <w:numPr>
          <w:ilvl w:val="0"/>
          <w:numId w:val="0"/>
        </w:numPr>
        <w:jc w:val="left"/>
        <w:rPr>
          <w:szCs w:val="28"/>
          <w:u w:val="single"/>
          <w:lang w:val="en-US"/>
        </w:rPr>
      </w:pPr>
      <w:r>
        <w:rPr>
          <w:szCs w:val="28"/>
          <w:u w:val="single"/>
        </w:rPr>
        <w:t>Задание</w:t>
      </w:r>
      <w:r w:rsidRPr="006D3731">
        <w:rPr>
          <w:szCs w:val="28"/>
          <w:u w:val="single"/>
          <w:lang w:val="en-US"/>
        </w:rPr>
        <w:t xml:space="preserve"> 1</w:t>
      </w:r>
    </w:p>
    <w:p w14:paraId="3F16C5FE" w14:textId="77777777" w:rsidR="0061554B" w:rsidRPr="006D3731" w:rsidRDefault="0061554B" w:rsidP="006155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320F9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4E8CCE39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&lt;fstream&gt;</w:t>
      </w:r>
    </w:p>
    <w:p w14:paraId="0AD04DA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14:paraId="743FDD8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&lt;cmath&gt;</w:t>
      </w:r>
    </w:p>
    <w:p w14:paraId="51235AE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&lt;vector&gt;</w:t>
      </w:r>
    </w:p>
    <w:p w14:paraId="5463A40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&lt;iomanip&gt;</w:t>
      </w:r>
    </w:p>
    <w:p w14:paraId="0D98F61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&lt;time.h&gt;</w:t>
      </w:r>
    </w:p>
    <w:p w14:paraId="40259DC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E21E74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constexpr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pi = 3.14159265358979323846;</w:t>
      </w:r>
    </w:p>
    <w:p w14:paraId="75B36E47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F9A9CF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69859835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2D24A9" w14:textId="4F7FDC0E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sol(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</w:p>
    <w:p w14:paraId="6FE4477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39601B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cos(pi * </w:t>
      </w: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CCD65FC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ECE427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9D8F23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</w:t>
      </w:r>
    </w:p>
    <w:p w14:paraId="22D06B1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0A82B2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setlocale(</w:t>
      </w:r>
      <w:r w:rsidRPr="006F3ECD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"Russian"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9FDFCBD" w14:textId="77777777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D373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D37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m = { 10, 20, 40, 100, 200};</w:t>
      </w:r>
    </w:p>
    <w:p w14:paraId="5FD59EB9" w14:textId="261D5CDA" w:rsid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&gt; h; </w:t>
      </w:r>
    </w:p>
    <w:p w14:paraId="213704AA" w14:textId="77777777" w:rsid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0721059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ofstream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file(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"results1.txt"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2EA084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(!file.is_open()) {</w:t>
      </w:r>
    </w:p>
    <w:p w14:paraId="274BDBB1" w14:textId="77777777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cerr</w:t>
      </w: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6D373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6D373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6D373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открытия</w:t>
      </w:r>
      <w:r w:rsidRPr="006D373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файла</w:t>
      </w:r>
      <w:r w:rsidRPr="006D373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!"</w:t>
      </w: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6D3731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437D79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1;</w:t>
      </w:r>
    </w:p>
    <w:p w14:paraId="0D57725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ECB027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D2AA7A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setw(20)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"h(x)"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setw(20)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"tau"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setw(20)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Погрешность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setw(20)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Время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сек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686DDD5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setfill(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'-'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setw(80)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"-"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setfill(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 '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59D27887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66A5E9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file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setw(20)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"h(x)"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setw(20)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"tau"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setw(20)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Погрешность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setw(20)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Время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сек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4EF7D7C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file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setfill(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'-'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setw(80)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"-"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setfill(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 '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151EAC9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CEE907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0; k &lt; m.size(); k++)</w:t>
      </w:r>
    </w:p>
    <w:p w14:paraId="20CE8DC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F21FC2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clock_t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start = clock();</w:t>
      </w:r>
    </w:p>
    <w:p w14:paraId="45D2935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 = 0, diff;</w:t>
      </w:r>
    </w:p>
    <w:p w14:paraId="3A6A8B0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F3E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&gt;&gt; u;</w:t>
      </w:r>
    </w:p>
    <w:p w14:paraId="24637384" w14:textId="0C6BCEE4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h_val = 1.0 / (m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- 1); </w:t>
      </w:r>
    </w:p>
    <w:p w14:paraId="165353BD" w14:textId="1EECB26F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37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tau = 0.5 * h_val * h_val; </w:t>
      </w:r>
    </w:p>
    <w:p w14:paraId="15C049C3" w14:textId="7986093D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37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round(1.0 / tau) + 1; </w:t>
      </w:r>
    </w:p>
    <w:p w14:paraId="0CDA77FD" w14:textId="77777777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439D697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h.push_back(h_val);</w:t>
      </w:r>
    </w:p>
    <w:p w14:paraId="29EA22BE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u.resize(n, </w:t>
      </w:r>
      <w:r w:rsidRPr="006F3E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&gt;(m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16439C3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0699BA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m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</w:t>
      </w:r>
    </w:p>
    <w:p w14:paraId="1E85B6E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AC6965C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u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i * h_val;</w:t>
      </w:r>
    </w:p>
    <w:p w14:paraId="7F83041C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041AB5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2563A1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1; j &lt; n; j++)</w:t>
      </w:r>
    </w:p>
    <w:p w14:paraId="50FF3AE7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A8392B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1; i &lt; m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- 1; i++)</w:t>
      </w:r>
    </w:p>
    <w:p w14:paraId="54A199A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D0A14B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u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tau / (h_val * h_val) * (u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- 1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 - 1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- 2 * u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- 1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u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- 1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 + 1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6C9C85C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+ tau * (pi * pi * j * tau + 1) * cos(pi * i * h_val) + u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- 1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6185261" w14:textId="77777777" w:rsid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0966717" w14:textId="2A34CD76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u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u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h_val; </w:t>
      </w:r>
    </w:p>
    <w:p w14:paraId="34FDCF2C" w14:textId="46BAEEE6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u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1 - j * tau; </w:t>
      </w:r>
    </w:p>
    <w:p w14:paraId="0801A175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19BAA25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DB2077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clock_t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 = clock();</w:t>
      </w:r>
    </w:p>
    <w:p w14:paraId="7079329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seconds =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)(end - start) / </w:t>
      </w:r>
      <w:r w:rsidRPr="006F3ECD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CLOCKS_PER_SEC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496E85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CE689B7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n; j++)</w:t>
      </w:r>
    </w:p>
    <w:p w14:paraId="633E1DD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10B1AA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m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</w:t>
      </w:r>
    </w:p>
    <w:p w14:paraId="020AE4F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6FFBA10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diff = abs(u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sol(j * tau, i * h_val));</w:t>
      </w:r>
    </w:p>
    <w:p w14:paraId="4B91F73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(diff &gt; M) {</w:t>
      </w:r>
    </w:p>
    <w:p w14:paraId="39C4FBA0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M = diff;</w:t>
      </w:r>
    </w:p>
    <w:p w14:paraId="54F6076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D8627C5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EB0A35C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977BE6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cout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setw(20)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h_val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setw(20)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tau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setw(20)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setw(20)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seconds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01CFBE20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file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setw(20)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h_val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setw(20)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tau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setw(20)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setw(20)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seconds </w:t>
      </w:r>
      <w:r w:rsidRPr="006F3EC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19BD834E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6630B3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0B269E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file.close();</w:t>
      </w:r>
    </w:p>
    <w:p w14:paraId="0796188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24383A94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4F88212" w14:textId="2713CABE" w:rsidR="0061554B" w:rsidRPr="00C0596C" w:rsidRDefault="0061554B" w:rsidP="0061554B">
      <w:pPr>
        <w:pStyle w:val="a2"/>
        <w:numPr>
          <w:ilvl w:val="0"/>
          <w:numId w:val="0"/>
        </w:numPr>
        <w:jc w:val="left"/>
        <w:rPr>
          <w:rFonts w:eastAsiaTheme="minorHAnsi"/>
          <w:szCs w:val="28"/>
          <w:u w:val="single"/>
          <w:lang w:val="en-US" w:eastAsia="en-US"/>
        </w:rPr>
      </w:pPr>
      <w:r>
        <w:rPr>
          <w:rFonts w:eastAsiaTheme="minorHAnsi"/>
          <w:szCs w:val="28"/>
          <w:u w:val="single"/>
          <w:lang w:eastAsia="en-US"/>
        </w:rPr>
        <w:t>Задание</w:t>
      </w:r>
      <w:r w:rsidRPr="00C0596C">
        <w:rPr>
          <w:rFonts w:eastAsiaTheme="minorHAnsi"/>
          <w:szCs w:val="28"/>
          <w:u w:val="single"/>
          <w:lang w:val="en-US" w:eastAsia="en-US"/>
        </w:rPr>
        <w:t xml:space="preserve"> 2</w:t>
      </w:r>
    </w:p>
    <w:p w14:paraId="4E2CCCD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_USE_MATH_DEFINES</w:t>
      </w:r>
    </w:p>
    <w:p w14:paraId="27BA4A50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30C1B77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&lt;vector&gt;</w:t>
      </w:r>
    </w:p>
    <w:p w14:paraId="12A8AA0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&lt;math.h&gt;</w:t>
      </w:r>
    </w:p>
    <w:p w14:paraId="6B90695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&lt;iomanip&gt;</w:t>
      </w:r>
    </w:p>
    <w:p w14:paraId="1E255C4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&lt;stdexcept&gt;</w:t>
      </w:r>
    </w:p>
    <w:p w14:paraId="1A51385B" w14:textId="3A82AA9F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&lt;cmath&gt;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38EBAF8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B8EDC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05861C0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EDBEE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TripleDiag(vector&lt;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A,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B,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C,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D) {</w:t>
      </w:r>
    </w:p>
    <w:p w14:paraId="2FC1DB5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P(A.size());</w:t>
      </w:r>
    </w:p>
    <w:p w14:paraId="3B088B9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Q(A.size());</w:t>
      </w:r>
    </w:p>
    <w:p w14:paraId="51E125A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X(A.size());</w:t>
      </w:r>
    </w:p>
    <w:p w14:paraId="456D8DA5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A.size();</w:t>
      </w:r>
    </w:p>
    <w:p w14:paraId="16DFCBF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P[0] = C[0] / B[0];</w:t>
      </w:r>
    </w:p>
    <w:p w14:paraId="22A047C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Q[0] = D[0] / B[0];</w:t>
      </w:r>
    </w:p>
    <w:p w14:paraId="79ED711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1; i &lt; N; ++i) {</w:t>
      </w:r>
    </w:p>
    <w:p w14:paraId="25190947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 &lt; N - 1)</w:t>
      </w:r>
    </w:p>
    <w:p w14:paraId="4C85B4F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P[i] = C[i] / (B[i] - A[i] * P[i - 1]);</w:t>
      </w:r>
    </w:p>
    <w:p w14:paraId="407D6A10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Q[i] = (D[i] - A[i] * Q[i - 1]) / (B[i] - A[i] * P[i - 1]);</w:t>
      </w:r>
    </w:p>
    <w:p w14:paraId="265AAFF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01D93D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888C0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X[N - 1] = Q[N - 1];</w:t>
      </w:r>
    </w:p>
    <w:p w14:paraId="08701C5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N - 2; i &gt;= 0; --i) {</w:t>
      </w:r>
    </w:p>
    <w:p w14:paraId="4FFBBDD9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X[i] = Q[i] - P[i] * X[i + 1];</w:t>
      </w:r>
    </w:p>
    <w:p w14:paraId="07AF06E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0A9647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D7F6C0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X;</w:t>
      </w:r>
    </w:p>
    <w:p w14:paraId="7C5F9FEE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B875C6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2F1C24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u1_func(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t) {</w:t>
      </w:r>
    </w:p>
    <w:p w14:paraId="5FB5E67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+ t * cos(M_PI * x);</w:t>
      </w:r>
    </w:p>
    <w:p w14:paraId="60566B0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E5577B5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DE5E7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z2_p1() {</w:t>
      </w:r>
    </w:p>
    <w:p w14:paraId="70DB54B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nX{ 10, 20, 40, 100, 200 };</w:t>
      </w:r>
    </w:p>
    <w:p w14:paraId="294F08D7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nT;</w:t>
      </w:r>
    </w:p>
    <w:p w14:paraId="5812F7D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BB0E34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&lt;&lt; setw(20) &lt;&lt;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"h(x)"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setw(20) &lt;&lt;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"tau"</w:t>
      </w:r>
    </w:p>
    <w:p w14:paraId="251CE0F2" w14:textId="77777777" w:rsid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&lt;&lt; setw(20) 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"Погрешность"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&lt;&lt; setw(20) 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"Время, сек"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&lt;&lt; endl;</w:t>
      </w:r>
    </w:p>
    <w:p w14:paraId="5FEE67A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 &lt;&lt; setfill(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'-'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&lt;&lt; setw(80) &lt;&lt;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"-"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setfill(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 '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&lt;&lt; endl;</w:t>
      </w:r>
    </w:p>
    <w:p w14:paraId="580B2CE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C7C0A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nX.size(); i++) {</w:t>
      </w:r>
    </w:p>
    <w:p w14:paraId="6D370C8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clock_t start = clock();</w:t>
      </w:r>
    </w:p>
    <w:p w14:paraId="73E9726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hx = 1. / (nX[i] - 1);</w:t>
      </w:r>
    </w:p>
    <w:p w14:paraId="5DD70347" w14:textId="41D86F00" w:rsid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ht = 0.5 * hx * hx; </w:t>
      </w:r>
    </w:p>
    <w:p w14:paraId="1CA5B29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nt = round(1.0 / ht) + 1;</w:t>
      </w:r>
    </w:p>
    <w:p w14:paraId="1BC1A8CC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nT.push_back(nt);</w:t>
      </w:r>
    </w:p>
    <w:p w14:paraId="6F754E55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24B03E0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vector&lt;vector&lt;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&gt;&gt; M(nt,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&gt;(nX[i]));</w:t>
      </w:r>
    </w:p>
    <w:p w14:paraId="12E0588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A(nX[i]), B(nX[i]), C(nX[i]), D(nX[i]);</w:t>
      </w:r>
    </w:p>
    <w:p w14:paraId="43B2118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54063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0; k &lt; nX[i]; k++) {</w:t>
      </w:r>
    </w:p>
    <w:p w14:paraId="417FF9DF" w14:textId="77777777" w:rsid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M[0][k] = k * hx;</w:t>
      </w:r>
    </w:p>
    <w:p w14:paraId="65A1C430" w14:textId="77777777" w:rsid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9F06006" w14:textId="77777777" w:rsid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95968D7" w14:textId="77777777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A[0] = -1;</w:t>
      </w:r>
    </w:p>
    <w:p w14:paraId="5617D898" w14:textId="77777777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B[0] = 1;</w:t>
      </w:r>
    </w:p>
    <w:p w14:paraId="6BDD2CE9" w14:textId="77777777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C[0] = 0;</w:t>
      </w:r>
    </w:p>
    <w:p w14:paraId="1F10E3DA" w14:textId="77777777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D[0] = 1;</w:t>
      </w:r>
    </w:p>
    <w:p w14:paraId="6601E9C0" w14:textId="77777777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10279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1; k &lt; nX[i] - 1; k++) {</w:t>
      </w:r>
    </w:p>
    <w:p w14:paraId="63CCBE60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A[k] = -1. / hx / hx;</w:t>
      </w:r>
    </w:p>
    <w:p w14:paraId="40B04AE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B[k] = 1. / ht + 2. / hx / hx;</w:t>
      </w:r>
    </w:p>
    <w:p w14:paraId="46359585" w14:textId="77777777" w:rsid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C[k] = -1. / hx / hx;</w:t>
      </w:r>
    </w:p>
    <w:p w14:paraId="10B5EBDB" w14:textId="77777777" w:rsid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E25F08C" w14:textId="77777777" w:rsid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A9550AE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A[nX[i] - 1] = 0;</w:t>
      </w:r>
    </w:p>
    <w:p w14:paraId="5D4509A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B[nX[i] - 1] = 1;</w:t>
      </w:r>
    </w:p>
    <w:p w14:paraId="3C8FA32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C[nX[i] - 1] = 0;</w:t>
      </w:r>
    </w:p>
    <w:p w14:paraId="6D721EEC" w14:textId="77777777" w:rsid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D[nX[i] - 1] = 1 - ht;</w:t>
      </w:r>
    </w:p>
    <w:p w14:paraId="4E194031" w14:textId="77777777" w:rsid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52545A7" w14:textId="77777777" w:rsid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(ht / (hx * hx) &gt; 0.5) {</w:t>
      </w:r>
    </w:p>
    <w:p w14:paraId="21EDCF0B" w14:textId="77777777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cerr 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"Условие устойчивости нарушено!"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&lt;&lt; endl;</w:t>
      </w:r>
    </w:p>
    <w:p w14:paraId="3B2C9564" w14:textId="77777777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exit(1);</w:t>
      </w:r>
    </w:p>
    <w:p w14:paraId="386BE03D" w14:textId="77777777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D8665DE" w14:textId="77777777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9BC965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1; j &lt; nt; j++) {</w:t>
      </w:r>
    </w:p>
    <w:p w14:paraId="3789F6E4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= j * ht;</w:t>
      </w:r>
    </w:p>
    <w:p w14:paraId="42D1627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D[0] = 1;</w:t>
      </w:r>
    </w:p>
    <w:p w14:paraId="75BA6C2E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1; k &lt; nX[i] - 1; k++) {</w:t>
      </w:r>
    </w:p>
    <w:p w14:paraId="0BD5067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D[k] = M[j - 1][k] / ht + (M_PI * M_PI * t + 1) * cos(M_PI * k * hx);</w:t>
      </w:r>
    </w:p>
    <w:p w14:paraId="0665D07C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AFBE2F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D[nX[i] - 1] = 1 - t;</w:t>
      </w:r>
    </w:p>
    <w:p w14:paraId="7C3DEC5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M[j] = TripleDiag(A, B, C, D);</w:t>
      </w:r>
    </w:p>
    <w:p w14:paraId="6EA1FAE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722B267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22EE7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clock_t end = clock();</w:t>
      </w:r>
    </w:p>
    <w:p w14:paraId="7C2304EC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time =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)(end - start) / CLOCKS_PER_SEC;</w:t>
      </w:r>
    </w:p>
    <w:p w14:paraId="6680CCB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C97DD7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max_dif = 0;</w:t>
      </w:r>
    </w:p>
    <w:p w14:paraId="4AED50FC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1; k &lt; nX[i]; k++) {</w:t>
      </w:r>
    </w:p>
    <w:p w14:paraId="0D48B00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dif = std::abs(u1_func(k * hx, (nt - 1) * ht) - M[nt - 1][k]);</w:t>
      </w:r>
    </w:p>
    <w:p w14:paraId="38951C1C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(dif &gt; max_dif) max_dif = dif;</w:t>
      </w:r>
    </w:p>
    <w:p w14:paraId="4B6440C7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015EDA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4A2370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cout &lt;&lt; fixed &lt;&lt; setprecision(6)</w:t>
      </w:r>
    </w:p>
    <w:p w14:paraId="6B3E536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&lt;&lt; setw(20) &lt;&lt; hx &lt;&lt; setw(20) &lt;&lt; ht</w:t>
      </w:r>
    </w:p>
    <w:p w14:paraId="5111AC5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&lt;&lt; setw(20) &lt;&lt; max_dif &lt;&lt; setw(20) &lt;&lt; time &lt;&lt; endl;</w:t>
      </w:r>
    </w:p>
    <w:p w14:paraId="2E0C97D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11BBAA8" w14:textId="105C7405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FD48CA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>void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z2_p2() {</w:t>
      </w:r>
    </w:p>
    <w:p w14:paraId="7824E9C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nX{ 10, 20, 40, 100, 200 };</w:t>
      </w:r>
    </w:p>
    <w:p w14:paraId="3B28CAC9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nT;</w:t>
      </w:r>
    </w:p>
    <w:p w14:paraId="26F85F0E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163745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&lt;&lt;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Метод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Кранка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Николсона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endl;</w:t>
      </w:r>
    </w:p>
    <w:p w14:paraId="7F73797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&lt;&lt; setw(20) &lt;&lt;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"h(x)"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setw(20) &lt;&lt;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"tau"</w:t>
      </w:r>
    </w:p>
    <w:p w14:paraId="0C086D41" w14:textId="77777777" w:rsid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&lt;&lt; setw(20) 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"Погрешность"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&lt;&lt; setw(20) 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"Время, сек"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&lt;&lt; endl;</w:t>
      </w:r>
    </w:p>
    <w:p w14:paraId="3A541CF9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 &lt;&lt; setfill(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'-'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&lt;&lt; setw(80) &lt;&lt;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"-"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setfill(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 '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&lt;&lt; endl;</w:t>
      </w:r>
    </w:p>
    <w:p w14:paraId="47E84570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4BCB06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nX.size(); i++) {</w:t>
      </w:r>
    </w:p>
    <w:p w14:paraId="45C75925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clock_t start = clock();</w:t>
      </w:r>
    </w:p>
    <w:p w14:paraId="0BB3CD77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hx = 1. / (nX[i] - 1);</w:t>
      </w:r>
    </w:p>
    <w:p w14:paraId="0BDE0CB9" w14:textId="085185B2" w:rsid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ht = 0.5 * hx * hx;</w:t>
      </w:r>
    </w:p>
    <w:p w14:paraId="609ADB6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nt = round(1.0 / ht) + 1;</w:t>
      </w:r>
    </w:p>
    <w:p w14:paraId="2FE052E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nT.push_back(nt);</w:t>
      </w:r>
    </w:p>
    <w:p w14:paraId="4BD9B9F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BF31B5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vector&lt;vector&lt;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&gt;&gt; M(nt,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&gt;(nX[i]));</w:t>
      </w:r>
    </w:p>
    <w:p w14:paraId="13E2E0D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A(nX[i]), B(nX[i]), C(nX[i]), D(nX[i]);</w:t>
      </w:r>
    </w:p>
    <w:p w14:paraId="01D799B5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4A5ED6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0; k &lt; nX[i]; k++) {</w:t>
      </w:r>
    </w:p>
    <w:p w14:paraId="0C92732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M[0][k] = k * hx;</w:t>
      </w:r>
    </w:p>
    <w:p w14:paraId="695838A4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881E27C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060A9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A[0] = -1;</w:t>
      </w:r>
    </w:p>
    <w:p w14:paraId="4DD1FD1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B[0] = 1;</w:t>
      </w:r>
    </w:p>
    <w:p w14:paraId="0BE7C70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C[0] = 0;</w:t>
      </w:r>
    </w:p>
    <w:p w14:paraId="55CA552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D[0] = 1;</w:t>
      </w:r>
    </w:p>
    <w:p w14:paraId="4E322A5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062FE9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1; k &lt; nX[i] - 1; k++) {</w:t>
      </w:r>
    </w:p>
    <w:p w14:paraId="60CD844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A[k] = -0.5 / hx / hx;</w:t>
      </w:r>
    </w:p>
    <w:p w14:paraId="4759669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B[k] = 1. / ht + 1. / hx / hx;</w:t>
      </w:r>
    </w:p>
    <w:p w14:paraId="4BC0DEC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C[k] = -0.5 / hx / hx;</w:t>
      </w:r>
    </w:p>
    <w:p w14:paraId="412E8BA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1B02A9C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A07D2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A[nX[i] - 1] = 0;</w:t>
      </w:r>
    </w:p>
    <w:p w14:paraId="50ED79FC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B[nX[i] - 1] = 1;</w:t>
      </w:r>
    </w:p>
    <w:p w14:paraId="416DA35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C[nX[i] - 1] = 0;</w:t>
      </w:r>
    </w:p>
    <w:p w14:paraId="261F5469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D[nX[i] - 1] = 1 - ht;</w:t>
      </w:r>
    </w:p>
    <w:p w14:paraId="1AF60EE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8CC7E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1; j &lt; nt; j++) {</w:t>
      </w:r>
    </w:p>
    <w:p w14:paraId="73DE3F9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= j * ht;</w:t>
      </w:r>
    </w:p>
    <w:p w14:paraId="303A46B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D[0] = 1;</w:t>
      </w:r>
    </w:p>
    <w:p w14:paraId="46B6CF0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1; k &lt; nX[i] - 1; k++) {</w:t>
      </w:r>
    </w:p>
    <w:p w14:paraId="6E318B3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D[k] = 0.5 / hx / hx * (M[j - 1][k - 1] + M[j - 1][k + 1] - 2 * M[j - 1][k])</w:t>
      </w:r>
    </w:p>
    <w:p w14:paraId="7DB5F1D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+ 1. / ht * M[j - 1][k]</w:t>
      </w:r>
    </w:p>
    <w:p w14:paraId="480B24D0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+ (M_PI * M_PI * t + 1) * cos(M_PI * k * hx);</w:t>
      </w:r>
    </w:p>
    <w:p w14:paraId="6E900E7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787A8F9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D[nX[i] - 1] = 1 - t;</w:t>
      </w:r>
    </w:p>
    <w:p w14:paraId="1A6A25B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M[j] = TripleDiag(A, B, C, D);</w:t>
      </w:r>
    </w:p>
    <w:p w14:paraId="7535750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ED6A8E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C1AF519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clock_t end = clock();</w:t>
      </w:r>
    </w:p>
    <w:p w14:paraId="21397CA0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time =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)(end - start) / CLOCKS_PER_SEC;</w:t>
      </w:r>
    </w:p>
    <w:p w14:paraId="356ED6F9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0831DE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max_dif = 0;</w:t>
      </w:r>
    </w:p>
    <w:p w14:paraId="211FFB2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1; k &lt; nX[i]; k++) {</w:t>
      </w:r>
    </w:p>
    <w:p w14:paraId="62F373F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dif = std::abs(u1_func(k * hx, (nt - 1) * ht) - M[nt - 1][k]);</w:t>
      </w:r>
    </w:p>
    <w:p w14:paraId="30B3BDC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(dif &gt; max_dif) max_dif = dif;</w:t>
      </w:r>
    </w:p>
    <w:p w14:paraId="7A84D50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4ED8E4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877920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cout &lt;&lt; fixed &lt;&lt; setprecision(6)</w:t>
      </w:r>
    </w:p>
    <w:p w14:paraId="5E291F4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&lt;&lt; setw(20) &lt;&lt; hx &lt;&lt; setw(20) &lt;&lt; ht</w:t>
      </w:r>
    </w:p>
    <w:p w14:paraId="6AA0FA3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&lt;&lt; setw(20) &lt;&lt; max_dif &lt;&lt; setw(20) &lt;&lt; time &lt;&lt; endl;</w:t>
      </w:r>
    </w:p>
    <w:p w14:paraId="3CAC2EF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9FCF5D8" w14:textId="45DB9A70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87007D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 {</w:t>
      </w:r>
    </w:p>
    <w:p w14:paraId="0CEA32B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setlocale(LC_ALL,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"Russian"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FA8DF1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&lt;&lt;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Неявный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метод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endl;</w:t>
      </w:r>
    </w:p>
    <w:p w14:paraId="5C824C5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z2_p1();</w:t>
      </w:r>
    </w:p>
    <w:p w14:paraId="0DB6A1A9" w14:textId="77777777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z2_p2();</w:t>
      </w:r>
    </w:p>
    <w:p w14:paraId="326488E4" w14:textId="77777777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D37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55E46B05" w14:textId="77777777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C9EF11E" w14:textId="77777777" w:rsidR="0061554B" w:rsidRPr="00C0596C" w:rsidRDefault="0061554B" w:rsidP="0061554B">
      <w:pPr>
        <w:pStyle w:val="a2"/>
        <w:numPr>
          <w:ilvl w:val="0"/>
          <w:numId w:val="0"/>
        </w:numPr>
        <w:jc w:val="left"/>
        <w:rPr>
          <w:rFonts w:eastAsiaTheme="minorHAnsi"/>
          <w:szCs w:val="28"/>
          <w:u w:val="single"/>
          <w:lang w:val="en-US" w:eastAsia="en-US"/>
        </w:rPr>
      </w:pPr>
    </w:p>
    <w:p w14:paraId="43043A6C" w14:textId="75AEFC0E" w:rsidR="0061554B" w:rsidRPr="00C0596C" w:rsidRDefault="0061554B" w:rsidP="0061554B">
      <w:pPr>
        <w:pStyle w:val="a2"/>
        <w:numPr>
          <w:ilvl w:val="0"/>
          <w:numId w:val="0"/>
        </w:numPr>
        <w:jc w:val="left"/>
        <w:rPr>
          <w:rFonts w:eastAsiaTheme="minorHAnsi"/>
          <w:szCs w:val="28"/>
          <w:u w:val="single"/>
          <w:lang w:val="en-US" w:eastAsia="en-US"/>
        </w:rPr>
      </w:pPr>
      <w:r>
        <w:rPr>
          <w:rFonts w:eastAsiaTheme="minorHAnsi"/>
          <w:szCs w:val="28"/>
          <w:u w:val="single"/>
          <w:lang w:eastAsia="en-US"/>
        </w:rPr>
        <w:t>Задание</w:t>
      </w:r>
      <w:r w:rsidRPr="00C0596C">
        <w:rPr>
          <w:rFonts w:eastAsiaTheme="minorHAnsi"/>
          <w:szCs w:val="28"/>
          <w:u w:val="single"/>
          <w:lang w:val="en-US" w:eastAsia="en-US"/>
        </w:rPr>
        <w:t xml:space="preserve"> 3</w:t>
      </w:r>
    </w:p>
    <w:p w14:paraId="31A58864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366E4177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&lt;fstream&gt;</w:t>
      </w:r>
    </w:p>
    <w:p w14:paraId="3ED2439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14:paraId="23784ED4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&lt;cmath&gt;</w:t>
      </w:r>
    </w:p>
    <w:p w14:paraId="5974D35C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&lt;vector&gt;</w:t>
      </w:r>
    </w:p>
    <w:p w14:paraId="71DD6109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&lt;iomanip&gt;</w:t>
      </w:r>
    </w:p>
    <w:p w14:paraId="54E096B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&lt;time.h&gt;</w:t>
      </w:r>
    </w:p>
    <w:p w14:paraId="47021164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562044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constexpr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pi = 3.14159265358979323846;</w:t>
      </w:r>
    </w:p>
    <w:p w14:paraId="0C4B785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654FCF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457A967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AEBD057" w14:textId="7D950CE6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sol(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t,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x) </w:t>
      </w:r>
    </w:p>
    <w:p w14:paraId="13A4636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48689C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+ t * cos(pi * x);</w:t>
      </w:r>
    </w:p>
    <w:p w14:paraId="585FD6C7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FBF816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0D563CE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</w:t>
      </w:r>
    </w:p>
    <w:p w14:paraId="35629FA4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3932D3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setlocale(LC_ALL,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"Russian"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025C697" w14:textId="77777777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vector&lt;</w:t>
      </w:r>
      <w:r w:rsidRPr="006D37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m = { 10,20, 40, 100,200 };</w:t>
      </w:r>
    </w:p>
    <w:p w14:paraId="64404CF8" w14:textId="77777777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vector&lt;</w:t>
      </w:r>
      <w:r w:rsidRPr="006D37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n = { 540,1010, 5400,50000, 84000 };</w:t>
      </w:r>
    </w:p>
    <w:p w14:paraId="11D5B631" w14:textId="77777777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BA46C0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ofstream file(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"results3.txt"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DD21F7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(!file.is_open()) {</w:t>
      </w:r>
    </w:p>
    <w:p w14:paraId="310EE67D" w14:textId="77777777" w:rsid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cerr &lt;&lt; </w:t>
      </w:r>
      <w:r w:rsidRPr="006D373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6D373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открытия</w:t>
      </w:r>
      <w:r w:rsidRPr="006D373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файла</w:t>
      </w:r>
      <w:r w:rsidRPr="006D373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&lt;&lt; endl;</w:t>
      </w:r>
    </w:p>
    <w:p w14:paraId="23AD086D" w14:textId="77777777" w:rsid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1;</w:t>
      </w:r>
    </w:p>
    <w:p w14:paraId="40290E39" w14:textId="77777777" w:rsid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2136545" w14:textId="77777777" w:rsid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D20C343" w14:textId="77777777" w:rsid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cout &lt;&lt; setw(20) 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"h(x)"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&lt;&lt; setw(20) 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"tau"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&lt;&lt; setw(20) 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"Погрешность"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&lt;&lt; setw(20) &lt;&lt;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"Время, сек"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&lt;&lt; endl;</w:t>
      </w:r>
    </w:p>
    <w:p w14:paraId="2CEFA7D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 &lt;&lt; setfill(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'-'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&lt;&lt; setw(80) &lt;&lt;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"-"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setfill(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 '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&lt;&lt; endl;</w:t>
      </w:r>
    </w:p>
    <w:p w14:paraId="01071DC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0D3A80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file &lt;&lt; setw(20) &lt;&lt;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"h(x)"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setw(20) &lt;&lt;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"T(t)"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setw(20) &lt;&lt;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Погрешность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setw(20) &lt;&lt;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Время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сек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endl;</w:t>
      </w:r>
    </w:p>
    <w:p w14:paraId="5B89FB9E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file &lt;&lt; setfill(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'-'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&lt;&lt; setw(80) &lt;&lt;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"-"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setfill(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 '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&lt;&lt; endl;</w:t>
      </w:r>
    </w:p>
    <w:p w14:paraId="5786CDC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921B1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0; k &lt; m.size(); k++)</w:t>
      </w:r>
    </w:p>
    <w:p w14:paraId="25275273" w14:textId="77777777" w:rsid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092C59D" w14:textId="79581405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clock_t start = clock(); </w:t>
      </w:r>
    </w:p>
    <w:p w14:paraId="49B40EF2" w14:textId="4304F75B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 = 0, diff; </w:t>
      </w:r>
    </w:p>
    <w:p w14:paraId="1BAE3DF2" w14:textId="30923B7F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vector&lt;vector&lt;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&gt;&gt; u(n[k],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&gt;(m[k])); </w:t>
      </w:r>
    </w:p>
    <w:p w14:paraId="068B333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537ED8B" w14:textId="75013E04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37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tau = 1. / (n[k]); </w:t>
      </w:r>
    </w:p>
    <w:p w14:paraId="6DA0A1F2" w14:textId="4BB51936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373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 = 1. / (m[k]); </w:t>
      </w:r>
    </w:p>
    <w:p w14:paraId="4671A073" w14:textId="77777777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C30DAF7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m[k]; i++)</w:t>
      </w:r>
    </w:p>
    <w:p w14:paraId="794D42AB" w14:textId="77777777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4038D96" w14:textId="77777777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u[0][i] = i * h;</w:t>
      </w:r>
    </w:p>
    <w:p w14:paraId="375B89E3" w14:textId="77777777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DC58D80" w14:textId="77777777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ED23EA5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1; j &lt; n[k]; j++)</w:t>
      </w:r>
    </w:p>
    <w:p w14:paraId="52B9FCE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429311E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1; i &lt; m[k] - 1; i++)</w:t>
      </w:r>
    </w:p>
    <w:p w14:paraId="7B4E32F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FBEEDF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u[j][i] = u[j - 1][i] + tau * (</w:t>
      </w:r>
    </w:p>
    <w:p w14:paraId="0ABCF40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(u[j - 1][i + 1] - 2 * u[j - 1][i] + u[j - 1][i - 1]) / h / h</w:t>
      </w:r>
    </w:p>
    <w:p w14:paraId="0DEB924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+ (pi * pi * j * tau + 1) * cos(pi * i * h)</w:t>
      </w:r>
    </w:p>
    <w:p w14:paraId="21579BCA" w14:textId="77777777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90060BC" w14:textId="77777777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88FB84F" w14:textId="782C2C7E" w:rsidR="006F3ECD" w:rsidRPr="006D3731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u[j][0] = u[j][1] - h; </w:t>
      </w:r>
    </w:p>
    <w:p w14:paraId="7C9E8636" w14:textId="51B3C9F8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D373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u[j][m[k] - 1] = 1 - j * tau; </w:t>
      </w:r>
    </w:p>
    <w:p w14:paraId="688FCBD0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F8AD0B0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B74DFE2" w14:textId="131A6F4A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clock_t end = clock(); </w:t>
      </w:r>
    </w:p>
    <w:p w14:paraId="0DBDA2F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seconds =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)(end - start) / CLOCKS_PER_SEC;</w:t>
      </w:r>
    </w:p>
    <w:p w14:paraId="099AE417" w14:textId="2629226D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2CE96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n[k]; j++)</w:t>
      </w:r>
    </w:p>
    <w:p w14:paraId="5403AE5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C45600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m[k]; i++)</w:t>
      </w:r>
    </w:p>
    <w:p w14:paraId="7C82E85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518BAC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diff = abs(u[j][i] - sol(j * tau, i * h));</w:t>
      </w:r>
    </w:p>
    <w:p w14:paraId="60C26EA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(diff &gt; M) {</w:t>
      </w:r>
    </w:p>
    <w:p w14:paraId="1E1D1C39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M = diff;</w:t>
      </w:r>
    </w:p>
    <w:p w14:paraId="5DD078B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21B405A9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249DD9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6C5CDD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cout &lt;&lt; setw(20) &lt;&lt; h &lt;&lt; setw(20) &lt;&lt; tau &lt;&lt; setw(20) &lt;&lt; M &lt;&lt; setw(20) &lt;&lt; seconds &lt;&lt; endl;</w:t>
      </w:r>
    </w:p>
    <w:p w14:paraId="5D771DA7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file &lt;&lt; setw(20) &lt;&lt; h &lt;&lt; setw(20) &lt;&lt; tau &lt;&lt; setw(20) &lt;&lt; M &lt;&lt; setw(20) &lt;&lt; seconds &lt;&lt; endl;</w:t>
      </w:r>
    </w:p>
    <w:p w14:paraId="3DB97A5E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F9834CE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D2E6F5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file.close();</w:t>
      </w:r>
    </w:p>
    <w:p w14:paraId="597258C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12C409DC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4A58202" w14:textId="093BE786" w:rsidR="0061554B" w:rsidRPr="004070E3" w:rsidRDefault="007E3833" w:rsidP="0061554B">
      <w:pPr>
        <w:pStyle w:val="a2"/>
        <w:numPr>
          <w:ilvl w:val="0"/>
          <w:numId w:val="0"/>
        </w:numPr>
        <w:jc w:val="left"/>
        <w:rPr>
          <w:rFonts w:eastAsiaTheme="minorHAnsi"/>
          <w:szCs w:val="28"/>
          <w:u w:val="single"/>
          <w:lang w:val="en-US" w:eastAsia="en-US"/>
        </w:rPr>
      </w:pPr>
      <w:r>
        <w:rPr>
          <w:rFonts w:eastAsiaTheme="minorHAnsi"/>
          <w:szCs w:val="28"/>
          <w:u w:val="single"/>
          <w:lang w:eastAsia="en-US"/>
        </w:rPr>
        <w:t>Задание</w:t>
      </w:r>
      <w:r w:rsidRPr="004070E3">
        <w:rPr>
          <w:rFonts w:eastAsiaTheme="minorHAnsi"/>
          <w:szCs w:val="28"/>
          <w:u w:val="single"/>
          <w:lang w:val="en-US" w:eastAsia="en-US"/>
        </w:rPr>
        <w:t xml:space="preserve"> 4</w:t>
      </w:r>
    </w:p>
    <w:p w14:paraId="68F2BABC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42F2A55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14:paraId="71BD319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&lt;cmath&gt;</w:t>
      </w:r>
    </w:p>
    <w:p w14:paraId="0225A41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&lt;vector&gt;</w:t>
      </w:r>
    </w:p>
    <w:p w14:paraId="7915B00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&lt;algorithm&gt;</w:t>
      </w:r>
    </w:p>
    <w:p w14:paraId="500F891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&lt;iterator&gt;</w:t>
      </w:r>
    </w:p>
    <w:p w14:paraId="7F0B01E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&lt;time.h&gt;</w:t>
      </w:r>
    </w:p>
    <w:p w14:paraId="64551737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F68959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constexpr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pi = 3.14159265358979323846;</w:t>
      </w:r>
    </w:p>
    <w:p w14:paraId="5A3F77F4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E9AB0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5252E7C9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192E55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u)</w:t>
      </w:r>
    </w:p>
    <w:p w14:paraId="0B75BE0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F07266C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u;</w:t>
      </w:r>
    </w:p>
    <w:p w14:paraId="1059D2F5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0FEACA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533B1C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u)</w:t>
      </w:r>
    </w:p>
    <w:p w14:paraId="4B390BD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668744E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 * u;</w:t>
      </w:r>
    </w:p>
    <w:p w14:paraId="6E6BA5B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2C2309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ECF885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t,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x)</w:t>
      </w:r>
    </w:p>
    <w:p w14:paraId="5AAE703C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114869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(pi * pi * t + 1) * cos(pi * x);</w:t>
      </w:r>
    </w:p>
    <w:p w14:paraId="3B7C0BB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0D9986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6B7D6F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tridiagonal_matrix(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n,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A,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B,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C,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&gt;&amp; D,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&gt;&amp; X) {</w:t>
      </w:r>
    </w:p>
    <w:p w14:paraId="65BDD89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P(n - 1);</w:t>
      </w:r>
    </w:p>
    <w:p w14:paraId="3F2B923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Q(n);</w:t>
      </w:r>
    </w:p>
    <w:p w14:paraId="0595350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1F25D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P[0] = C[0] / B[0];</w:t>
      </w:r>
    </w:p>
    <w:p w14:paraId="6DFC08C4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Q[0] = D[0] / B[0];</w:t>
      </w:r>
    </w:p>
    <w:p w14:paraId="78E9289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1; i &lt; n; ++i) {</w:t>
      </w:r>
    </w:p>
    <w:p w14:paraId="23C7C79C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 &lt; n - 1) P[i] = C[i] / (B[i] - A[i] * P[i - 1]);</w:t>
      </w:r>
    </w:p>
    <w:p w14:paraId="4241648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Q[i] = (D[i] - A[i] * Q[i - 1]) / (B[i] - A[i] * P[i - 1]);</w:t>
      </w:r>
    </w:p>
    <w:p w14:paraId="61BAFD2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D8F17D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9255F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X[n - 1] = Q[n - 1];</w:t>
      </w:r>
    </w:p>
    <w:p w14:paraId="69F7D949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n - 2; i &gt;= 0; --i) {</w:t>
      </w:r>
    </w:p>
    <w:p w14:paraId="6457C47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X[i] = Q[i] - P[i] * X[i + 1];</w:t>
      </w:r>
    </w:p>
    <w:p w14:paraId="16183E15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B1257F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9C64CC4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77BDC75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sol(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t,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x)</w:t>
      </w:r>
    </w:p>
    <w:p w14:paraId="45C56BD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41C7E4B0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+ t * cos(pi * x);</w:t>
      </w:r>
    </w:p>
    <w:p w14:paraId="2C9D00E4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E37F33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7A23E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</w:t>
      </w:r>
    </w:p>
    <w:p w14:paraId="5FC1159C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D66EBB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vector 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m = { 100 };</w:t>
      </w:r>
    </w:p>
    <w:p w14:paraId="406CE654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vector 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n = { 5400 };</w:t>
      </w:r>
    </w:p>
    <w:p w14:paraId="2CCCF61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E0A88F5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 = 0; z &lt; m.size(); z++)</w:t>
      </w:r>
    </w:p>
    <w:p w14:paraId="0534F15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B1BD51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clock_t start = clock();</w:t>
      </w:r>
    </w:p>
    <w:p w14:paraId="55CA096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 = 0, diff = 0;</w:t>
      </w:r>
    </w:p>
    <w:p w14:paraId="42D7838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vector &lt; vector 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&gt; u(n[z], vector 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&gt;(m[z]));</w:t>
      </w:r>
    </w:p>
    <w:p w14:paraId="60DE3E24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902D254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tau = 1. / (n[z]);</w:t>
      </w:r>
    </w:p>
    <w:p w14:paraId="0C4BC5E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 = 1. / (m[z]);</w:t>
      </w:r>
    </w:p>
    <w:p w14:paraId="51F3B2D0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28369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m[z]; i++)</w:t>
      </w:r>
    </w:p>
    <w:p w14:paraId="1FC39ED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EB08ED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u[0][i] = i * h;</w:t>
      </w:r>
    </w:p>
    <w:p w14:paraId="4664C2E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296920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56CFC8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A(m[z]);</w:t>
      </w:r>
    </w:p>
    <w:p w14:paraId="41205C5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B(m[z]);</w:t>
      </w:r>
    </w:p>
    <w:p w14:paraId="1182A61C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C(m[z]);</w:t>
      </w:r>
    </w:p>
    <w:p w14:paraId="5C2B3E5C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D(m[z]);</w:t>
      </w:r>
    </w:p>
    <w:p w14:paraId="0204467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vector&lt;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prev;</w:t>
      </w:r>
    </w:p>
    <w:p w14:paraId="7910CE9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CF9A7F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A[0] = 0;</w:t>
      </w:r>
    </w:p>
    <w:p w14:paraId="20AE859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B[0] = -1. / h;</w:t>
      </w:r>
    </w:p>
    <w:p w14:paraId="624845F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C[0] = 1. / h;</w:t>
      </w:r>
    </w:p>
    <w:p w14:paraId="09B16A4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A[m[z] - 1] = -1. / h;</w:t>
      </w:r>
    </w:p>
    <w:p w14:paraId="7646F33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B[m[z] - 1] = 1. + 1. / h;</w:t>
      </w:r>
    </w:p>
    <w:p w14:paraId="1AEC90FE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C[m[z] - 1] = 0;</w:t>
      </w:r>
    </w:p>
    <w:p w14:paraId="00833339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50C81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1; j &lt; n[z]; j++)</w:t>
      </w:r>
    </w:p>
    <w:p w14:paraId="6A1988B4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09E3EF9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= j * tau;</w:t>
      </w:r>
    </w:p>
    <w:p w14:paraId="01E2D1A5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D[0] = 2 * pi;</w:t>
      </w:r>
    </w:p>
    <w:p w14:paraId="75914BB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1; i &lt; m[z] - 1; i++)</w:t>
      </w:r>
    </w:p>
    <w:p w14:paraId="621325E4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3A18E6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= i * h;</w:t>
      </w:r>
    </w:p>
    <w:p w14:paraId="37E0881E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A[i] = -k(u[j - 1][i] / 2. + u[j - 1][i - 1] / 2.) / h / h;</w:t>
      </w:r>
    </w:p>
    <w:p w14:paraId="3BD2AF0E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B[i] = 1. / tau + (k(u[j - 1][i] / 2. + u[j - 1][i - 1] / 2.) + k(u[j - 1][i + 1] / 2. + u[j - 1][i] / 2.)) / h / h;</w:t>
      </w:r>
    </w:p>
    <w:p w14:paraId="1C9282D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C[i] = -k(u[j - 1][i + 1] / 2. + u[j - 1][i] / 2.) / h / h;</w:t>
      </w:r>
    </w:p>
    <w:p w14:paraId="3BB2CC1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D[i] = u[j - 1][i] / tau + f(t, x) * F(u[j - 1][i]);</w:t>
      </w:r>
    </w:p>
    <w:p w14:paraId="554BB770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4C928E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D[m[z] - 1] = 3 + 2 * pi * (1 - exp(-t));</w:t>
      </w:r>
    </w:p>
    <w:p w14:paraId="4433820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711464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tridiagonal_matrix(m[z], A, B, C, D, u[j]);</w:t>
      </w:r>
    </w:p>
    <w:p w14:paraId="3CC0E60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469B00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Q = 0;</w:t>
      </w:r>
    </w:p>
    <w:p w14:paraId="62B528C3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</w:p>
    <w:p w14:paraId="5AE9B1E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25AEEC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M = 0;</w:t>
      </w:r>
    </w:p>
    <w:p w14:paraId="0587AF9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Q++;</w:t>
      </w:r>
    </w:p>
    <w:p w14:paraId="41684FD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prev.assign(u[j].begin(), u[j].end());</w:t>
      </w:r>
    </w:p>
    <w:p w14:paraId="59CC6524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1; i &lt; m[z] - 1; i++)</w:t>
      </w:r>
    </w:p>
    <w:p w14:paraId="1150F517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9D7331E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= i * h;</w:t>
      </w:r>
    </w:p>
    <w:p w14:paraId="7FD0F5D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A[i] = -k(u[j][i] / 2. + u[j][i - 1] / 2.) / h / h;</w:t>
      </w:r>
    </w:p>
    <w:p w14:paraId="0E74212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B[i] = 1. / tau + (k(u[j][i] / 2. + u[j][i - 1] / 2.) + k(u[j][i + 1] / 2. + u[j][i] / 2.)) / h / h;</w:t>
      </w:r>
    </w:p>
    <w:p w14:paraId="1829C717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C[i] = -k(u[j][i + 1] / 2. + u[j][i] / 2.) / h / h;</w:t>
      </w:r>
    </w:p>
    <w:p w14:paraId="15C78DFB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239E9AB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tridiagonal_matrix(m[z], A, B, C, D, u[j]);</w:t>
      </w:r>
    </w:p>
    <w:p w14:paraId="16A34C95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1BDB6A4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= 1; s &lt; m[z]; s++)</w:t>
      </w:r>
    </w:p>
    <w:p w14:paraId="3614622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70580C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diff = abs(k(u[j][s - 1] / 2. + u[j][s - 1] / 2.) - k(prev[s - 1] / 2. + prev[s - 1] / 2.));</w:t>
      </w:r>
    </w:p>
    <w:p w14:paraId="392B192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(diff &gt; M) {</w:t>
      </w:r>
    </w:p>
    <w:p w14:paraId="456FECF7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M = diff;</w:t>
      </w:r>
    </w:p>
    <w:p w14:paraId="71E2A1BC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1E63999E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E0900A9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prev.clear();</w:t>
      </w:r>
    </w:p>
    <w:p w14:paraId="6A6B516C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cout &lt;&lt; Q &lt;&lt;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21F8A2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(M &gt; 1e-7);</w:t>
      </w:r>
    </w:p>
    <w:p w14:paraId="7F03E5E9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398237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cout &lt;&lt; endl;</w:t>
      </w:r>
    </w:p>
    <w:p w14:paraId="0E965864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8C9AFF9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C70AD6A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B979B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clock_t end = clock();</w:t>
      </w:r>
    </w:p>
    <w:p w14:paraId="5B7E98B9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seconds =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)(end - start) / CLOCKS_PER_SEC;</w:t>
      </w:r>
    </w:p>
    <w:p w14:paraId="22B5E32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BFE0617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n[z]; j++)</w:t>
      </w:r>
    </w:p>
    <w:p w14:paraId="1B3C7421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93FCC4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m[z]; i++)</w:t>
      </w:r>
    </w:p>
    <w:p w14:paraId="1F8DE6F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1E34E28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diff = abs(u[j][i] - sol(j * tau, i * h));</w:t>
      </w:r>
    </w:p>
    <w:p w14:paraId="283A0AA2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F3EC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(diff &gt; M) {</w:t>
      </w:r>
    </w:p>
    <w:p w14:paraId="55B6A1DF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M = diff;</w:t>
      </w:r>
    </w:p>
    <w:p w14:paraId="5A6CCA9E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AA5EABD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A2B183E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24DFC96" w14:textId="77777777" w:rsidR="006F3ECD" w:rsidRP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cout &lt;&lt;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"Step h(x): 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h &lt;&lt;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Step T(t): 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tau &lt;&lt;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Error: 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M &lt;&lt; </w:t>
      </w:r>
      <w:r w:rsidRPr="006F3EC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Time: "</w:t>
      </w: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&lt;&lt; seconds &lt;&lt; endl;</w:t>
      </w:r>
    </w:p>
    <w:p w14:paraId="54DFB5D9" w14:textId="77777777" w:rsid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F3EC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55017E1" w14:textId="77777777" w:rsid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0CB0E89C" w14:textId="77777777" w:rsidR="006F3ECD" w:rsidRDefault="006F3ECD" w:rsidP="006F3EC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207E34D" w14:textId="53918307" w:rsidR="0061554B" w:rsidRPr="0061554B" w:rsidRDefault="0061554B" w:rsidP="001B6CB9">
      <w:pPr>
        <w:pStyle w:val="a2"/>
        <w:numPr>
          <w:ilvl w:val="0"/>
          <w:numId w:val="0"/>
        </w:numPr>
        <w:jc w:val="left"/>
        <w:rPr>
          <w:szCs w:val="28"/>
          <w:u w:val="single"/>
        </w:rPr>
      </w:pPr>
    </w:p>
    <w:sectPr w:rsidR="0061554B" w:rsidRPr="0061554B" w:rsidSect="00182A86">
      <w:footerReference w:type="default" r:id="rId20"/>
      <w:pgSz w:w="11906" w:h="16838"/>
      <w:pgMar w:top="405" w:right="566" w:bottom="737" w:left="1418" w:header="428" w:footer="1211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D30F8" w14:textId="77777777" w:rsidR="00496B3A" w:rsidRDefault="00496B3A" w:rsidP="00727642">
      <w:r>
        <w:separator/>
      </w:r>
    </w:p>
  </w:endnote>
  <w:endnote w:type="continuationSeparator" w:id="0">
    <w:p w14:paraId="4BC7BB75" w14:textId="77777777" w:rsidR="00496B3A" w:rsidRDefault="00496B3A" w:rsidP="00727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920EB" w14:textId="77777777" w:rsidR="00243EA5" w:rsidRPr="00D92A47" w:rsidRDefault="006E6C74" w:rsidP="00D92A47">
    <w:pPr>
      <w:pStyle w:val="a4"/>
      <w:rPr>
        <w:lang w:val="en-US"/>
      </w:rPr>
    </w:pPr>
    <w:r w:rsidRPr="00D92A47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3E3A4AD" wp14:editId="24A1C716">
              <wp:simplePos x="0" y="0"/>
              <wp:positionH relativeFrom="margin">
                <wp:posOffset>-240030</wp:posOffset>
              </wp:positionH>
              <wp:positionV relativeFrom="paragraph">
                <wp:posOffset>-1296670</wp:posOffset>
              </wp:positionV>
              <wp:extent cx="6678930" cy="1513205"/>
              <wp:effectExtent l="0" t="19050" r="26670" b="10795"/>
              <wp:wrapSquare wrapText="bothSides"/>
              <wp:docPr id="18" name="Group 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8930" cy="1513205"/>
                        <a:chOff x="1008" y="14083"/>
                        <a:chExt cx="10518" cy="2383"/>
                      </a:xfrm>
                    </wpg:grpSpPr>
                    <wps:wsp>
                      <wps:cNvPr id="19" name="Line 231"/>
                      <wps:cNvCnPr>
                        <a:cxnSpLocks noChangeShapeType="1"/>
                      </wps:cNvCnPr>
                      <wps:spPr bwMode="auto">
                        <a:xfrm>
                          <a:off x="1149" y="14113"/>
                          <a:ext cx="10338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" name="Line 232"/>
                      <wps:cNvCnPr>
                        <a:cxnSpLocks noChangeShapeType="1"/>
                      </wps:cNvCnPr>
                      <wps:spPr bwMode="auto">
                        <a:xfrm>
                          <a:off x="1134" y="15247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" name="Line 233"/>
                      <wps:cNvCnPr>
                        <a:cxnSpLocks noChangeShapeType="1"/>
                      </wps:cNvCnPr>
                      <wps:spPr bwMode="auto">
                        <a:xfrm>
                          <a:off x="1134" y="14964"/>
                          <a:ext cx="10392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2" name="Line 234"/>
                      <wps:cNvCnPr>
                        <a:cxnSpLocks noChangeShapeType="1"/>
                      </wps:cNvCnPr>
                      <wps:spPr bwMode="auto">
                        <a:xfrm>
                          <a:off x="1134" y="15531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" name="Line 235"/>
                      <wps:cNvCnPr>
                        <a:cxnSpLocks noChangeShapeType="1"/>
                      </wps:cNvCnPr>
                      <wps:spPr bwMode="auto">
                        <a:xfrm>
                          <a:off x="1134" y="15814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236"/>
                      <wps:cNvCnPr>
                        <a:cxnSpLocks noChangeShapeType="1"/>
                      </wps:cNvCnPr>
                      <wps:spPr bwMode="auto">
                        <a:xfrm>
                          <a:off x="1134" y="16098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5" name="Group 237"/>
                      <wpg:cNvGrpSpPr>
                        <a:grpSpLocks/>
                      </wpg:cNvGrpSpPr>
                      <wpg:grpSpPr bwMode="auto">
                        <a:xfrm>
                          <a:off x="1134" y="14113"/>
                          <a:ext cx="3685" cy="850"/>
                          <a:chOff x="1134" y="14203"/>
                          <a:chExt cx="3685" cy="850"/>
                        </a:xfrm>
                      </wpg:grpSpPr>
                      <wps:wsp>
                        <wps:cNvPr id="26" name="Line 23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7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239"/>
                        <wps:cNvCnPr>
                          <a:cxnSpLocks noChangeShapeType="1"/>
                        </wps:cNvCnPr>
                        <wps:spPr bwMode="auto">
                          <a:xfrm>
                            <a:off x="1134" y="14487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240"/>
                        <wps:cNvCnPr>
                          <a:cxnSpLocks noChangeShapeType="1"/>
                        </wps:cNvCnPr>
                        <wps:spPr bwMode="auto">
                          <a:xfrm>
                            <a:off x="1531" y="14203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9" name="Line 241"/>
                      <wps:cNvCnPr>
                        <a:cxnSpLocks noChangeShapeType="1"/>
                      </wps:cNvCnPr>
                      <wps:spPr bwMode="auto">
                        <a:xfrm flipH="1">
                          <a:off x="2097" y="14094"/>
                          <a:ext cx="1" cy="2326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242"/>
                      <wps:cNvCnPr>
                        <a:cxnSpLocks noChangeShapeType="1"/>
                      </wps:cNvCnPr>
                      <wps:spPr bwMode="auto">
                        <a:xfrm flipH="1">
                          <a:off x="3384" y="14094"/>
                          <a:ext cx="3" cy="2356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243"/>
                      <wps:cNvCnPr>
                        <a:cxnSpLocks noChangeShapeType="1"/>
                      </wps:cNvCnPr>
                      <wps:spPr bwMode="auto">
                        <a:xfrm>
                          <a:off x="4253" y="14083"/>
                          <a:ext cx="4" cy="23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244"/>
                      <wps:cNvCnPr>
                        <a:cxnSpLocks noChangeShapeType="1"/>
                      </wps:cNvCnPr>
                      <wps:spPr bwMode="auto">
                        <a:xfrm flipH="1">
                          <a:off x="4808" y="14098"/>
                          <a:ext cx="12" cy="2329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45"/>
                      <wps:cNvCnPr>
                        <a:cxnSpLocks noChangeShapeType="1"/>
                      </wps:cNvCnPr>
                      <wps:spPr bwMode="auto">
                        <a:xfrm>
                          <a:off x="8692" y="15247"/>
                          <a:ext cx="2829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46"/>
                      <wps:cNvCnPr>
                        <a:cxnSpLocks noChangeShapeType="1"/>
                      </wps:cNvCnPr>
                      <wps:spPr bwMode="auto">
                        <a:xfrm>
                          <a:off x="8692" y="15531"/>
                          <a:ext cx="2829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247"/>
                      <wps:cNvCnPr>
                        <a:cxnSpLocks noChangeShapeType="1"/>
                      </wps:cNvCnPr>
                      <wps:spPr bwMode="auto">
                        <a:xfrm>
                          <a:off x="8692" y="14964"/>
                          <a:ext cx="12" cy="147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248"/>
                      <wps:cNvCnPr>
                        <a:cxnSpLocks noChangeShapeType="1"/>
                      </wps:cNvCnPr>
                      <wps:spPr bwMode="auto">
                        <a:xfrm>
                          <a:off x="8976" y="15247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Line 249"/>
                      <wps:cNvCnPr>
                        <a:cxnSpLocks noChangeShapeType="1"/>
                      </wps:cNvCnPr>
                      <wps:spPr bwMode="auto">
                        <a:xfrm>
                          <a:off x="9259" y="15247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" name="Line 250"/>
                      <wps:cNvCnPr>
                        <a:cxnSpLocks noChangeShapeType="1"/>
                      </wps:cNvCnPr>
                      <wps:spPr bwMode="auto">
                        <a:xfrm>
                          <a:off x="9543" y="14964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" name="Line 251"/>
                      <wps:cNvCnPr>
                        <a:cxnSpLocks noChangeShapeType="1"/>
                      </wps:cNvCnPr>
                      <wps:spPr bwMode="auto">
                        <a:xfrm>
                          <a:off x="10393" y="14964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Text Box 252"/>
                      <wps:cNvSpPr txBox="1">
                        <a:spLocks noChangeArrowheads="1"/>
                      </wps:cNvSpPr>
                      <wps:spPr bwMode="auto">
                        <a:xfrm>
                          <a:off x="1008" y="14663"/>
                          <a:ext cx="74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2128D5" w14:textId="77777777" w:rsidR="006E6C74" w:rsidRDefault="006E6C74" w:rsidP="006E6C7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Text Box 253"/>
                      <wps:cNvSpPr txBox="1">
                        <a:spLocks noChangeArrowheads="1"/>
                      </wps:cNvSpPr>
                      <wps:spPr bwMode="auto">
                        <a:xfrm>
                          <a:off x="1456" y="14663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40344E" w14:textId="77777777" w:rsidR="006E6C74" w:rsidRDefault="006E6C74" w:rsidP="006E6C7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Text Box 254"/>
                      <wps:cNvSpPr txBox="1">
                        <a:spLocks noChangeArrowheads="1"/>
                      </wps:cNvSpPr>
                      <wps:spPr bwMode="auto">
                        <a:xfrm>
                          <a:off x="2184" y="14663"/>
                          <a:ext cx="112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8B9BF" w14:textId="77777777" w:rsidR="006E6C74" w:rsidRDefault="006E6C74" w:rsidP="006E6C7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Text Box 255"/>
                      <wps:cNvSpPr txBox="1">
                        <a:spLocks noChangeArrowheads="1"/>
                      </wps:cNvSpPr>
                      <wps:spPr bwMode="auto">
                        <a:xfrm>
                          <a:off x="3444" y="14663"/>
                          <a:ext cx="784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CB3973" w14:textId="77777777" w:rsidR="006E6C74" w:rsidRDefault="006E6C74" w:rsidP="006E6C7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Text Box 256"/>
                      <wps:cNvSpPr txBox="1">
                        <a:spLocks noChangeArrowheads="1"/>
                      </wps:cNvSpPr>
                      <wps:spPr bwMode="auto">
                        <a:xfrm>
                          <a:off x="4172" y="14663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25DFFA" w14:textId="77777777" w:rsidR="006E6C74" w:rsidRDefault="006E6C74" w:rsidP="006E6C7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Text Box 257"/>
                      <wps:cNvSpPr txBox="1">
                        <a:spLocks noChangeArrowheads="1"/>
                      </wps:cNvSpPr>
                      <wps:spPr bwMode="auto">
                        <a:xfrm>
                          <a:off x="8764" y="15022"/>
                          <a:ext cx="740" cy="2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7AD73A" w14:textId="77777777" w:rsidR="006E6C74" w:rsidRDefault="006E6C74" w:rsidP="006E6C7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258"/>
                      <wps:cNvSpPr txBox="1">
                        <a:spLocks noChangeArrowheads="1"/>
                      </wps:cNvSpPr>
                      <wps:spPr bwMode="auto">
                        <a:xfrm>
                          <a:off x="9554" y="15006"/>
                          <a:ext cx="810" cy="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9B1712" w14:textId="77777777" w:rsidR="006E6C74" w:rsidRDefault="006E6C74" w:rsidP="006E6C7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259"/>
                      <wps:cNvSpPr txBox="1">
                        <a:spLocks noChangeArrowheads="1"/>
                      </wps:cNvSpPr>
                      <wps:spPr bwMode="auto">
                        <a:xfrm>
                          <a:off x="10430" y="15006"/>
                          <a:ext cx="1022" cy="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3A6408" w14:textId="77777777" w:rsidR="006E6C74" w:rsidRDefault="006E6C74" w:rsidP="006E6C7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260"/>
                      <wps:cNvSpPr txBox="1">
                        <a:spLocks noChangeArrowheads="1"/>
                      </wps:cNvSpPr>
                      <wps:spPr bwMode="auto">
                        <a:xfrm>
                          <a:off x="9832" y="15266"/>
                          <a:ext cx="310" cy="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129D9E" w14:textId="77777777" w:rsidR="006E6C74" w:rsidRPr="005403A2" w:rsidRDefault="006E6C74" w:rsidP="006E6C74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261"/>
                      <wps:cNvSpPr txBox="1">
                        <a:spLocks noChangeArrowheads="1"/>
                      </wps:cNvSpPr>
                      <wps:spPr bwMode="auto">
                        <a:xfrm>
                          <a:off x="10665" y="15196"/>
                          <a:ext cx="700" cy="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43DF5E" w14:textId="77777777" w:rsidR="006E6C74" w:rsidRPr="005403A2" w:rsidRDefault="006E6C74" w:rsidP="006E6C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403A2">
                              <w:rPr>
                                <w:rStyle w:val="ab"/>
                                <w:sz w:val="20"/>
                              </w:rPr>
                              <w:fldChar w:fldCharType="begin"/>
                            </w:r>
                            <w:r w:rsidRPr="005403A2">
                              <w:rPr>
                                <w:rStyle w:val="ab"/>
                                <w:sz w:val="20"/>
                              </w:rPr>
                              <w:instrText xml:space="preserve"> NUMPAGES </w:instrText>
                            </w:r>
                            <w:r w:rsidRPr="005403A2">
                              <w:rPr>
                                <w:rStyle w:val="ab"/>
                                <w:sz w:val="20"/>
                              </w:rPr>
                              <w:fldChar w:fldCharType="separate"/>
                            </w:r>
                            <w:r w:rsidR="00603779">
                              <w:rPr>
                                <w:rStyle w:val="ab"/>
                                <w:noProof/>
                                <w:sz w:val="20"/>
                              </w:rPr>
                              <w:t>6</w:t>
                            </w:r>
                            <w:r w:rsidRPr="005403A2">
                              <w:rPr>
                                <w:rStyle w:val="ab"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Text Box 262"/>
                      <wps:cNvSpPr txBox="1">
                        <a:spLocks noChangeArrowheads="1"/>
                      </wps:cNvSpPr>
                      <wps:spPr bwMode="auto">
                        <a:xfrm>
                          <a:off x="1094" y="14946"/>
                          <a:ext cx="95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4B7B1B" w14:textId="77777777" w:rsidR="006E6C74" w:rsidRDefault="006E6C74" w:rsidP="006E6C7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Text Box 263"/>
                      <wps:cNvSpPr txBox="1">
                        <a:spLocks noChangeArrowheads="1"/>
                      </wps:cNvSpPr>
                      <wps:spPr bwMode="auto">
                        <a:xfrm>
                          <a:off x="1094" y="15226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0002F8" w14:textId="77777777" w:rsidR="006E6C74" w:rsidRDefault="006E6C74" w:rsidP="006E6C7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Text Box 264"/>
                      <wps:cNvSpPr txBox="1">
                        <a:spLocks noChangeArrowheads="1"/>
                      </wps:cNvSpPr>
                      <wps:spPr bwMode="auto">
                        <a:xfrm>
                          <a:off x="1092" y="16096"/>
                          <a:ext cx="1006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1ABE0A6" w14:textId="77777777" w:rsidR="006E6C74" w:rsidRPr="001F1D30" w:rsidRDefault="006E6C74" w:rsidP="006E6C74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 xml:space="preserve">Утв.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Text Box 265"/>
                      <wps:cNvSpPr txBox="1">
                        <a:spLocks noChangeArrowheads="1"/>
                      </wps:cNvSpPr>
                      <wps:spPr bwMode="auto">
                        <a:xfrm>
                          <a:off x="1092" y="15786"/>
                          <a:ext cx="109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81E5EE" w14:textId="77777777" w:rsidR="006E6C74" w:rsidRDefault="006E6C74" w:rsidP="006E6C7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Н.</w:t>
                            </w:r>
                            <w:r w:rsidR="002005C9">
                              <w:rPr>
                                <w:i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контр.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Text Box 266"/>
                      <wps:cNvSpPr txBox="1">
                        <a:spLocks noChangeArrowheads="1"/>
                      </wps:cNvSpPr>
                      <wps:spPr bwMode="auto">
                        <a:xfrm>
                          <a:off x="2000" y="14952"/>
                          <a:ext cx="1688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1E4B8" w14:textId="499B85E9" w:rsidR="006E6C74" w:rsidRPr="00005BC0" w:rsidRDefault="006E6C74" w:rsidP="006E6C74">
                            <w:pPr>
                              <w:rPr>
                                <w:rFonts w:cs="Arial"/>
                                <w:i/>
                                <w:spacing w:val="-1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Text Box 267"/>
                      <wps:cNvSpPr txBox="1">
                        <a:spLocks noChangeArrowheads="1"/>
                      </wps:cNvSpPr>
                      <wps:spPr bwMode="auto">
                        <a:xfrm>
                          <a:off x="2000" y="15226"/>
                          <a:ext cx="1786" cy="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47F201" w14:textId="734D0A6B" w:rsidR="006E6C74" w:rsidRPr="002005C9" w:rsidRDefault="006E6C74" w:rsidP="006E6C74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Text Box 268"/>
                      <wps:cNvSpPr txBox="1">
                        <a:spLocks noChangeArrowheads="1"/>
                      </wps:cNvSpPr>
                      <wps:spPr bwMode="auto">
                        <a:xfrm>
                          <a:off x="2020" y="15774"/>
                          <a:ext cx="1806" cy="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3A34FF" w14:textId="77777777" w:rsidR="006E6C74" w:rsidRPr="006E6C74" w:rsidRDefault="006E6C74" w:rsidP="006E6C74">
                            <w:pPr>
                              <w:rPr>
                                <w:rFonts w:cs="Arial"/>
                                <w:i/>
                                <w:spacing w:val="-10"/>
                                <w:sz w:val="18"/>
                              </w:rPr>
                            </w:pPr>
                          </w:p>
                          <w:p w14:paraId="240FC892" w14:textId="77777777" w:rsidR="006E6C74" w:rsidRDefault="006E6C74" w:rsidP="006E6C74">
                            <w:pPr>
                              <w:jc w:val="center"/>
                              <w:rPr>
                                <w:sz w:val="48"/>
                              </w:rPr>
                            </w:pPr>
                            <w:r>
                              <w:rPr>
                                <w:i/>
                                <w:sz w:val="4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Text Box 269"/>
                      <wps:cNvSpPr txBox="1">
                        <a:spLocks noChangeArrowheads="1"/>
                      </wps:cNvSpPr>
                      <wps:spPr bwMode="auto">
                        <a:xfrm>
                          <a:off x="4970" y="14214"/>
                          <a:ext cx="6482" cy="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B12EBC" w14:textId="16C8F89F" w:rsidR="006E6C74" w:rsidRDefault="006E6C74" w:rsidP="00D92A47">
                            <w:pPr>
                              <w:pStyle w:val="ac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Text Box 270"/>
                      <wps:cNvSpPr txBox="1">
                        <a:spLocks noChangeArrowheads="1"/>
                      </wps:cNvSpPr>
                      <wps:spPr bwMode="auto">
                        <a:xfrm>
                          <a:off x="4824" y="15066"/>
                          <a:ext cx="3846" cy="1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CAFE12" w14:textId="77777777" w:rsidR="006E6C74" w:rsidRDefault="006E6C74" w:rsidP="002005C9">
                            <w:pPr>
                              <w:jc w:val="center"/>
                            </w:pPr>
                          </w:p>
                          <w:p w14:paraId="6281BAC6" w14:textId="2E7FEAB4" w:rsidR="002005C9" w:rsidRPr="007C5A45" w:rsidRDefault="002005C9" w:rsidP="002005C9">
                            <w:pPr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Text Box 271"/>
                      <wps:cNvSpPr txBox="1">
                        <a:spLocks noChangeArrowheads="1"/>
                      </wps:cNvSpPr>
                      <wps:spPr bwMode="auto">
                        <a:xfrm>
                          <a:off x="8704" y="15600"/>
                          <a:ext cx="2807" cy="8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CF0C7A" w14:textId="77777777" w:rsidR="00005BC0" w:rsidRPr="00005BC0" w:rsidRDefault="00005BC0" w:rsidP="00D92A47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</w:p>
                          <w:p w14:paraId="121E6FA0" w14:textId="6D959D22" w:rsidR="006E6C74" w:rsidRPr="007C5A45" w:rsidRDefault="006E6C74" w:rsidP="00D92A47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Text Box 272"/>
                      <wps:cNvSpPr txBox="1">
                        <a:spLocks noChangeArrowheads="1"/>
                      </wps:cNvSpPr>
                      <wps:spPr bwMode="auto">
                        <a:xfrm>
                          <a:off x="8902" y="15222"/>
                          <a:ext cx="474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24A146" w14:textId="77777777" w:rsidR="006E6C74" w:rsidRPr="0011406F" w:rsidRDefault="006E6C74" w:rsidP="006E6C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1406F">
                              <w:rPr>
                                <w:sz w:val="20"/>
                                <w:szCs w:val="20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Text Box 273"/>
                      <wps:cNvSpPr txBox="1">
                        <a:spLocks noChangeArrowheads="1"/>
                      </wps:cNvSpPr>
                      <wps:spPr bwMode="auto">
                        <a:xfrm>
                          <a:off x="1124" y="15521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B897BC" w14:textId="77777777" w:rsidR="006E6C74" w:rsidRDefault="006E6C74" w:rsidP="006E6C74">
                            <w:pPr>
                              <w:rPr>
                                <w:sz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Text Box 274"/>
                      <wps:cNvSpPr txBox="1">
                        <a:spLocks noChangeArrowheads="1"/>
                      </wps:cNvSpPr>
                      <wps:spPr bwMode="auto">
                        <a:xfrm>
                          <a:off x="2024" y="15521"/>
                          <a:ext cx="1786" cy="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71BFF1" w14:textId="77777777" w:rsidR="006E6C74" w:rsidRPr="00005BC0" w:rsidRDefault="006E6C74" w:rsidP="006E6C74">
                            <w:pPr>
                              <w:rPr>
                                <w:rFonts w:cs="Arial"/>
                                <w:i/>
                                <w:spacing w:val="-10"/>
                                <w:sz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" name="Text Box 268"/>
                      <wps:cNvSpPr txBox="1">
                        <a:spLocks noChangeArrowheads="1"/>
                      </wps:cNvSpPr>
                      <wps:spPr bwMode="auto">
                        <a:xfrm>
                          <a:off x="2046" y="16096"/>
                          <a:ext cx="1806" cy="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138E5E" w14:textId="77777777" w:rsidR="006E6C74" w:rsidRPr="006E6C74" w:rsidRDefault="006E6C74" w:rsidP="006E6C74">
                            <w:pPr>
                              <w:rPr>
                                <w:rFonts w:cs="Arial"/>
                                <w:i/>
                                <w:spacing w:val="-10"/>
                                <w:sz w:val="18"/>
                              </w:rPr>
                            </w:pPr>
                          </w:p>
                          <w:p w14:paraId="3849AFA6" w14:textId="77777777" w:rsidR="006E6C74" w:rsidRDefault="006E6C74" w:rsidP="006E6C74">
                            <w:pPr>
                              <w:jc w:val="center"/>
                              <w:rPr>
                                <w:sz w:val="48"/>
                              </w:rPr>
                            </w:pPr>
                            <w:r>
                              <w:rPr>
                                <w:i/>
                                <w:sz w:val="4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E3A4AD" id="Group 230" o:spid="_x0000_s1026" style="position:absolute;left:0;text-align:left;margin-left:-18.9pt;margin-top:-102.1pt;width:525.9pt;height:119.15pt;z-index:251661312;mso-position-horizontal-relative:margin" coordorigin="1008,14083" coordsize="10518,2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">
              <v:line id="Line 231" o:spid="_x0000_s1027" style="position:absolute;visibility:visible;mso-wrap-style:square" from="1149,14113" to="11487,14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<v:line id="Line 232" o:spid="_x0000_s1028" style="position:absolute;visibility:visible;mso-wrap-style:square" from="1134,15247" to="4819,1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  <v:line id="Line 233" o:spid="_x0000_s1029" style="position:absolute;visibility:visible;mso-wrap-style:square" from="1134,14964" to="11526,14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<v:line id="Line 234" o:spid="_x0000_s1030" style="position:absolute;visibility:visible;mso-wrap-style:square" from="1134,15531" to="4819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235" o:spid="_x0000_s1031" style="position:absolute;visibility:visible;mso-wrap-style:square" from="1134,15814" to="4819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36" o:spid="_x0000_s1032" style="position:absolute;visibility:visible;mso-wrap-style:square" from="1134,16098" to="4819,16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237" o:spid="_x0000_s1033" style="position:absolute;left:1134;top:14113;width:3685;height:850" coordorigin="1134,14203" coordsize="3685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38" o:spid="_x0000_s1034" style="position:absolute;visibility:visible;mso-wrap-style:square" from="1134,14770" to="4819,1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line id="Line 239" o:spid="_x0000_s1035" style="position:absolute;visibility:visible;mso-wrap-style:square" from="1134,14487" to="4819,14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<v:line id="Line 240" o:spid="_x0000_s1036" style="position:absolute;visibility:visible;mso-wrap-style:square" from="1531,14203" to="1531,15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jw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Y&#10;+CX+ALn6AgAA//8DAFBLAQItABQABgAIAAAAIQDb4fbL7gAAAIUBAAATAAAAAAAAAAAAAAAAAAAA&#10;AABbQ29udGVudF9UeXBlc10ueG1sUEsBAi0AFAAGAAgAAAAhAFr0LFu/AAAAFQEAAAsAAAAAAAAA&#10;AAAAAAAAHwEAAF9yZWxzLy5yZWxzUEsBAi0AFAAGAAgAAAAhAOWlWPC+AAAA2wAAAA8AAAAAAAAA&#10;AAAAAAAABwIAAGRycy9kb3ducmV2LnhtbFBLBQYAAAAAAwADALcAAADyAgAAAAA=&#10;" strokeweight="2.25pt"/>
              </v:group>
              <v:line id="Line 241" o:spid="_x0000_s1037" style="position:absolute;flip:x;visibility:visible;mso-wrap-style:square" from="2097,14094" to="2098,16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" strokeweight="2.25pt"/>
              <v:line id="Line 242" o:spid="_x0000_s1038" style="position:absolute;flip:x;visibility:visible;mso-wrap-style:square" from="3384,14094" to="3387,16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" strokeweight="2.25pt"/>
              <v:line id="Line 243" o:spid="_x0000_s1039" style="position:absolute;visibility:visible;mso-wrap-style:square" from="4253,14083" to="4257,1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" strokeweight="2.25pt"/>
              <v:line id="Line 244" o:spid="_x0000_s1040" style="position:absolute;flip:x;visibility:visible;mso-wrap-style:square" from="4808,14098" to="4820,1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" strokeweight="2.25pt"/>
              <v:line id="Line 245" o:spid="_x0000_s1041" style="position:absolute;visibility:visible;mso-wrap-style:square" from="8692,15247" to="11521,1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<v:line id="Line 246" o:spid="_x0000_s1042" style="position:absolute;visibility:visible;mso-wrap-style:square" from="8692,15531" to="11521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<v:line id="Line 247" o:spid="_x0000_s1043" style="position:absolute;visibility:visible;mso-wrap-style:square" from="8692,14964" to="8704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<v:line id="Line 248" o:spid="_x0000_s1044" style="position:absolute;visibility:visible;mso-wrap-style:square" from="8976,15247" to="8976,15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line id="Line 249" o:spid="_x0000_s1045" style="position:absolute;visibility:visible;mso-wrap-style:square" from="9259,15247" to="9259,15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Jc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CQIiXMMAAADbAAAADwAA&#10;AAAAAAAAAAAAAAAHAgAAZHJzL2Rvd25yZXYueG1sUEsFBgAAAAADAAMAtwAAAPcCAAAAAA==&#10;" strokeweight="1pt"/>
              <v:line id="Line 250" o:spid="_x0000_s1046" style="position:absolute;visibility:visible;mso-wrap-style:square" from="9543,14964" to="9543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<v:line id="Line 251" o:spid="_x0000_s1047" style="position:absolute;visibility:visible;mso-wrap-style:square" from="10393,14964" to="10393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2" o:spid="_x0000_s1048" type="#_x0000_t202" style="position:absolute;left:1008;top:14663;width:7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" filled="f" stroked="f" strokeweight="2.25pt">
                <v:textbox>
                  <w:txbxContent>
                    <w:p w14:paraId="642128D5" w14:textId="77777777" w:rsidR="006E6C74" w:rsidRDefault="006E6C74" w:rsidP="006E6C7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Изм.</w:t>
                      </w:r>
                    </w:p>
                  </w:txbxContent>
                </v:textbox>
              </v:shape>
              <v:shape id="Text Box 253" o:spid="_x0000_s1049" type="#_x0000_t202" style="position:absolute;left:1456;top:14663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" filled="f" stroked="f" strokeweight="2.25pt">
                <v:textbox>
                  <w:txbxContent>
                    <w:p w14:paraId="1540344E" w14:textId="77777777" w:rsidR="006E6C74" w:rsidRDefault="006E6C74" w:rsidP="006E6C7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shape>
              <v:shape id="Text Box 254" o:spid="_x0000_s1050" type="#_x0000_t202" style="position:absolute;left:2184;top:14663;width:112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" filled="f" stroked="f" strokeweight="2.25pt">
                <v:textbox>
                  <w:txbxContent>
                    <w:p w14:paraId="74C8B9BF" w14:textId="77777777" w:rsidR="006E6C74" w:rsidRDefault="006E6C74" w:rsidP="006E6C7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№ докум.</w:t>
                      </w:r>
                    </w:p>
                  </w:txbxContent>
                </v:textbox>
              </v:shape>
              <v:shape id="Text Box 255" o:spid="_x0000_s1051" type="#_x0000_t202" style="position:absolute;left:3444;top:14663;width:784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" filled="f" stroked="f" strokeweight="2.25pt">
                <v:textbox>
                  <w:txbxContent>
                    <w:p w14:paraId="0FCB3973" w14:textId="77777777" w:rsidR="006E6C74" w:rsidRDefault="006E6C74" w:rsidP="006E6C7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Подп.</w:t>
                      </w:r>
                    </w:p>
                  </w:txbxContent>
                </v:textbox>
              </v:shape>
              <v:shape id="Text Box 256" o:spid="_x0000_s1052" type="#_x0000_t202" style="position:absolute;left:4172;top:14663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" filled="f" stroked="f" strokeweight="2.25pt">
                <v:textbox>
                  <w:txbxContent>
                    <w:p w14:paraId="6025DFFA" w14:textId="77777777" w:rsidR="006E6C74" w:rsidRDefault="006E6C74" w:rsidP="006E6C7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Дата</w:t>
                      </w:r>
                    </w:p>
                  </w:txbxContent>
                </v:textbox>
              </v:shape>
              <v:shape id="Text Box 257" o:spid="_x0000_s1053" type="#_x0000_t202" style="position:absolute;left:8764;top:15022;width:740;height: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" filled="f" stroked="f" strokeweight="2.25pt">
                <v:textbox inset="0,0,0,0">
                  <w:txbxContent>
                    <w:p w14:paraId="4C7AD73A" w14:textId="77777777" w:rsidR="006E6C74" w:rsidRDefault="006E6C74" w:rsidP="006E6C7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Лит.</w:t>
                      </w:r>
                    </w:p>
                  </w:txbxContent>
                </v:textbox>
              </v:shape>
              <v:shape id="Text Box 258" o:spid="_x0000_s1054" type="#_x0000_t202" style="position:absolute;left:9554;top:15006;width:81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" filled="f" stroked="f" strokeweight="2.25pt">
                <v:textbox inset="0,0,0,0">
                  <w:txbxContent>
                    <w:p w14:paraId="4C9B1712" w14:textId="77777777" w:rsidR="006E6C74" w:rsidRDefault="006E6C74" w:rsidP="006E6C7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shape>
              <v:shape id="Text Box 259" o:spid="_x0000_s1055" type="#_x0000_t202" style="position:absolute;left:10430;top:15006;width:1022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" filled="f" stroked="f" strokeweight="2.25pt">
                <v:textbox inset="0,0,0,0">
                  <w:txbxContent>
                    <w:p w14:paraId="103A6408" w14:textId="77777777" w:rsidR="006E6C74" w:rsidRDefault="006E6C74" w:rsidP="006E6C7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Листов</w:t>
                      </w:r>
                    </w:p>
                  </w:txbxContent>
                </v:textbox>
              </v:shape>
              <v:shape id="Text Box 260" o:spid="_x0000_s1056" type="#_x0000_t202" style="position:absolute;left:9832;top:15266;width:310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" filled="f" stroked="f" strokeweight="2.25pt">
                <v:textbox inset="0,0,0,0">
                  <w:txbxContent>
                    <w:p w14:paraId="74129D9E" w14:textId="77777777" w:rsidR="006E6C74" w:rsidRPr="005403A2" w:rsidRDefault="006E6C74" w:rsidP="006E6C74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261" o:spid="_x0000_s1057" type="#_x0000_t202" style="position:absolute;left:10665;top:15196;width:700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1EtxAAAANsAAAAPAAAAZHJzL2Rvd25yZXYueG1sRI/BasMw&#10;EETvhf6D2EIvppHTFOO6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HUjUS3EAAAA2wAAAA8A&#10;AAAAAAAAAAAAAAAABwIAAGRycy9kb3ducmV2LnhtbFBLBQYAAAAAAwADALcAAAD4AgAAAAA=&#10;" filled="f" stroked="f" strokeweight="2.25pt">
                <v:textbox>
                  <w:txbxContent>
                    <w:p w14:paraId="6A43DF5E" w14:textId="77777777" w:rsidR="006E6C74" w:rsidRPr="005403A2" w:rsidRDefault="006E6C74" w:rsidP="006E6C74">
                      <w:pPr>
                        <w:rPr>
                          <w:sz w:val="20"/>
                          <w:szCs w:val="20"/>
                        </w:rPr>
                      </w:pPr>
                      <w:r w:rsidRPr="005403A2">
                        <w:rPr>
                          <w:rStyle w:val="ab"/>
                          <w:sz w:val="20"/>
                        </w:rPr>
                        <w:fldChar w:fldCharType="begin"/>
                      </w:r>
                      <w:r w:rsidRPr="005403A2">
                        <w:rPr>
                          <w:rStyle w:val="ab"/>
                          <w:sz w:val="20"/>
                        </w:rPr>
                        <w:instrText xml:space="preserve"> NUMPAGES </w:instrText>
                      </w:r>
                      <w:r w:rsidRPr="005403A2">
                        <w:rPr>
                          <w:rStyle w:val="ab"/>
                          <w:sz w:val="20"/>
                        </w:rPr>
                        <w:fldChar w:fldCharType="separate"/>
                      </w:r>
                      <w:r w:rsidR="00603779">
                        <w:rPr>
                          <w:rStyle w:val="ab"/>
                          <w:noProof/>
                          <w:sz w:val="20"/>
                        </w:rPr>
                        <w:t>6</w:t>
                      </w:r>
                      <w:r w:rsidRPr="005403A2">
                        <w:rPr>
                          <w:rStyle w:val="ab"/>
                          <w:sz w:val="20"/>
                        </w:rPr>
                        <w:fldChar w:fldCharType="end"/>
                      </w:r>
                    </w:p>
                  </w:txbxContent>
                </v:textbox>
              </v:shape>
              <v:shape id="Text Box 262" o:spid="_x0000_s1058" type="#_x0000_t202" style="position:absolute;left:1094;top:14946;width:95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" filled="f" stroked="f" strokeweight="2.25pt">
                <v:textbox>
                  <w:txbxContent>
                    <w:p w14:paraId="604B7B1B" w14:textId="77777777" w:rsidR="006E6C74" w:rsidRDefault="006E6C74" w:rsidP="006E6C7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Разраб.</w:t>
                      </w:r>
                    </w:p>
                  </w:txbxContent>
                </v:textbox>
              </v:shape>
              <v:shape id="Text Box 263" o:spid="_x0000_s1059" type="#_x0000_t202" style="position:absolute;left:1094;top:15226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" filled="f" stroked="f" strokeweight="2.25pt">
                <v:textbox>
                  <w:txbxContent>
                    <w:p w14:paraId="0E0002F8" w14:textId="77777777" w:rsidR="006E6C74" w:rsidRDefault="006E6C74" w:rsidP="006E6C7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Пров.</w:t>
                      </w:r>
                    </w:p>
                  </w:txbxContent>
                </v:textbox>
              </v:shape>
              <v:shape id="Text Box 264" o:spid="_x0000_s1060" type="#_x0000_t202" style="position:absolute;left:1092;top:16096;width:1006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" filled="f" stroked="f" strokeweight="2.25pt">
                <v:textbox>
                  <w:txbxContent>
                    <w:p w14:paraId="61ABE0A6" w14:textId="77777777" w:rsidR="006E6C74" w:rsidRPr="001F1D30" w:rsidRDefault="006E6C74" w:rsidP="006E6C74">
                      <w:pPr>
                        <w:rPr>
                          <w:sz w:val="18"/>
                        </w:rPr>
                      </w:pPr>
                      <w:r>
                        <w:rPr>
                          <w:i/>
                          <w:sz w:val="16"/>
                        </w:rPr>
                        <w:t xml:space="preserve">Утв. </w:t>
                      </w:r>
                    </w:p>
                  </w:txbxContent>
                </v:textbox>
              </v:shape>
              <v:shape id="Text Box 265" o:spid="_x0000_s1061" type="#_x0000_t202" style="position:absolute;left:1092;top:15786;width:109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" filled="f" stroked="f" strokeweight="2.25pt">
                <v:textbox>
                  <w:txbxContent>
                    <w:p w14:paraId="4681E5EE" w14:textId="77777777" w:rsidR="006E6C74" w:rsidRDefault="006E6C74" w:rsidP="006E6C7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Н.</w:t>
                      </w:r>
                      <w:r w:rsidR="002005C9">
                        <w:rPr>
                          <w:i/>
                          <w:sz w:val="16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sz w:val="16"/>
                        </w:rPr>
                        <w:t>контр.</w:t>
                      </w:r>
                    </w:p>
                  </w:txbxContent>
                </v:textbox>
              </v:shape>
              <v:shape id="Text Box 266" o:spid="_x0000_s1062" type="#_x0000_t202" style="position:absolute;left:2000;top:14952;width:1688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" filled="f" stroked="f" strokeweight="2.25pt">
                <v:textbox>
                  <w:txbxContent>
                    <w:p w14:paraId="4E71E4B8" w14:textId="499B85E9" w:rsidR="006E6C74" w:rsidRPr="00005BC0" w:rsidRDefault="006E6C74" w:rsidP="006E6C74">
                      <w:pPr>
                        <w:rPr>
                          <w:rFonts w:cs="Arial"/>
                          <w:i/>
                          <w:spacing w:val="-10"/>
                          <w:sz w:val="18"/>
                        </w:rPr>
                      </w:pPr>
                    </w:p>
                  </w:txbxContent>
                </v:textbox>
              </v:shape>
              <v:shape id="Text Box 267" o:spid="_x0000_s1063" type="#_x0000_t202" style="position:absolute;left:2000;top:15226;width:178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" filled="f" stroked="f" strokeweight="2.25pt">
                <v:textbox>
                  <w:txbxContent>
                    <w:p w14:paraId="4247F201" w14:textId="734D0A6B" w:rsidR="006E6C74" w:rsidRPr="002005C9" w:rsidRDefault="006E6C74" w:rsidP="006E6C74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shape>
              <v:shape id="Text Box 268" o:spid="_x0000_s1064" type="#_x0000_t202" style="position:absolute;left:2020;top:15774;width:1806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" filled="f" stroked="f" strokeweight="2.25pt">
                <v:textbox>
                  <w:txbxContent>
                    <w:p w14:paraId="103A34FF" w14:textId="77777777" w:rsidR="006E6C74" w:rsidRPr="006E6C74" w:rsidRDefault="006E6C74" w:rsidP="006E6C74">
                      <w:pPr>
                        <w:rPr>
                          <w:rFonts w:cs="Arial"/>
                          <w:i/>
                          <w:spacing w:val="-10"/>
                          <w:sz w:val="18"/>
                        </w:rPr>
                      </w:pPr>
                    </w:p>
                    <w:p w14:paraId="240FC892" w14:textId="77777777" w:rsidR="006E6C74" w:rsidRDefault="006E6C74" w:rsidP="006E6C74">
                      <w:pPr>
                        <w:jc w:val="center"/>
                        <w:rPr>
                          <w:sz w:val="48"/>
                        </w:rPr>
                      </w:pPr>
                      <w:r>
                        <w:rPr>
                          <w:i/>
                          <w:sz w:val="4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  <v:shape id="Text Box 269" o:spid="_x0000_s1065" type="#_x0000_t202" style="position:absolute;left:4970;top:14214;width:6482;height: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fYZxAAAANsAAAAPAAAAZHJzL2Rvd25yZXYueG1sRI/BasMw&#10;EETvhf6D2EIvppHTUNe4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O4p9hnEAAAA2wAAAA8A&#10;AAAAAAAAAAAAAAAABwIAAGRycy9kb3ducmV2LnhtbFBLBQYAAAAAAwADALcAAAD4AgAAAAA=&#10;" filled="f" stroked="f" strokeweight="2.25pt">
                <v:textbox>
                  <w:txbxContent>
                    <w:p w14:paraId="49B12EBC" w14:textId="16C8F89F" w:rsidR="006E6C74" w:rsidRDefault="006E6C74" w:rsidP="00D92A47">
                      <w:pPr>
                        <w:pStyle w:val="ac"/>
                        <w:jc w:val="center"/>
                      </w:pPr>
                    </w:p>
                  </w:txbxContent>
                </v:textbox>
              </v:shape>
              <v:shape id="Text Box 270" o:spid="_x0000_s1066" type="#_x0000_t202" style="position:absolute;left:4824;top:15066;width:3846;height:1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" filled="f" stroked="f" strokeweight="2.25pt">
                <v:textbox>
                  <w:txbxContent>
                    <w:p w14:paraId="0CCAFE12" w14:textId="77777777" w:rsidR="006E6C74" w:rsidRDefault="006E6C74" w:rsidP="002005C9">
                      <w:pPr>
                        <w:jc w:val="center"/>
                      </w:pPr>
                    </w:p>
                    <w:p w14:paraId="6281BAC6" w14:textId="2E7FEAB4" w:rsidR="002005C9" w:rsidRPr="007C5A45" w:rsidRDefault="002005C9" w:rsidP="002005C9">
                      <w:pPr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  <v:shape id="Text Box 271" o:spid="_x0000_s1067" type="#_x0000_t202" style="position:absolute;left:8704;top:15600;width:2807;height: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sfwxAAAANsAAAAPAAAAZHJzL2Rvd25yZXYueG1sRI/BasMw&#10;EETvhf6D2EIvppHTUOO6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PD6x/DEAAAA2wAAAA8A&#10;AAAAAAAAAAAAAAAABwIAAGRycy9kb3ducmV2LnhtbFBLBQYAAAAAAwADALcAAAD4AgAAAAA=&#10;" filled="f" stroked="f" strokeweight="2.25pt">
                <v:textbox>
                  <w:txbxContent>
                    <w:p w14:paraId="30CF0C7A" w14:textId="77777777" w:rsidR="00005BC0" w:rsidRPr="00005BC0" w:rsidRDefault="00005BC0" w:rsidP="00D92A47">
                      <w:pPr>
                        <w:jc w:val="center"/>
                        <w:rPr>
                          <w:sz w:val="10"/>
                        </w:rPr>
                      </w:pPr>
                    </w:p>
                    <w:p w14:paraId="121E6FA0" w14:textId="6D959D22" w:rsidR="006E6C74" w:rsidRPr="007C5A45" w:rsidRDefault="006E6C74" w:rsidP="00D92A47">
                      <w:pPr>
                        <w:jc w:val="center"/>
                        <w:rPr>
                          <w:i/>
                          <w:iCs/>
                        </w:rPr>
                      </w:pPr>
                    </w:p>
                  </w:txbxContent>
                </v:textbox>
              </v:shape>
              <v:shape id="Text Box 272" o:spid="_x0000_s1068" type="#_x0000_t202" style="position:absolute;left:8902;top:15222;width:474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" filled="f" stroked="f" strokeweight="2.25pt">
                <v:textbox>
                  <w:txbxContent>
                    <w:p w14:paraId="6F24A146" w14:textId="77777777" w:rsidR="006E6C74" w:rsidRPr="0011406F" w:rsidRDefault="006E6C74" w:rsidP="006E6C74">
                      <w:pPr>
                        <w:rPr>
                          <w:sz w:val="20"/>
                          <w:szCs w:val="20"/>
                        </w:rPr>
                      </w:pPr>
                      <w:r w:rsidRPr="0011406F">
                        <w:rPr>
                          <w:sz w:val="20"/>
                          <w:szCs w:val="20"/>
                        </w:rPr>
                        <w:t>У</w:t>
                      </w:r>
                    </w:p>
                  </w:txbxContent>
                </v:textbox>
              </v:shape>
              <v:shape id="Text Box 273" o:spid="_x0000_s1069" type="#_x0000_t202" style="position:absolute;left:1124;top:15521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" filled="f" stroked="f" strokeweight="2.25pt">
                <v:textbox>
                  <w:txbxContent>
                    <w:p w14:paraId="5BB897BC" w14:textId="77777777" w:rsidR="006E6C74" w:rsidRDefault="006E6C74" w:rsidP="006E6C74">
                      <w:pPr>
                        <w:rPr>
                          <w:sz w:val="16"/>
                          <w:lang w:val="en-US"/>
                        </w:rPr>
                      </w:pPr>
                    </w:p>
                  </w:txbxContent>
                </v:textbox>
              </v:shape>
              <v:shape id="Text Box 274" o:spid="_x0000_s1070" type="#_x0000_t202" style="position:absolute;left:2024;top:15521;width:178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" filled="f" stroked="f" strokeweight="2.25pt">
                <v:textbox>
                  <w:txbxContent>
                    <w:p w14:paraId="0571BFF1" w14:textId="77777777" w:rsidR="006E6C74" w:rsidRPr="00005BC0" w:rsidRDefault="006E6C74" w:rsidP="006E6C74">
                      <w:pPr>
                        <w:rPr>
                          <w:rFonts w:cs="Arial"/>
                          <w:i/>
                          <w:spacing w:val="-10"/>
                          <w:sz w:val="18"/>
                          <w:lang w:val="en-US"/>
                        </w:rPr>
                      </w:pPr>
                    </w:p>
                  </w:txbxContent>
                </v:textbox>
              </v:shape>
              <v:shape id="Text Box 268" o:spid="_x0000_s1071" type="#_x0000_t202" style="position:absolute;left:2046;top:16096;width:1806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" filled="f" stroked="f" strokeweight="2.25pt">
                <v:textbox>
                  <w:txbxContent>
                    <w:p w14:paraId="7B138E5E" w14:textId="77777777" w:rsidR="006E6C74" w:rsidRPr="006E6C74" w:rsidRDefault="006E6C74" w:rsidP="006E6C74">
                      <w:pPr>
                        <w:rPr>
                          <w:rFonts w:cs="Arial"/>
                          <w:i/>
                          <w:spacing w:val="-10"/>
                          <w:sz w:val="18"/>
                        </w:rPr>
                      </w:pPr>
                    </w:p>
                    <w:p w14:paraId="3849AFA6" w14:textId="77777777" w:rsidR="006E6C74" w:rsidRDefault="006E6C74" w:rsidP="006E6C74">
                      <w:pPr>
                        <w:jc w:val="center"/>
                        <w:rPr>
                          <w:sz w:val="48"/>
                        </w:rPr>
                      </w:pPr>
                      <w:r>
                        <w:rPr>
                          <w:i/>
                          <w:sz w:val="4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  <w10:wrap type="square" anchorx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26CF4" w14:textId="77777777" w:rsidR="00005BC0" w:rsidRPr="00D92A47" w:rsidRDefault="009D06EB" w:rsidP="00D92A47">
    <w:pPr>
      <w:pStyle w:val="a4"/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84D8B9D" wp14:editId="71F1CBB7">
              <wp:simplePos x="0" y="0"/>
              <wp:positionH relativeFrom="column">
                <wp:posOffset>-153178</wp:posOffset>
              </wp:positionH>
              <wp:positionV relativeFrom="paragraph">
                <wp:posOffset>152912</wp:posOffset>
              </wp:positionV>
              <wp:extent cx="6588760" cy="540385"/>
              <wp:effectExtent l="0" t="0" r="21590" b="31115"/>
              <wp:wrapNone/>
              <wp:docPr id="1" name="Group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540385"/>
                        <a:chOff x="1088" y="15506"/>
                        <a:chExt cx="10376" cy="851"/>
                      </a:xfrm>
                    </wpg:grpSpPr>
                    <wps:wsp>
                      <wps:cNvPr id="2" name="Line 321"/>
                      <wps:cNvCnPr>
                        <a:cxnSpLocks noChangeShapeType="1"/>
                      </wps:cNvCnPr>
                      <wps:spPr bwMode="auto">
                        <a:xfrm flipV="1">
                          <a:off x="1088" y="16356"/>
                          <a:ext cx="10376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" name="Line 322"/>
                      <wps:cNvCnPr>
                        <a:cxnSpLocks noChangeShapeType="1"/>
                      </wps:cNvCnPr>
                      <wps:spPr bwMode="auto">
                        <a:xfrm>
                          <a:off x="3356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Rectangle 323"/>
                      <wps:cNvSpPr>
                        <a:spLocks noChangeArrowheads="1"/>
                      </wps:cNvSpPr>
                      <wps:spPr bwMode="auto">
                        <a:xfrm>
                          <a:off x="2052" y="16101"/>
                          <a:ext cx="1304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2E6499" w14:textId="77777777" w:rsidR="009D06EB" w:rsidRDefault="009D06EB" w:rsidP="009D06E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№ </w:t>
                            </w:r>
                            <w:r w:rsidRPr="009D06EB">
                              <w:rPr>
                                <w:i/>
                                <w:iCs/>
                                <w:sz w:val="18"/>
                                <w:szCs w:val="20"/>
                              </w:rPr>
                              <w:t>докум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Rectangle 324"/>
                      <wps:cNvSpPr>
                        <a:spLocks noChangeArrowheads="1"/>
                      </wps:cNvSpPr>
                      <wps:spPr bwMode="auto">
                        <a:xfrm>
                          <a:off x="1088" y="16101"/>
                          <a:ext cx="492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8094E5C" w14:textId="77777777" w:rsidR="009D06EB" w:rsidRDefault="009D06EB" w:rsidP="009D06E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D06EB">
                              <w:rPr>
                                <w:i/>
                                <w:iCs/>
                                <w:sz w:val="18"/>
                                <w:szCs w:val="20"/>
                              </w:rPr>
                              <w:t>Изм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" name="Line 325"/>
                      <wps:cNvCnPr>
                        <a:cxnSpLocks noChangeShapeType="1"/>
                      </wps:cNvCnPr>
                      <wps:spPr bwMode="auto">
                        <a:xfrm>
                          <a:off x="10897" y="15846"/>
                          <a:ext cx="567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Rectangle 326"/>
                      <wps:cNvSpPr>
                        <a:spLocks noChangeArrowheads="1"/>
                      </wps:cNvSpPr>
                      <wps:spPr bwMode="auto">
                        <a:xfrm>
                          <a:off x="3356" y="16101"/>
                          <a:ext cx="837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5FE725" w14:textId="77777777" w:rsidR="009D06EB" w:rsidRDefault="009D06EB" w:rsidP="009D06E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9D06EB">
                              <w:rPr>
                                <w:i/>
                                <w:iCs/>
                                <w:sz w:val="18"/>
                                <w:szCs w:val="20"/>
                              </w:rPr>
                              <w:t>Подп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Line 327"/>
                      <wps:cNvCnPr>
                        <a:cxnSpLocks noChangeShapeType="1"/>
                      </wps:cNvCnPr>
                      <wps:spPr bwMode="auto">
                        <a:xfrm flipH="1">
                          <a:off x="4184" y="15506"/>
                          <a:ext cx="8" cy="825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328"/>
                      <wps:cNvCnPr>
                        <a:cxnSpLocks noChangeShapeType="1"/>
                      </wps:cNvCnPr>
                      <wps:spPr bwMode="auto">
                        <a:xfrm>
                          <a:off x="1088" y="15506"/>
                          <a:ext cx="1037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329"/>
                      <wps:cNvCnPr>
                        <a:cxnSpLocks noChangeShapeType="1"/>
                      </wps:cNvCnPr>
                      <wps:spPr bwMode="auto">
                        <a:xfrm>
                          <a:off x="4774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Rectangle 330"/>
                      <wps:cNvSpPr>
                        <a:spLocks noChangeArrowheads="1"/>
                      </wps:cNvSpPr>
                      <wps:spPr bwMode="auto">
                        <a:xfrm>
                          <a:off x="4231" y="16118"/>
                          <a:ext cx="565" cy="2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E9CADD" w14:textId="77777777" w:rsidR="009D06EB" w:rsidRDefault="009D06EB" w:rsidP="009D06EB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D06EB">
                              <w:rPr>
                                <w:i/>
                                <w:iCs/>
                                <w:sz w:val="18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Line 331"/>
                      <wps:cNvCnPr>
                        <a:cxnSpLocks noChangeShapeType="1"/>
                      </wps:cNvCnPr>
                      <wps:spPr bwMode="auto">
                        <a:xfrm flipH="1">
                          <a:off x="10892" y="15506"/>
                          <a:ext cx="5" cy="843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332"/>
                      <wps:cNvCnPr>
                        <a:cxnSpLocks noChangeShapeType="1"/>
                      </wps:cNvCnPr>
                      <wps:spPr bwMode="auto">
                        <a:xfrm>
                          <a:off x="1088" y="15789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" name="Line 333"/>
                      <wps:cNvCnPr>
                        <a:cxnSpLocks noChangeShapeType="1"/>
                      </wps:cNvCnPr>
                      <wps:spPr bwMode="auto">
                        <a:xfrm>
                          <a:off x="1088" y="16073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334"/>
                      <wps:cNvCnPr>
                        <a:cxnSpLocks noChangeShapeType="1"/>
                      </wps:cNvCnPr>
                      <wps:spPr bwMode="auto">
                        <a:xfrm flipV="1">
                          <a:off x="1485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335"/>
                      <wps:cNvCnPr>
                        <a:cxnSpLocks noChangeShapeType="1"/>
                      </wps:cNvCnPr>
                      <wps:spPr bwMode="auto">
                        <a:xfrm flipV="1">
                          <a:off x="2052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336"/>
                      <wps:cNvSpPr>
                        <a:spLocks noChangeArrowheads="1"/>
                      </wps:cNvSpPr>
                      <wps:spPr bwMode="auto">
                        <a:xfrm>
                          <a:off x="10978" y="15884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B2DC59" w14:textId="77777777" w:rsidR="00623AD2" w:rsidRPr="002005C9" w:rsidRDefault="00623AD2" w:rsidP="00623AD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Style w:val="ab"/>
                              </w:rPr>
                              <w:fldChar w:fldCharType="begin"/>
                            </w:r>
                            <w:r>
                              <w:rPr>
                                <w:rStyle w:val="ab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b"/>
                              </w:rPr>
                              <w:fldChar w:fldCharType="separate"/>
                            </w:r>
                            <w:r w:rsidR="00603779">
                              <w:rPr>
                                <w:rStyle w:val="ab"/>
                                <w:noProof/>
                              </w:rPr>
                              <w:t>5</w:t>
                            </w:r>
                            <w:r>
                              <w:rPr>
                                <w:rStyle w:val="ab"/>
                              </w:rPr>
                              <w:fldChar w:fldCharType="end"/>
                            </w:r>
                          </w:p>
                          <w:p w14:paraId="7FBBE8EB" w14:textId="77777777" w:rsidR="009D06EB" w:rsidRDefault="009D06EB" w:rsidP="009D06EB"/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  <wps:wsp>
                      <wps:cNvPr id="140" name="Rectangle 324"/>
                      <wps:cNvSpPr>
                        <a:spLocks noChangeArrowheads="1"/>
                      </wps:cNvSpPr>
                      <wps:spPr bwMode="auto">
                        <a:xfrm>
                          <a:off x="1536" y="16118"/>
                          <a:ext cx="468" cy="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043A5B" w14:textId="77777777" w:rsidR="009D06EB" w:rsidRDefault="009D06EB" w:rsidP="009D06E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D06EB">
                              <w:rPr>
                                <w:i/>
                                <w:iCs/>
                                <w:sz w:val="18"/>
                                <w:szCs w:val="20"/>
                              </w:rPr>
                              <w:t>Лист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1" name="Rectangle 324"/>
                      <wps:cNvSpPr>
                        <a:spLocks noChangeArrowheads="1"/>
                      </wps:cNvSpPr>
                      <wps:spPr bwMode="auto">
                        <a:xfrm>
                          <a:off x="10938" y="15562"/>
                          <a:ext cx="468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8A6601" w14:textId="77777777" w:rsidR="009D06EB" w:rsidRDefault="009D06EB" w:rsidP="009D06E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D06EB">
                              <w:rPr>
                                <w:i/>
                                <w:iCs/>
                                <w:sz w:val="18"/>
                                <w:szCs w:val="20"/>
                              </w:rPr>
                              <w:t>Лист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4D8B9D" id="Group 320" o:spid="_x0000_s1072" style="position:absolute;left:0;text-align:left;margin-left:-12.05pt;margin-top:12.05pt;width:518.8pt;height:42.55pt;z-index:251663360" coordorigin="1088,15506" coordsize="10376,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">
              <v:line id="Line 321" o:spid="_x0000_s1073" style="position:absolute;flip:y;visibility:visible;mso-wrap-style:square" from="1088,16356" to="11464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" strokeweight="1.25pt">
                <v:stroke startarrowwidth="narrow" startarrowlength="short" endarrowwidth="narrow" endarrowlength="short"/>
              </v:line>
              <v:line id="Line 322" o:spid="_x0000_s1074" style="position:absolute;visibility:visible;mso-wrap-style:square" from="3356,15506" to="3357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" strokeweight="1.25pt">
                <v:stroke startarrowwidth="narrow" startarrowlength="short" endarrowwidth="narrow" endarrowlength="short"/>
              </v:line>
              <v:rect id="Rectangle 323" o:spid="_x0000_s1075" style="position:absolute;left:2052;top:16101;width:130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" filled="f" stroked="f" strokeweight="1.25pt">
                <v:textbox inset="0,0,0,0">
                  <w:txbxContent>
                    <w:p w14:paraId="392E6499" w14:textId="77777777" w:rsidR="009D06EB" w:rsidRDefault="009D06EB" w:rsidP="009D06E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№ </w:t>
                      </w:r>
                      <w:r w:rsidRPr="009D06EB">
                        <w:rPr>
                          <w:i/>
                          <w:iCs/>
                          <w:sz w:val="18"/>
                          <w:szCs w:val="20"/>
                        </w:rPr>
                        <w:t>докум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Rectangle 324" o:spid="_x0000_s1076" style="position:absolute;left:1088;top:16101;width:492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" filled="f" stroked="f" strokeweight="1.25pt">
                <v:textbox inset="0,0,0,0">
                  <w:txbxContent>
                    <w:p w14:paraId="08094E5C" w14:textId="77777777" w:rsidR="009D06EB" w:rsidRDefault="009D06EB" w:rsidP="009D06EB">
                      <w:pPr>
                        <w:rPr>
                          <w:sz w:val="20"/>
                          <w:szCs w:val="20"/>
                        </w:rPr>
                      </w:pPr>
                      <w:r w:rsidRPr="009D06EB">
                        <w:rPr>
                          <w:i/>
                          <w:iCs/>
                          <w:sz w:val="18"/>
                          <w:szCs w:val="20"/>
                        </w:rPr>
                        <w:t>Изм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5" o:spid="_x0000_s1077" style="position:absolute;visibility:visible;mso-wrap-style:square" from="10897,15846" to="11464,15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" strokeweight="1.25pt">
                <v:stroke startarrowwidth="narrow" startarrowlength="short" endarrowwidth="narrow" endarrowlength="short"/>
              </v:line>
              <v:rect id="Rectangle 326" o:spid="_x0000_s1078" style="position:absolute;left:3356;top:16101;width:837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" filled="f" stroked="f" strokeweight="1.25pt">
                <v:textbox inset="0,0,0,0">
                  <w:txbxContent>
                    <w:p w14:paraId="405FE725" w14:textId="77777777" w:rsidR="009D06EB" w:rsidRDefault="009D06EB" w:rsidP="009D06E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9D06EB">
                        <w:rPr>
                          <w:i/>
                          <w:iCs/>
                          <w:sz w:val="18"/>
                          <w:szCs w:val="20"/>
                        </w:rPr>
                        <w:t>Подп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7" o:spid="_x0000_s1079" style="position:absolute;flip:x;visibility:visible;mso-wrap-style:square" from="4184,15506" to="4192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" strokeweight="1.25pt">
                <v:stroke startarrowwidth="narrow" startarrowlength="short" endarrowwidth="narrow" endarrowlength="short"/>
              </v:line>
              <v:line id="Line 328" o:spid="_x0000_s1080" style="position:absolute;visibility:visible;mso-wrap-style:square" from="1088,15506" to="11464,15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" strokeweight="1.25pt">
                <v:stroke startarrowwidth="narrow" startarrowlength="short" endarrowwidth="narrow" endarrowlength="short"/>
              </v:line>
              <v:line id="Line 329" o:spid="_x0000_s1081" style="position:absolute;visibility:visible;mso-wrap-style:square" from="4774,15506" to="4775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" strokeweight="1.25pt">
                <v:stroke startarrowwidth="narrow" startarrowlength="short" endarrowwidth="narrow" endarrowlength="short"/>
              </v:line>
              <v:rect id="Rectangle 330" o:spid="_x0000_s1082" style="position:absolute;left:4231;top:16118;width:565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" filled="f" stroked="f" strokeweight="1.25pt">
                <v:textbox inset="0,0,0,0">
                  <w:txbxContent>
                    <w:p w14:paraId="5AE9CADD" w14:textId="77777777" w:rsidR="009D06EB" w:rsidRDefault="009D06EB" w:rsidP="009D06EB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9D06EB">
                        <w:rPr>
                          <w:i/>
                          <w:iCs/>
                          <w:sz w:val="18"/>
                          <w:szCs w:val="20"/>
                        </w:rPr>
                        <w:t>Дата</w:t>
                      </w:r>
                    </w:p>
                  </w:txbxContent>
                </v:textbox>
              </v:rect>
              <v:line id="Line 331" o:spid="_x0000_s1083" style="position:absolute;flip:x;visibility:visible;mso-wrap-style:square" from="10892,15506" to="10897,16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" strokeweight="1.25pt">
                <v:stroke startarrowwidth="narrow" endarrowwidth="narrow"/>
              </v:line>
              <v:line id="Line 332" o:spid="_x0000_s1084" style="position:absolute;visibility:visible;mso-wrap-style:square" from="1088,15789" to="4774,15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" strokeweight="1.25pt">
                <v:stroke startarrowwidth="narrow" endarrowwidth="narrow"/>
              </v:line>
              <v:line id="Line 333" o:spid="_x0000_s1085" style="position:absolute;visibility:visible;mso-wrap-style:square" from="1088,16073" to="4774,16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" strokeweight="1.25pt">
                <v:stroke startarrowwidth="narrow" endarrowwidth="narrow"/>
              </v:line>
              <v:line id="Line 334" o:spid="_x0000_s1086" style="position:absolute;flip:y;visibility:visible;mso-wrap-style:square" from="1485,15506" to="1485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" strokeweight="1.25pt"/>
              <v:line id="Line 335" o:spid="_x0000_s1087" style="position:absolute;flip:y;visibility:visible;mso-wrap-style:square" from="2052,15506" to="2052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" strokeweight="1.25pt"/>
              <v:rect id="Rectangle 336" o:spid="_x0000_s1088" style="position:absolute;left:10978;top:1588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" filled="f" stroked="f" strokeweight="1.25pt">
                <v:textbox inset="1mm,1mm,0,0">
                  <w:txbxContent>
                    <w:p w14:paraId="03B2DC59" w14:textId="77777777" w:rsidR="00623AD2" w:rsidRPr="002005C9" w:rsidRDefault="00623AD2" w:rsidP="00623AD2">
                      <w:pPr>
                        <w:rPr>
                          <w:lang w:val="en-US"/>
                        </w:rPr>
                      </w:pPr>
                      <w:r>
                        <w:rPr>
                          <w:rStyle w:val="ab"/>
                        </w:rPr>
                        <w:fldChar w:fldCharType="begin"/>
                      </w:r>
                      <w:r>
                        <w:rPr>
                          <w:rStyle w:val="ab"/>
                        </w:rPr>
                        <w:instrText xml:space="preserve"> PAGE </w:instrText>
                      </w:r>
                      <w:r>
                        <w:rPr>
                          <w:rStyle w:val="ab"/>
                        </w:rPr>
                        <w:fldChar w:fldCharType="separate"/>
                      </w:r>
                      <w:r w:rsidR="00603779">
                        <w:rPr>
                          <w:rStyle w:val="ab"/>
                          <w:noProof/>
                        </w:rPr>
                        <w:t>5</w:t>
                      </w:r>
                      <w:r>
                        <w:rPr>
                          <w:rStyle w:val="ab"/>
                        </w:rPr>
                        <w:fldChar w:fldCharType="end"/>
                      </w:r>
                    </w:p>
                    <w:p w14:paraId="7FBBE8EB" w14:textId="77777777" w:rsidR="009D06EB" w:rsidRDefault="009D06EB" w:rsidP="009D06EB"/>
                  </w:txbxContent>
                </v:textbox>
              </v:rect>
              <v:rect id="Rectangle 324" o:spid="_x0000_s1089" style="position:absolute;left:1536;top:16118;width:468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" filled="f" stroked="f" strokeweight="1.25pt">
                <v:textbox inset="0,0,0,0">
                  <w:txbxContent>
                    <w:p w14:paraId="3E043A5B" w14:textId="77777777" w:rsidR="009D06EB" w:rsidRDefault="009D06EB" w:rsidP="009D06EB">
                      <w:pPr>
                        <w:rPr>
                          <w:sz w:val="20"/>
                          <w:szCs w:val="20"/>
                        </w:rPr>
                      </w:pPr>
                      <w:r w:rsidRPr="009D06EB">
                        <w:rPr>
                          <w:i/>
                          <w:iCs/>
                          <w:sz w:val="18"/>
                          <w:szCs w:val="20"/>
                        </w:rPr>
                        <w:t>Лист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Rectangle 324" o:spid="_x0000_s1090" style="position:absolute;left:10938;top:15562;width:468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" filled="f" stroked="f" strokeweight="1.25pt">
                <v:textbox inset="0,0,0,0">
                  <w:txbxContent>
                    <w:p w14:paraId="7A8A6601" w14:textId="77777777" w:rsidR="009D06EB" w:rsidRDefault="009D06EB" w:rsidP="009D06EB">
                      <w:pPr>
                        <w:rPr>
                          <w:sz w:val="20"/>
                          <w:szCs w:val="20"/>
                        </w:rPr>
                      </w:pPr>
                      <w:r w:rsidRPr="009D06EB">
                        <w:rPr>
                          <w:i/>
                          <w:iCs/>
                          <w:sz w:val="18"/>
                          <w:szCs w:val="20"/>
                        </w:rPr>
                        <w:t>Лист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C257F" w14:textId="77777777" w:rsidR="00496B3A" w:rsidRDefault="00496B3A" w:rsidP="00727642">
      <w:r>
        <w:separator/>
      </w:r>
    </w:p>
  </w:footnote>
  <w:footnote w:type="continuationSeparator" w:id="0">
    <w:p w14:paraId="2E630E5B" w14:textId="77777777" w:rsidR="00496B3A" w:rsidRDefault="00496B3A" w:rsidP="007276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73804" w14:textId="77777777" w:rsidR="00243EA5" w:rsidRDefault="00A01ACA"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8E2777" wp14:editId="7DF48FA8">
              <wp:simplePos x="0" y="0"/>
              <wp:positionH relativeFrom="column">
                <wp:posOffset>-157480</wp:posOffset>
              </wp:positionH>
              <wp:positionV relativeFrom="page">
                <wp:posOffset>238125</wp:posOffset>
              </wp:positionV>
              <wp:extent cx="6588125" cy="10172700"/>
              <wp:effectExtent l="0" t="0" r="22225" b="19050"/>
              <wp:wrapNone/>
              <wp:docPr id="6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172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5C6C79" id="Rectangle 23" o:spid="_x0000_s1026" style="position:absolute;margin-left:-12.4pt;margin-top:18.75pt;width:518.75pt;height:80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" strokeweight="1.75pt">
              <w10:wrap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F1E8F" w14:textId="77777777" w:rsidR="00727642" w:rsidRPr="007D79C7" w:rsidRDefault="00727642" w:rsidP="00727642">
    <w:pPr>
      <w:jc w:val="right"/>
      <w:rPr>
        <w:rFonts w:ascii="Arial Narrow" w:hAnsi="Arial Narrow"/>
        <w:vanish/>
        <w:color w:val="002060"/>
        <w:sz w:val="16"/>
      </w:rPr>
    </w:pPr>
    <w:r w:rsidRPr="007D79C7">
      <w:rPr>
        <w:rFonts w:ascii="Arial Narrow" w:hAnsi="Arial Narrow"/>
        <w:vanish/>
        <w:color w:val="002060"/>
        <w:sz w:val="16"/>
      </w:rPr>
      <w:t xml:space="preserve">Отчет по лабораторной работе Ф. </w:t>
    </w:r>
    <w:r w:rsidR="00C57462">
      <w:rPr>
        <w:rFonts w:ascii="Arial Narrow" w:hAnsi="Arial Narrow"/>
        <w:vanish/>
        <w:color w:val="002060"/>
        <w:sz w:val="16"/>
      </w:rPr>
      <w:t>03</w:t>
    </w:r>
    <w:r w:rsidRPr="007D79C7">
      <w:rPr>
        <w:rFonts w:ascii="Arial Narrow" w:hAnsi="Arial Narrow"/>
        <w:vanish/>
        <w:color w:val="002060"/>
        <w:sz w:val="16"/>
      </w:rPr>
      <w:t>/23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4AF"/>
    <w:multiLevelType w:val="hybridMultilevel"/>
    <w:tmpl w:val="753AC14C"/>
    <w:lvl w:ilvl="0" w:tplc="0419000F">
      <w:start w:val="1"/>
      <w:numFmt w:val="decimal"/>
      <w:lvlText w:val="%1."/>
      <w:lvlJc w:val="left"/>
      <w:pPr>
        <w:ind w:left="1572" w:hanging="360"/>
      </w:pPr>
    </w:lvl>
    <w:lvl w:ilvl="1" w:tplc="04190019" w:tentative="1">
      <w:start w:val="1"/>
      <w:numFmt w:val="lowerLetter"/>
      <w:lvlText w:val="%2."/>
      <w:lvlJc w:val="left"/>
      <w:pPr>
        <w:ind w:left="2292" w:hanging="360"/>
      </w:pPr>
    </w:lvl>
    <w:lvl w:ilvl="2" w:tplc="0419001B" w:tentative="1">
      <w:start w:val="1"/>
      <w:numFmt w:val="lowerRoman"/>
      <w:lvlText w:val="%3."/>
      <w:lvlJc w:val="right"/>
      <w:pPr>
        <w:ind w:left="3012" w:hanging="180"/>
      </w:pPr>
    </w:lvl>
    <w:lvl w:ilvl="3" w:tplc="0419000F" w:tentative="1">
      <w:start w:val="1"/>
      <w:numFmt w:val="decimal"/>
      <w:lvlText w:val="%4."/>
      <w:lvlJc w:val="left"/>
      <w:pPr>
        <w:ind w:left="3732" w:hanging="360"/>
      </w:pPr>
    </w:lvl>
    <w:lvl w:ilvl="4" w:tplc="04190019" w:tentative="1">
      <w:start w:val="1"/>
      <w:numFmt w:val="lowerLetter"/>
      <w:lvlText w:val="%5."/>
      <w:lvlJc w:val="left"/>
      <w:pPr>
        <w:ind w:left="4452" w:hanging="360"/>
      </w:pPr>
    </w:lvl>
    <w:lvl w:ilvl="5" w:tplc="0419001B" w:tentative="1">
      <w:start w:val="1"/>
      <w:numFmt w:val="lowerRoman"/>
      <w:lvlText w:val="%6."/>
      <w:lvlJc w:val="right"/>
      <w:pPr>
        <w:ind w:left="5172" w:hanging="180"/>
      </w:pPr>
    </w:lvl>
    <w:lvl w:ilvl="6" w:tplc="0419000F" w:tentative="1">
      <w:start w:val="1"/>
      <w:numFmt w:val="decimal"/>
      <w:lvlText w:val="%7."/>
      <w:lvlJc w:val="left"/>
      <w:pPr>
        <w:ind w:left="5892" w:hanging="360"/>
      </w:pPr>
    </w:lvl>
    <w:lvl w:ilvl="7" w:tplc="04190019" w:tentative="1">
      <w:start w:val="1"/>
      <w:numFmt w:val="lowerLetter"/>
      <w:lvlText w:val="%8."/>
      <w:lvlJc w:val="left"/>
      <w:pPr>
        <w:ind w:left="6612" w:hanging="360"/>
      </w:pPr>
    </w:lvl>
    <w:lvl w:ilvl="8" w:tplc="0419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1" w15:restartNumberingAfterBreak="0">
    <w:nsid w:val="03520327"/>
    <w:multiLevelType w:val="hybridMultilevel"/>
    <w:tmpl w:val="391AF4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63E80"/>
    <w:multiLevelType w:val="hybridMultilevel"/>
    <w:tmpl w:val="93384B0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05528"/>
    <w:multiLevelType w:val="multilevel"/>
    <w:tmpl w:val="4E1AADB6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C7D3DB9"/>
    <w:multiLevelType w:val="hybridMultilevel"/>
    <w:tmpl w:val="38D469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27425"/>
    <w:multiLevelType w:val="hybridMultilevel"/>
    <w:tmpl w:val="242AB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C807E4"/>
    <w:multiLevelType w:val="multilevel"/>
    <w:tmpl w:val="CE62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FF41CD"/>
    <w:multiLevelType w:val="multilevel"/>
    <w:tmpl w:val="4E86C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077357"/>
    <w:multiLevelType w:val="multilevel"/>
    <w:tmpl w:val="4E1AADB6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9D53FA7"/>
    <w:multiLevelType w:val="multilevel"/>
    <w:tmpl w:val="72DCF49A"/>
    <w:lvl w:ilvl="0">
      <w:start w:val="1"/>
      <w:numFmt w:val="decimal"/>
      <w:pStyle w:val="a"/>
      <w:suff w:val="space"/>
      <w:lvlText w:val="Рисунок %1 – "/>
      <w:lvlJc w:val="left"/>
      <w:pPr>
        <w:ind w:left="1005" w:hanging="100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1B206406"/>
    <w:multiLevelType w:val="hybridMultilevel"/>
    <w:tmpl w:val="B8BEEF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6D7AC8"/>
    <w:multiLevelType w:val="hybridMultilevel"/>
    <w:tmpl w:val="438226C4"/>
    <w:lvl w:ilvl="0" w:tplc="0DC0D9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061808"/>
    <w:multiLevelType w:val="hybridMultilevel"/>
    <w:tmpl w:val="2CF661C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28AA4315"/>
    <w:multiLevelType w:val="hybridMultilevel"/>
    <w:tmpl w:val="E7262E92"/>
    <w:lvl w:ilvl="0" w:tplc="1310BB66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4" w15:restartNumberingAfterBreak="0">
    <w:nsid w:val="2990251C"/>
    <w:multiLevelType w:val="hybridMultilevel"/>
    <w:tmpl w:val="426A70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D0C23"/>
    <w:multiLevelType w:val="hybridMultilevel"/>
    <w:tmpl w:val="276CAF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E433A"/>
    <w:multiLevelType w:val="multilevel"/>
    <w:tmpl w:val="8DD0F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6F270A"/>
    <w:multiLevelType w:val="multilevel"/>
    <w:tmpl w:val="9910A8D6"/>
    <w:lvl w:ilvl="0">
      <w:start w:val="1"/>
      <w:numFmt w:val="russianLower"/>
      <w:pStyle w:val="1"/>
      <w:lvlText w:val="%1)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  <w:b w:val="0"/>
        <w:i w:val="0"/>
        <w:color w:val="auto"/>
        <w:sz w:val="28"/>
        <w:szCs w:val="28"/>
      </w:rPr>
    </w:lvl>
    <w:lvl w:ilvl="1">
      <w:start w:val="1"/>
      <w:numFmt w:val="decimal"/>
      <w:pStyle w:val="2"/>
      <w:lvlText w:val="%2)"/>
      <w:lvlJc w:val="left"/>
      <w:pPr>
        <w:tabs>
          <w:tab w:val="num" w:pos="1789"/>
        </w:tabs>
        <w:ind w:left="1501" w:hanging="432"/>
      </w:pPr>
      <w:rPr>
        <w:rFonts w:ascii="Times New Roman" w:hAnsi="Times New Roman" w:hint="default"/>
        <w:b w:val="0"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149"/>
        </w:tabs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9"/>
        </w:tabs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69"/>
        </w:tabs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  <w:rPr>
        <w:rFonts w:hint="default"/>
      </w:rPr>
    </w:lvl>
  </w:abstractNum>
  <w:abstractNum w:abstractNumId="18" w15:restartNumberingAfterBreak="0">
    <w:nsid w:val="2ED14BEE"/>
    <w:multiLevelType w:val="multilevel"/>
    <w:tmpl w:val="77A8D50E"/>
    <w:lvl w:ilvl="0">
      <w:start w:val="1"/>
      <w:numFmt w:val="decimal"/>
      <w:pStyle w:val="10"/>
      <w:lvlText w:val="%1"/>
      <w:lvlJc w:val="left"/>
      <w:pPr>
        <w:tabs>
          <w:tab w:val="num" w:pos="1283"/>
        </w:tabs>
        <w:ind w:left="1283" w:hanging="432"/>
      </w:pPr>
      <w:rPr>
        <w:rFonts w:ascii="Times New Roman" w:hAnsi="Times New Roman" w:hint="default"/>
        <w:b/>
        <w:i w:val="0"/>
        <w:sz w:val="28"/>
        <w:szCs w:val="28"/>
      </w:rPr>
    </w:lvl>
    <w:lvl w:ilvl="1">
      <w:start w:val="1"/>
      <w:numFmt w:val="decimal"/>
      <w:pStyle w:val="20"/>
      <w:lvlText w:val="%1.%2"/>
      <w:lvlJc w:val="left"/>
      <w:pPr>
        <w:tabs>
          <w:tab w:val="num" w:pos="1427"/>
        </w:tabs>
        <w:ind w:left="1427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71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171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9" w15:restartNumberingAfterBreak="0">
    <w:nsid w:val="30D10A4C"/>
    <w:multiLevelType w:val="hybridMultilevel"/>
    <w:tmpl w:val="00E0D9F2"/>
    <w:lvl w:ilvl="0" w:tplc="07688482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34637B86"/>
    <w:multiLevelType w:val="hybridMultilevel"/>
    <w:tmpl w:val="F3B03C2E"/>
    <w:lvl w:ilvl="0" w:tplc="6CD48DD0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1" w15:restartNumberingAfterBreak="0">
    <w:nsid w:val="3F5F5F67"/>
    <w:multiLevelType w:val="hybridMultilevel"/>
    <w:tmpl w:val="49B61D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785FEB"/>
    <w:multiLevelType w:val="multilevel"/>
    <w:tmpl w:val="4E86C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600CCE"/>
    <w:multiLevelType w:val="multilevel"/>
    <w:tmpl w:val="C0645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CC4CF3"/>
    <w:multiLevelType w:val="multilevel"/>
    <w:tmpl w:val="B4B28724"/>
    <w:lvl w:ilvl="0">
      <w:start w:val="1"/>
      <w:numFmt w:val="decimal"/>
      <w:pStyle w:val="a0"/>
      <w:suff w:val="space"/>
      <w:lvlText w:val="Таблица %1 – "/>
      <w:lvlJc w:val="left"/>
      <w:pPr>
        <w:ind w:left="1005" w:hanging="1005"/>
      </w:pPr>
      <w:rPr>
        <w:rFonts w:hint="default"/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476C2C4B"/>
    <w:multiLevelType w:val="hybridMultilevel"/>
    <w:tmpl w:val="E50CC4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786A84"/>
    <w:multiLevelType w:val="hybridMultilevel"/>
    <w:tmpl w:val="93C8D09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AF6922"/>
    <w:multiLevelType w:val="hybridMultilevel"/>
    <w:tmpl w:val="A38CAEDC"/>
    <w:lvl w:ilvl="0" w:tplc="84DA18EE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4E402129"/>
    <w:multiLevelType w:val="hybridMultilevel"/>
    <w:tmpl w:val="8C7AB6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1C3E23"/>
    <w:multiLevelType w:val="hybridMultilevel"/>
    <w:tmpl w:val="426A70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E41811"/>
    <w:multiLevelType w:val="hybridMultilevel"/>
    <w:tmpl w:val="E768348A"/>
    <w:lvl w:ilvl="0" w:tplc="1D6C3468">
      <w:numFmt w:val="bullet"/>
      <w:pStyle w:val="a1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58E496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F23D50"/>
    <w:multiLevelType w:val="hybridMultilevel"/>
    <w:tmpl w:val="364EC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E22815"/>
    <w:multiLevelType w:val="hybridMultilevel"/>
    <w:tmpl w:val="A514A04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252301"/>
    <w:multiLevelType w:val="hybridMultilevel"/>
    <w:tmpl w:val="35BE3E82"/>
    <w:lvl w:ilvl="0" w:tplc="7236049A">
      <w:start w:val="1"/>
      <w:numFmt w:val="decimal"/>
      <w:lvlText w:val="%1)"/>
      <w:lvlJc w:val="left"/>
      <w:pPr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EF93A0B"/>
    <w:multiLevelType w:val="hybridMultilevel"/>
    <w:tmpl w:val="10A03D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701166"/>
    <w:multiLevelType w:val="hybridMultilevel"/>
    <w:tmpl w:val="93384B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C53C1E"/>
    <w:multiLevelType w:val="multilevel"/>
    <w:tmpl w:val="CE62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D51D57"/>
    <w:multiLevelType w:val="hybridMultilevel"/>
    <w:tmpl w:val="705866D2"/>
    <w:lvl w:ilvl="0" w:tplc="F346767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8" w15:restartNumberingAfterBreak="0">
    <w:nsid w:val="61F8237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250572D"/>
    <w:multiLevelType w:val="hybridMultilevel"/>
    <w:tmpl w:val="BE0EA218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0" w15:restartNumberingAfterBreak="0">
    <w:nsid w:val="6B89474F"/>
    <w:multiLevelType w:val="hybridMultilevel"/>
    <w:tmpl w:val="A0BCFD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EE268A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2" w15:restartNumberingAfterBreak="0">
    <w:nsid w:val="74BE7C87"/>
    <w:multiLevelType w:val="hybridMultilevel"/>
    <w:tmpl w:val="0DA6F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06441C"/>
    <w:multiLevelType w:val="hybridMultilevel"/>
    <w:tmpl w:val="8FBCBFA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F5607E"/>
    <w:multiLevelType w:val="hybridMultilevel"/>
    <w:tmpl w:val="B8BEEF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BB12A7"/>
    <w:multiLevelType w:val="hybridMultilevel"/>
    <w:tmpl w:val="BAB2D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D84C8E"/>
    <w:multiLevelType w:val="multilevel"/>
    <w:tmpl w:val="4E86C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078639">
    <w:abstractNumId w:val="18"/>
  </w:num>
  <w:num w:numId="2" w16cid:durableId="109127817">
    <w:abstractNumId w:val="37"/>
  </w:num>
  <w:num w:numId="3" w16cid:durableId="1186096534">
    <w:abstractNumId w:val="30"/>
  </w:num>
  <w:num w:numId="4" w16cid:durableId="1900706244">
    <w:abstractNumId w:val="17"/>
  </w:num>
  <w:num w:numId="5" w16cid:durableId="702440047">
    <w:abstractNumId w:val="9"/>
  </w:num>
  <w:num w:numId="6" w16cid:durableId="1657027741">
    <w:abstractNumId w:val="24"/>
  </w:num>
  <w:num w:numId="7" w16cid:durableId="2003191552">
    <w:abstractNumId w:val="4"/>
  </w:num>
  <w:num w:numId="8" w16cid:durableId="1087725082">
    <w:abstractNumId w:val="25"/>
  </w:num>
  <w:num w:numId="9" w16cid:durableId="688221335">
    <w:abstractNumId w:val="20"/>
  </w:num>
  <w:num w:numId="10" w16cid:durableId="1821919116">
    <w:abstractNumId w:val="42"/>
  </w:num>
  <w:num w:numId="11" w16cid:durableId="1334915960">
    <w:abstractNumId w:val="28"/>
  </w:num>
  <w:num w:numId="12" w16cid:durableId="529882681">
    <w:abstractNumId w:val="13"/>
  </w:num>
  <w:num w:numId="13" w16cid:durableId="1865249789">
    <w:abstractNumId w:val="5"/>
  </w:num>
  <w:num w:numId="14" w16cid:durableId="1777015203">
    <w:abstractNumId w:val="12"/>
  </w:num>
  <w:num w:numId="15" w16cid:durableId="302538297">
    <w:abstractNumId w:val="40"/>
  </w:num>
  <w:num w:numId="16" w16cid:durableId="154078340">
    <w:abstractNumId w:val="39"/>
  </w:num>
  <w:num w:numId="17" w16cid:durableId="1160580495">
    <w:abstractNumId w:val="46"/>
  </w:num>
  <w:num w:numId="18" w16cid:durableId="1753039878">
    <w:abstractNumId w:val="23"/>
  </w:num>
  <w:num w:numId="19" w16cid:durableId="885719713">
    <w:abstractNumId w:val="7"/>
  </w:num>
  <w:num w:numId="20" w16cid:durableId="1020737531">
    <w:abstractNumId w:val="22"/>
  </w:num>
  <w:num w:numId="21" w16cid:durableId="399793141">
    <w:abstractNumId w:val="1"/>
  </w:num>
  <w:num w:numId="22" w16cid:durableId="1797137759">
    <w:abstractNumId w:val="41"/>
  </w:num>
  <w:num w:numId="23" w16cid:durableId="1500971247">
    <w:abstractNumId w:val="11"/>
  </w:num>
  <w:num w:numId="24" w16cid:durableId="1153835759">
    <w:abstractNumId w:val="38"/>
  </w:num>
  <w:num w:numId="25" w16cid:durableId="1861310009">
    <w:abstractNumId w:val="6"/>
  </w:num>
  <w:num w:numId="26" w16cid:durableId="801078752">
    <w:abstractNumId w:val="16"/>
  </w:num>
  <w:num w:numId="27" w16cid:durableId="246421372">
    <w:abstractNumId w:val="36"/>
  </w:num>
  <w:num w:numId="28" w16cid:durableId="65379906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67716097">
    <w:abstractNumId w:val="3"/>
  </w:num>
  <w:num w:numId="30" w16cid:durableId="186524785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16949032">
    <w:abstractNumId w:val="32"/>
  </w:num>
  <w:num w:numId="32" w16cid:durableId="20257874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9779174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80430286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59458976">
    <w:abstractNumId w:val="14"/>
  </w:num>
  <w:num w:numId="36" w16cid:durableId="1864394855">
    <w:abstractNumId w:val="2"/>
  </w:num>
  <w:num w:numId="37" w16cid:durableId="117873417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46785343">
    <w:abstractNumId w:val="0"/>
  </w:num>
  <w:num w:numId="39" w16cid:durableId="227033641">
    <w:abstractNumId w:val="31"/>
  </w:num>
  <w:num w:numId="40" w16cid:durableId="789126431">
    <w:abstractNumId w:val="15"/>
  </w:num>
  <w:num w:numId="41" w16cid:durableId="865094961">
    <w:abstractNumId w:val="33"/>
  </w:num>
  <w:num w:numId="42" w16cid:durableId="673723389">
    <w:abstractNumId w:val="34"/>
  </w:num>
  <w:num w:numId="43" w16cid:durableId="437339704">
    <w:abstractNumId w:val="44"/>
  </w:num>
  <w:num w:numId="44" w16cid:durableId="592857058">
    <w:abstractNumId w:val="10"/>
  </w:num>
  <w:num w:numId="45" w16cid:durableId="1519857005">
    <w:abstractNumId w:val="27"/>
  </w:num>
  <w:num w:numId="46" w16cid:durableId="617487220">
    <w:abstractNumId w:val="19"/>
  </w:num>
  <w:num w:numId="47" w16cid:durableId="995185134">
    <w:abstractNumId w:val="26"/>
  </w:num>
  <w:num w:numId="48" w16cid:durableId="724108044">
    <w:abstractNumId w:val="21"/>
  </w:num>
  <w:num w:numId="49" w16cid:durableId="193142377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2C7"/>
    <w:rsid w:val="00005BC0"/>
    <w:rsid w:val="00030951"/>
    <w:rsid w:val="00031332"/>
    <w:rsid w:val="0003200E"/>
    <w:rsid w:val="000330F2"/>
    <w:rsid w:val="000424ED"/>
    <w:rsid w:val="00086757"/>
    <w:rsid w:val="000A334D"/>
    <w:rsid w:val="000A743C"/>
    <w:rsid w:val="000B0AAB"/>
    <w:rsid w:val="000E26D1"/>
    <w:rsid w:val="000E3DB6"/>
    <w:rsid w:val="000E7B7C"/>
    <w:rsid w:val="000F23AE"/>
    <w:rsid w:val="001017D1"/>
    <w:rsid w:val="0012209D"/>
    <w:rsid w:val="00130065"/>
    <w:rsid w:val="00151E56"/>
    <w:rsid w:val="00157C9D"/>
    <w:rsid w:val="00164B9A"/>
    <w:rsid w:val="00173B17"/>
    <w:rsid w:val="00174C66"/>
    <w:rsid w:val="00177834"/>
    <w:rsid w:val="00182A86"/>
    <w:rsid w:val="00183689"/>
    <w:rsid w:val="001878DE"/>
    <w:rsid w:val="001966F0"/>
    <w:rsid w:val="001A2D2B"/>
    <w:rsid w:val="001B09D7"/>
    <w:rsid w:val="001B4891"/>
    <w:rsid w:val="001B6CB9"/>
    <w:rsid w:val="001B6E54"/>
    <w:rsid w:val="001C2A0A"/>
    <w:rsid w:val="001D1B5C"/>
    <w:rsid w:val="002005C9"/>
    <w:rsid w:val="00206F8D"/>
    <w:rsid w:val="0024256E"/>
    <w:rsid w:val="00243EA5"/>
    <w:rsid w:val="00246415"/>
    <w:rsid w:val="00257D98"/>
    <w:rsid w:val="00267F5E"/>
    <w:rsid w:val="0027032D"/>
    <w:rsid w:val="00272816"/>
    <w:rsid w:val="00274267"/>
    <w:rsid w:val="00292442"/>
    <w:rsid w:val="002B4349"/>
    <w:rsid w:val="002C26FB"/>
    <w:rsid w:val="002D3129"/>
    <w:rsid w:val="00336602"/>
    <w:rsid w:val="003403F5"/>
    <w:rsid w:val="00342C90"/>
    <w:rsid w:val="00345394"/>
    <w:rsid w:val="00345C5C"/>
    <w:rsid w:val="0037287A"/>
    <w:rsid w:val="00390F27"/>
    <w:rsid w:val="00395525"/>
    <w:rsid w:val="003A4616"/>
    <w:rsid w:val="003B1760"/>
    <w:rsid w:val="003D7676"/>
    <w:rsid w:val="003E56B6"/>
    <w:rsid w:val="003F1C7A"/>
    <w:rsid w:val="00405241"/>
    <w:rsid w:val="004070E3"/>
    <w:rsid w:val="004431C4"/>
    <w:rsid w:val="00446FA8"/>
    <w:rsid w:val="00454D41"/>
    <w:rsid w:val="004614C7"/>
    <w:rsid w:val="00463345"/>
    <w:rsid w:val="00472433"/>
    <w:rsid w:val="00473016"/>
    <w:rsid w:val="00480756"/>
    <w:rsid w:val="0048700E"/>
    <w:rsid w:val="00496B3A"/>
    <w:rsid w:val="00496F7E"/>
    <w:rsid w:val="004A408A"/>
    <w:rsid w:val="004A5EC6"/>
    <w:rsid w:val="004A737A"/>
    <w:rsid w:val="004B2144"/>
    <w:rsid w:val="004D3379"/>
    <w:rsid w:val="004E0EB6"/>
    <w:rsid w:val="004E56AF"/>
    <w:rsid w:val="00502561"/>
    <w:rsid w:val="00506294"/>
    <w:rsid w:val="00510B40"/>
    <w:rsid w:val="005155AB"/>
    <w:rsid w:val="00515F3A"/>
    <w:rsid w:val="0053198F"/>
    <w:rsid w:val="00535F15"/>
    <w:rsid w:val="005477AC"/>
    <w:rsid w:val="005510EA"/>
    <w:rsid w:val="005829BB"/>
    <w:rsid w:val="00592D63"/>
    <w:rsid w:val="005A4DD8"/>
    <w:rsid w:val="005B7490"/>
    <w:rsid w:val="005C10CC"/>
    <w:rsid w:val="005C769B"/>
    <w:rsid w:val="005C78F9"/>
    <w:rsid w:val="005E6CF2"/>
    <w:rsid w:val="00603779"/>
    <w:rsid w:val="0061554B"/>
    <w:rsid w:val="006211D6"/>
    <w:rsid w:val="0062328D"/>
    <w:rsid w:val="00623AD2"/>
    <w:rsid w:val="006309FE"/>
    <w:rsid w:val="00643568"/>
    <w:rsid w:val="006944BD"/>
    <w:rsid w:val="006B1EE2"/>
    <w:rsid w:val="006C15B8"/>
    <w:rsid w:val="006D10F0"/>
    <w:rsid w:val="006D1955"/>
    <w:rsid w:val="006D3731"/>
    <w:rsid w:val="006D50E9"/>
    <w:rsid w:val="006E6C74"/>
    <w:rsid w:val="006F3ECD"/>
    <w:rsid w:val="006F562E"/>
    <w:rsid w:val="00717477"/>
    <w:rsid w:val="00727188"/>
    <w:rsid w:val="00727642"/>
    <w:rsid w:val="00744B5F"/>
    <w:rsid w:val="00750B2E"/>
    <w:rsid w:val="00760756"/>
    <w:rsid w:val="007A60FF"/>
    <w:rsid w:val="007A6B4E"/>
    <w:rsid w:val="007B1D7F"/>
    <w:rsid w:val="007C5A45"/>
    <w:rsid w:val="007D26D9"/>
    <w:rsid w:val="007D79C7"/>
    <w:rsid w:val="007E1D4B"/>
    <w:rsid w:val="007E3833"/>
    <w:rsid w:val="007E5AEF"/>
    <w:rsid w:val="007F481C"/>
    <w:rsid w:val="007F72C7"/>
    <w:rsid w:val="00800BF2"/>
    <w:rsid w:val="00801BFF"/>
    <w:rsid w:val="0080433A"/>
    <w:rsid w:val="00832583"/>
    <w:rsid w:val="00841309"/>
    <w:rsid w:val="008432B6"/>
    <w:rsid w:val="00875A5B"/>
    <w:rsid w:val="008A7946"/>
    <w:rsid w:val="008B0B35"/>
    <w:rsid w:val="008B703C"/>
    <w:rsid w:val="008F09A8"/>
    <w:rsid w:val="008F5380"/>
    <w:rsid w:val="00914BA0"/>
    <w:rsid w:val="00941A00"/>
    <w:rsid w:val="00943AC8"/>
    <w:rsid w:val="00970041"/>
    <w:rsid w:val="009819B8"/>
    <w:rsid w:val="00992438"/>
    <w:rsid w:val="009942C8"/>
    <w:rsid w:val="00996175"/>
    <w:rsid w:val="009B7612"/>
    <w:rsid w:val="009C41F4"/>
    <w:rsid w:val="009D06EB"/>
    <w:rsid w:val="009E2268"/>
    <w:rsid w:val="009E57C3"/>
    <w:rsid w:val="00A01693"/>
    <w:rsid w:val="00A01ACA"/>
    <w:rsid w:val="00A17F97"/>
    <w:rsid w:val="00A24DAF"/>
    <w:rsid w:val="00A47759"/>
    <w:rsid w:val="00A57A58"/>
    <w:rsid w:val="00A60131"/>
    <w:rsid w:val="00A92024"/>
    <w:rsid w:val="00A92BC2"/>
    <w:rsid w:val="00A94E44"/>
    <w:rsid w:val="00A95803"/>
    <w:rsid w:val="00AA2717"/>
    <w:rsid w:val="00AB39B5"/>
    <w:rsid w:val="00AB50F5"/>
    <w:rsid w:val="00AB532E"/>
    <w:rsid w:val="00AC72F5"/>
    <w:rsid w:val="00AE2206"/>
    <w:rsid w:val="00AE2899"/>
    <w:rsid w:val="00B00DED"/>
    <w:rsid w:val="00B01EBA"/>
    <w:rsid w:val="00B102A8"/>
    <w:rsid w:val="00B10A8A"/>
    <w:rsid w:val="00B30534"/>
    <w:rsid w:val="00B31557"/>
    <w:rsid w:val="00B73692"/>
    <w:rsid w:val="00BA247F"/>
    <w:rsid w:val="00BA4615"/>
    <w:rsid w:val="00BB133F"/>
    <w:rsid w:val="00BB355F"/>
    <w:rsid w:val="00BC51B4"/>
    <w:rsid w:val="00BE73C7"/>
    <w:rsid w:val="00BE7779"/>
    <w:rsid w:val="00BF1EBC"/>
    <w:rsid w:val="00C0328E"/>
    <w:rsid w:val="00C0596C"/>
    <w:rsid w:val="00C15D5F"/>
    <w:rsid w:val="00C31FB0"/>
    <w:rsid w:val="00C34787"/>
    <w:rsid w:val="00C4550D"/>
    <w:rsid w:val="00C57462"/>
    <w:rsid w:val="00C86130"/>
    <w:rsid w:val="00C917EC"/>
    <w:rsid w:val="00C94549"/>
    <w:rsid w:val="00CC3FB9"/>
    <w:rsid w:val="00D03D66"/>
    <w:rsid w:val="00D1205C"/>
    <w:rsid w:val="00D17931"/>
    <w:rsid w:val="00D37C23"/>
    <w:rsid w:val="00D66F93"/>
    <w:rsid w:val="00D8132B"/>
    <w:rsid w:val="00D85F93"/>
    <w:rsid w:val="00D91E70"/>
    <w:rsid w:val="00D92A47"/>
    <w:rsid w:val="00DA4A6F"/>
    <w:rsid w:val="00DA6C38"/>
    <w:rsid w:val="00DA7827"/>
    <w:rsid w:val="00DB5A4F"/>
    <w:rsid w:val="00DD57BB"/>
    <w:rsid w:val="00DE5016"/>
    <w:rsid w:val="00DF47AA"/>
    <w:rsid w:val="00E063BE"/>
    <w:rsid w:val="00E369FF"/>
    <w:rsid w:val="00E61BD3"/>
    <w:rsid w:val="00E7379C"/>
    <w:rsid w:val="00EA5D9C"/>
    <w:rsid w:val="00EF12D8"/>
    <w:rsid w:val="00F020ED"/>
    <w:rsid w:val="00F022DA"/>
    <w:rsid w:val="00F0622E"/>
    <w:rsid w:val="00F1171E"/>
    <w:rsid w:val="00F13394"/>
    <w:rsid w:val="00F140BE"/>
    <w:rsid w:val="00F20848"/>
    <w:rsid w:val="00F31B1B"/>
    <w:rsid w:val="00F4004B"/>
    <w:rsid w:val="00F41B56"/>
    <w:rsid w:val="00F706E9"/>
    <w:rsid w:val="00F70C6E"/>
    <w:rsid w:val="00F754E1"/>
    <w:rsid w:val="00F842C3"/>
    <w:rsid w:val="00F90D79"/>
    <w:rsid w:val="00FA1C7A"/>
    <w:rsid w:val="00FB70C7"/>
    <w:rsid w:val="00FD060C"/>
    <w:rsid w:val="00FD3ACE"/>
    <w:rsid w:val="00FE0A47"/>
    <w:rsid w:val="00FE6748"/>
    <w:rsid w:val="00FF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5D1EB0"/>
  <w15:chartTrackingRefBased/>
  <w15:docId w15:val="{D9F58906-9129-4C16-A2B7-1210E840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744B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3"/>
    <w:next w:val="a4"/>
    <w:link w:val="11"/>
    <w:qFormat/>
    <w:rsid w:val="00603779"/>
    <w:pPr>
      <w:keepNext/>
      <w:pageBreakBefore/>
      <w:numPr>
        <w:numId w:val="1"/>
      </w:numPr>
      <w:suppressAutoHyphens/>
      <w:spacing w:before="240" w:after="400"/>
      <w:outlineLvl w:val="0"/>
    </w:pPr>
    <w:rPr>
      <w:rFonts w:cs="Arial"/>
      <w:b/>
      <w:bCs/>
      <w:kern w:val="32"/>
      <w:sz w:val="28"/>
      <w:szCs w:val="28"/>
    </w:rPr>
  </w:style>
  <w:style w:type="paragraph" w:styleId="20">
    <w:name w:val="heading 2"/>
    <w:basedOn w:val="a3"/>
    <w:next w:val="a4"/>
    <w:link w:val="21"/>
    <w:qFormat/>
    <w:rsid w:val="00F020ED"/>
    <w:pPr>
      <w:keepNext/>
      <w:numPr>
        <w:ilvl w:val="1"/>
        <w:numId w:val="1"/>
      </w:numPr>
      <w:suppressAutoHyphens/>
      <w:spacing w:before="200" w:after="10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3"/>
    <w:next w:val="a3"/>
    <w:link w:val="30"/>
    <w:qFormat/>
    <w:rsid w:val="00F020ED"/>
    <w:pPr>
      <w:keepNext/>
      <w:numPr>
        <w:ilvl w:val="2"/>
        <w:numId w:val="1"/>
      </w:numPr>
      <w:suppressAutoHyphens/>
      <w:spacing w:before="200" w:after="100"/>
      <w:outlineLvl w:val="2"/>
    </w:pPr>
    <w:rPr>
      <w:rFonts w:cs="Arial"/>
      <w:b/>
      <w:bCs/>
      <w:sz w:val="28"/>
      <w:szCs w:val="26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4">
    <w:name w:val="Основной текст ПЗ"/>
    <w:rsid w:val="00727642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a8">
    <w:name w:val="Рисунок"/>
    <w:basedOn w:val="a4"/>
    <w:next w:val="a"/>
    <w:qFormat/>
    <w:rsid w:val="00177834"/>
    <w:pPr>
      <w:spacing w:before="120"/>
      <w:ind w:firstLine="0"/>
      <w:jc w:val="center"/>
    </w:pPr>
  </w:style>
  <w:style w:type="paragraph" w:customStyle="1" w:styleId="a0">
    <w:name w:val="Таблица (название)"/>
    <w:basedOn w:val="a4"/>
    <w:next w:val="a3"/>
    <w:rsid w:val="00FA1C7A"/>
    <w:pPr>
      <w:numPr>
        <w:numId w:val="6"/>
      </w:numPr>
      <w:spacing w:before="120" w:after="60"/>
      <w:ind w:left="0" w:firstLine="0"/>
    </w:pPr>
    <w:rPr>
      <w:lang w:eastAsia="en-US"/>
    </w:rPr>
  </w:style>
  <w:style w:type="character" w:customStyle="1" w:styleId="11">
    <w:name w:val="Заголовок 1 Знак"/>
    <w:basedOn w:val="a5"/>
    <w:link w:val="10"/>
    <w:rsid w:val="00603779"/>
    <w:rPr>
      <w:rFonts w:ascii="Times New Roman" w:eastAsia="Times New Roman" w:hAnsi="Times New Roman" w:cs="Arial"/>
      <w:b/>
      <w:bCs/>
      <w:kern w:val="32"/>
      <w:sz w:val="28"/>
      <w:szCs w:val="28"/>
      <w:lang w:eastAsia="ru-RU"/>
    </w:rPr>
  </w:style>
  <w:style w:type="character" w:customStyle="1" w:styleId="21">
    <w:name w:val="Заголовок 2 Знак"/>
    <w:basedOn w:val="a5"/>
    <w:link w:val="20"/>
    <w:rsid w:val="00F020ED"/>
    <w:rPr>
      <w:rFonts w:ascii="Times New Roman" w:eastAsia="Times New Roman" w:hAnsi="Times New Roman" w:cs="Arial"/>
      <w:b/>
      <w:bCs/>
      <w:iCs/>
      <w:sz w:val="28"/>
      <w:szCs w:val="28"/>
      <w:lang w:eastAsia="ru-RU"/>
    </w:rPr>
  </w:style>
  <w:style w:type="paragraph" w:styleId="a9">
    <w:name w:val="footer"/>
    <w:basedOn w:val="a3"/>
    <w:link w:val="aa"/>
    <w:uiPriority w:val="99"/>
    <w:unhideWhenUsed/>
    <w:rsid w:val="0072764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5"/>
    <w:link w:val="a9"/>
    <w:uiPriority w:val="99"/>
    <w:rsid w:val="0072764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page number"/>
    <w:basedOn w:val="a5"/>
    <w:semiHidden/>
    <w:rsid w:val="006E6C74"/>
  </w:style>
  <w:style w:type="paragraph" w:customStyle="1" w:styleId="ac">
    <w:name w:val="Подписи"/>
    <w:semiHidden/>
    <w:rsid w:val="006E6C74"/>
    <w:pPr>
      <w:spacing w:after="0" w:line="240" w:lineRule="auto"/>
    </w:pPr>
    <w:rPr>
      <w:rFonts w:ascii="Arial" w:eastAsia="Times New Roman" w:hAnsi="Arial" w:cs="Times New Roman"/>
      <w:noProof/>
      <w:sz w:val="18"/>
      <w:szCs w:val="20"/>
      <w:lang w:eastAsia="ru-RU"/>
    </w:rPr>
  </w:style>
  <w:style w:type="character" w:customStyle="1" w:styleId="30">
    <w:name w:val="Заголовок 3 Знак"/>
    <w:basedOn w:val="a5"/>
    <w:link w:val="3"/>
    <w:rsid w:val="00F020ED"/>
    <w:rPr>
      <w:rFonts w:ascii="Times New Roman" w:eastAsia="Times New Roman" w:hAnsi="Times New Roman" w:cs="Arial"/>
      <w:b/>
      <w:bCs/>
      <w:sz w:val="28"/>
      <w:szCs w:val="26"/>
      <w:lang w:eastAsia="ru-RU"/>
    </w:rPr>
  </w:style>
  <w:style w:type="paragraph" w:styleId="a2">
    <w:name w:val="Bibliography"/>
    <w:basedOn w:val="a4"/>
    <w:uiPriority w:val="37"/>
    <w:unhideWhenUsed/>
    <w:rsid w:val="00F020ED"/>
    <w:pPr>
      <w:numPr>
        <w:numId w:val="2"/>
      </w:numPr>
      <w:tabs>
        <w:tab w:val="left" w:pos="1276"/>
      </w:tabs>
      <w:ind w:left="1276" w:hanging="425"/>
    </w:pPr>
  </w:style>
  <w:style w:type="paragraph" w:customStyle="1" w:styleId="a1">
    <w:name w:val="Список маркерованный"/>
    <w:rsid w:val="00A01693"/>
    <w:pPr>
      <w:numPr>
        <w:numId w:val="3"/>
      </w:numPr>
      <w:tabs>
        <w:tab w:val="clear" w:pos="1211"/>
        <w:tab w:val="num" w:pos="1074"/>
      </w:tabs>
      <w:spacing w:after="0" w:line="240" w:lineRule="auto"/>
      <w:ind w:left="1066" w:hanging="204"/>
      <w:jc w:val="both"/>
    </w:pPr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paragraph" w:customStyle="1" w:styleId="1">
    <w:name w:val="Список нум. уровень_1"/>
    <w:rsid w:val="00A01693"/>
    <w:pPr>
      <w:numPr>
        <w:numId w:val="4"/>
      </w:numPr>
      <w:tabs>
        <w:tab w:val="clear" w:pos="1069"/>
        <w:tab w:val="num" w:pos="1260"/>
      </w:tabs>
      <w:spacing w:after="0" w:line="240" w:lineRule="auto"/>
      <w:ind w:left="1265" w:hanging="414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2">
    <w:name w:val="Список нум. уровень_2"/>
    <w:basedOn w:val="a3"/>
    <w:rsid w:val="00A01693"/>
    <w:pPr>
      <w:numPr>
        <w:ilvl w:val="1"/>
        <w:numId w:val="4"/>
      </w:numPr>
      <w:tabs>
        <w:tab w:val="clear" w:pos="1789"/>
        <w:tab w:val="num" w:pos="1620"/>
      </w:tabs>
      <w:ind w:left="1616" w:hanging="357"/>
    </w:pPr>
    <w:rPr>
      <w:sz w:val="28"/>
      <w:szCs w:val="28"/>
    </w:rPr>
  </w:style>
  <w:style w:type="paragraph" w:customStyle="1" w:styleId="ad">
    <w:name w:val="Формула ПЗ"/>
    <w:next w:val="a3"/>
    <w:rsid w:val="00A01693"/>
    <w:pPr>
      <w:tabs>
        <w:tab w:val="center" w:pos="4962"/>
        <w:tab w:val="right" w:pos="9922"/>
      </w:tabs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paragraph" w:customStyle="1" w:styleId="a">
    <w:name w:val="Рисунок (название)"/>
    <w:basedOn w:val="a4"/>
    <w:next w:val="a4"/>
    <w:rsid w:val="004A737A"/>
    <w:pPr>
      <w:numPr>
        <w:numId w:val="5"/>
      </w:numPr>
      <w:suppressAutoHyphens/>
      <w:spacing w:before="120" w:after="120"/>
      <w:ind w:left="0" w:firstLine="0"/>
      <w:jc w:val="center"/>
    </w:pPr>
    <w:rPr>
      <w:bCs/>
      <w:szCs w:val="28"/>
    </w:rPr>
  </w:style>
  <w:style w:type="paragraph" w:customStyle="1" w:styleId="ae">
    <w:name w:val="Таблица. Абзац без отступа"/>
    <w:basedOn w:val="a4"/>
    <w:next w:val="a4"/>
    <w:rsid w:val="00FA1C7A"/>
    <w:pPr>
      <w:ind w:firstLine="0"/>
    </w:pPr>
    <w:rPr>
      <w:sz w:val="24"/>
    </w:rPr>
  </w:style>
  <w:style w:type="paragraph" w:customStyle="1" w:styleId="af">
    <w:name w:val="Таблица. Абзац по центру"/>
    <w:next w:val="ae"/>
    <w:rsid w:val="00342C90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paragraph" w:styleId="af0">
    <w:name w:val="caption"/>
    <w:next w:val="a3"/>
    <w:qFormat/>
    <w:rsid w:val="00D03D66"/>
    <w:pPr>
      <w:spacing w:before="120" w:after="0" w:line="360" w:lineRule="auto"/>
      <w:jc w:val="center"/>
    </w:pPr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styleId="af1">
    <w:name w:val="header"/>
    <w:basedOn w:val="a3"/>
    <w:link w:val="af2"/>
    <w:uiPriority w:val="99"/>
    <w:unhideWhenUsed/>
    <w:rsid w:val="007D79C7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5"/>
    <w:link w:val="af1"/>
    <w:uiPriority w:val="99"/>
    <w:rsid w:val="007D79C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TOC Heading"/>
    <w:basedOn w:val="10"/>
    <w:next w:val="a3"/>
    <w:uiPriority w:val="39"/>
    <w:unhideWhenUsed/>
    <w:qFormat/>
    <w:rsid w:val="00603779"/>
    <w:pPr>
      <w:keepLines/>
      <w:pageBreakBefore w:val="0"/>
      <w:numPr>
        <w:numId w:val="0"/>
      </w:numPr>
      <w:suppressAutoHyphens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2">
    <w:name w:val="toc 1"/>
    <w:basedOn w:val="a3"/>
    <w:next w:val="a3"/>
    <w:autoRedefine/>
    <w:uiPriority w:val="39"/>
    <w:unhideWhenUsed/>
    <w:rsid w:val="00603779"/>
    <w:pPr>
      <w:spacing w:after="100"/>
    </w:pPr>
    <w:rPr>
      <w:sz w:val="28"/>
    </w:rPr>
  </w:style>
  <w:style w:type="paragraph" w:styleId="22">
    <w:name w:val="toc 2"/>
    <w:basedOn w:val="a3"/>
    <w:next w:val="a3"/>
    <w:autoRedefine/>
    <w:uiPriority w:val="39"/>
    <w:unhideWhenUsed/>
    <w:rsid w:val="00603779"/>
    <w:pPr>
      <w:spacing w:after="100"/>
      <w:ind w:left="240"/>
    </w:pPr>
    <w:rPr>
      <w:sz w:val="28"/>
    </w:rPr>
  </w:style>
  <w:style w:type="character" w:styleId="af4">
    <w:name w:val="Hyperlink"/>
    <w:basedOn w:val="a5"/>
    <w:uiPriority w:val="99"/>
    <w:unhideWhenUsed/>
    <w:rsid w:val="00603779"/>
    <w:rPr>
      <w:color w:val="0563C1" w:themeColor="hyperlink"/>
      <w:u w:val="single"/>
    </w:rPr>
  </w:style>
  <w:style w:type="paragraph" w:styleId="af5">
    <w:name w:val="List Paragraph"/>
    <w:basedOn w:val="a3"/>
    <w:uiPriority w:val="34"/>
    <w:qFormat/>
    <w:rsid w:val="007C5A45"/>
    <w:pPr>
      <w:ind w:left="720"/>
      <w:contextualSpacing/>
    </w:pPr>
  </w:style>
  <w:style w:type="character" w:styleId="af6">
    <w:name w:val="Unresolved Mention"/>
    <w:basedOn w:val="a5"/>
    <w:uiPriority w:val="99"/>
    <w:semiHidden/>
    <w:unhideWhenUsed/>
    <w:rsid w:val="00AB532E"/>
    <w:rPr>
      <w:color w:val="605E5C"/>
      <w:shd w:val="clear" w:color="auto" w:fill="E1DFDD"/>
    </w:rPr>
  </w:style>
  <w:style w:type="paragraph" w:styleId="af7">
    <w:name w:val="Normal (Web)"/>
    <w:basedOn w:val="a3"/>
    <w:uiPriority w:val="99"/>
    <w:unhideWhenUsed/>
    <w:qFormat/>
    <w:rsid w:val="004D3379"/>
    <w:pPr>
      <w:spacing w:before="100" w:beforeAutospacing="1" w:after="100" w:afterAutospacing="1"/>
    </w:pPr>
  </w:style>
  <w:style w:type="table" w:styleId="af8">
    <w:name w:val="Table Grid"/>
    <w:basedOn w:val="a6"/>
    <w:uiPriority w:val="39"/>
    <w:rsid w:val="007B1D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onoosn">
    <w:name w:val="mono osn"/>
    <w:basedOn w:val="a3"/>
    <w:rsid w:val="007B1D7F"/>
    <w:pPr>
      <w:widowControl w:val="0"/>
      <w:ind w:firstLine="709"/>
      <w:jc w:val="both"/>
    </w:pPr>
    <w:rPr>
      <w:sz w:val="32"/>
      <w:szCs w:val="26"/>
    </w:rPr>
  </w:style>
  <w:style w:type="character" w:styleId="af9">
    <w:name w:val="Placeholder Text"/>
    <w:basedOn w:val="a5"/>
    <w:uiPriority w:val="99"/>
    <w:semiHidden/>
    <w:rsid w:val="006309F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ns\AppData\Local\Temp\Rar$DIa11152.11614\Laboratory_Work_Report_&#1060;.03-2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A281D-F07B-4CFD-B213-4DA877EFE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Laboratory_Work_Report_Ф.03-23.dotx</Template>
  <TotalTime>1602</TotalTime>
  <Pages>1</Pages>
  <Words>3260</Words>
  <Characters>18582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отчета по лаб.работе</vt:lpstr>
    </vt:vector>
  </TitlesOfParts>
  <Manager>TSV</Manager>
  <Company>УУНиТ</Company>
  <LinksUpToDate>false</LinksUpToDate>
  <CharactersWithSpaces>21799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отчета по лаб.работе</dc:title>
  <dc:subject/>
  <dc:creator>Dns</dc:creator>
  <cp:keywords>шаблон лаб.работа</cp:keywords>
  <dc:description>Описание результатов выполненной лабораторной работы</dc:description>
  <cp:lastModifiedBy>Аюпова Милена Маратовна</cp:lastModifiedBy>
  <cp:revision>50</cp:revision>
  <dcterms:created xsi:type="dcterms:W3CDTF">2024-11-05T17:25:00Z</dcterms:created>
  <dcterms:modified xsi:type="dcterms:W3CDTF">2025-04-18T14:24:00Z</dcterms:modified>
  <cp:category>Учебная документация</cp:category>
  <cp:contentStatus>Актуальный: март 2023</cp:contentStatus>
</cp:coreProperties>
</file>